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520" w:rsidRDefault="00717520">
      <w:pPr>
        <w:pStyle w:val="NoSpacing"/>
        <w:rPr>
          <w:rFonts w:ascii="Arial" w:eastAsiaTheme="minorHAnsi" w:hAnsi="Arial" w:cs="Times New Roman"/>
          <w:sz w:val="20"/>
          <w:szCs w:val="20"/>
        </w:rPr>
      </w:pPr>
    </w:p>
    <w:sdt>
      <w:sdtPr>
        <w:rPr>
          <w:rFonts w:ascii="Arial" w:eastAsiaTheme="minorHAnsi" w:hAnsi="Arial" w:cs="Times New Roman"/>
          <w:sz w:val="20"/>
          <w:szCs w:val="20"/>
        </w:rPr>
        <w:id w:val="-1733230730"/>
      </w:sdtPr>
      <w:sdtEndPr>
        <w:rPr>
          <w:rFonts w:ascii="Times New Roman" w:eastAsia="Times New Roman" w:hAnsi="Times New Roman"/>
          <w:b/>
          <w:sz w:val="36"/>
          <w:szCs w:val="36"/>
        </w:rPr>
      </w:sdtEndPr>
      <w:sdtContent>
        <w:p w:rsidR="00717520" w:rsidRDefault="005862FF">
          <w:pPr>
            <w:pStyle w:val="NoSpacing"/>
            <w:rPr>
              <w:color w:val="17365D" w:themeColor="text2" w:themeShade="BF"/>
              <w:sz w:val="32"/>
              <w:szCs w:val="32"/>
            </w:rPr>
          </w:pPr>
          <w:r w:rsidRPr="005862FF">
            <w:rPr>
              <w:sz w:val="36"/>
              <w:szCs w:val="36"/>
              <w:lang w:val="en-IN" w:eastAsia="en-IN"/>
            </w:rPr>
            <w:pict>
              <v:group id="Group 6" o:spid="_x0000_s1086" style="position:absolute;margin-left:90.75pt;margin-top:5.6pt;width:213.95pt;height:702.4pt;z-index:-251657216;mso-position-horizontal-relative:page;mso-position-vertical-relative:page" coordsize="21945,91257203" o:gfxdata="UEsDBAoAAAAAAIdO4kAAAAAAAAAAAAAAAAAEAAAAZHJzL1BLAwQUAAAACACHTuJA9mk5nNoAAAAL&#10;AQAADwAAAGRycy9kb3ducmV2LnhtbE2PQW/CMAyF75P2HyJP2m0kYVBBaYomtO2EJg0mTbuZ1rQV&#10;TVI1oYV/P+80bn720/P3svXFtmKgPjTeGdATBYJc4cvGVQa+9m9PCxAhoiux9Y4MXCnAOr+/yzAt&#10;/eg+adjFSnCICykaqGPsUilDUZPFMPEdOb4dfW8xsuwrWfY4crht5VSpRFpsHH+osaNNTcVpd7YG&#10;3kccX57167A9HTfXn/3843uryZjHB61WICJd4r8Z/vAZHXJmOvizK4NoWS/0nK086CkINiRqOQNx&#10;4MVMJwpknsnbDvkvUEsDBBQAAAAIAIdO4kACsGRNMzMAAEE2AQAOAAAAZHJzL2Uyb0RvYy54bWzt&#10;XW1vJMlt/h4g/2GgjwHi7fcXwXuGc+c7GHDiQ6z8gFlpVlIsaSYz2tM6vz4P623ILlZ178zenRGP&#10;gXPv7rDZVcWqIvmQxfrt7z4/P61+2uwPj9uX91flb4qr1ebldnv3+HL//uq/br7/1+FqdXhdv9yt&#10;n7Yvm/dXf9scrn73zT//02/fdtebavuwfbrb7Fdg8nK4ftu9v3p4fd1dv3t3uH3YPK8Pv9nuNi/4&#10;8eN2/7x+xV/39+/u9us3cH9+elcVRffubbu/2+23t5vDAf/6nf3xynHcL2G4/fjx8Xbz3fb20/Pm&#10;5dVy3W+e1q/o0uHhcXe4+sa09uPHze3rnz9+PGxeV0/vr9DTV/P/+Aj+/IH+/903v11f3+/Xu4fH&#10;W9eE9ZImTPr0vH58wUcDq+/Wr+vVp/1jxOr58Xa/PWw/vv7mdvv8znbEjAh6URaTsflhv/20M325&#10;v36734VBh6Amo34y29v/+OnH/erx7v1V1V2tXtbPkLj57KqjsXnb3V+D5If97i+7H/fuH+7t36i7&#10;nz/un+mJjqw+m1H9WxjVzefX1S3+serLvuzaq9UtfhvGqmgGN+63DxBO9N7twx/8m+XYuPfGsmp7&#10;atE7/9F31LbQlLcdZuPhOESH84boLw/r3caM/IH674eo90P0n5hY65f7p82qauw4GToaJBqOw+5P&#10;29u/HlYv228fQLb5/X6/fXvYrO/QrNL0gtoLxvYF+ssBr64+vP379g4SWH963ZrptGR8c4O0vt7t&#10;D68/bLbPK/rD+6s9Gm44r3/60+HVjqcnMS3fPj3eff/49GT+sr//8O3TfvXTGqun/L4Z++/Mu0+f&#10;ntFO988F/Y/6tL7Gv5NADbn5JwjrYHkYwR0486cXeuVlSx+z7aB/gVTtWNDcO1x/2N79DeOy39qF&#10;i20Lf3jY7v/3avWGRfv+6vA/n9b7zdXq6Y8vGNuxbBpa5eYvTdtX+Mue//KB/7J+uQWr91e3r/ur&#10;lf3Lt692b/i02z/eP+Bbpenwy/b3kMjHRzNgx3a55mLe2db+/BMQe7Ndoz9i41vfb19WVfuLz7+y&#10;6brBSjys8eMkbNvKTnG/UKM5+LB93vyI3ZoW2PraTET6w/2d69v67r+vVh+fn7ARYyqtmnEczecw&#10;mxwx/rRs0jbfD+W//dKT9vXzh8+Y0cd5ctr8DXO3HKoBW+bKTl784StPXLeN/szqZfRT16oXqBsz&#10;Rl+kX/quulpBizRV6fecMAOLtm+sjmnGsqjt/AwaZiig3uybpZu7Rz1T1gUxJv1Ul2BN7yb1zC8y&#10;WjWkzJVxZXSf1MZmzZAqnuiaww57/FHP8AG2Cj0ozeMKdfq7bND5yTD5AS6Lpsf2IwZpfR0GWHuV&#10;jTBehvIULydH+BfQ5HXpx/f7/WZDxuqqMtOCFq3Ty24JL1LMdTfa+dVV5XRvLMfadb0bB7Nbh55j&#10;/D5Z9Rx2QnyVtkIoZ7En3kAudkv8l3erYvW2KqvKTvGwbd6gT4zkYUW60LFzk+kGszyQjEM1jp3O&#10;qmZ09YDlUQ8rlSGWXGBYlSU0bqtzhB0XCPuuK6u+1TliHANhXfTNOAw6RwxqICyLthiLrtBZYtoG&#10;yixL7FGBsCyLYejwcbXftE6OpGPZtl1iKEsulr4vy65P8VwqnZKLp2nrrhrKRDO5fMoWk2bUB7Pk&#10;8inruu3GFEsuoNRM5LJJCAXb8HEEi1VHZuSqa9Gb6aQtuViylGTvBankKblU8pRcKnlKLpY8JRdL&#10;npLLJU8p5TIZT2w5YVNZP1jTH7vP5xe30eBPMCvgWN5ALrTz7LYH8sxo34FaxN5idSLo6FdGPgpy&#10;DBaRG/WLb0bkkBDnjnEgcr8rxuTW/vaNsXvsjXcEY/JKcMcMI+5jqu1VLcid7rvBik10Fs4eb33p&#10;eov1mHqhlS+4/mK1pV7o5Auux6Xosh1YJzny6Kboxt6gGx/oI5Dk+pUE7v+4eoNtAOWxeoAdBQ1B&#10;//68/WlzszUUrxN/HN86/vr0wqlqrEuMb9kaTQRC/7N/7gyzwXa6LoynnCQzbQK7JvTVs/FPyy7Q&#10;We2W5NfboYPucmPt2finZec7YTGJJDfLrPWC9jz80/Kya8Wbj/6326ftYWPFTaIwpmWQCT7ITQDh&#10;ITvX+edyv2kiWPH/cl8FoPVyZ8fi1/L2X73/9Hfu69dYotYFOJqoZic70UQFGmL3w24s2on7Xg4N&#10;vkbWeVP1fv567InPT48aMW1ytD+l8oWJWsaqXOjnh1XVmS4x51+YqMBEu64niyVmxZUtPJMepqzK&#10;D7tPMAnGGmCksYBiflzRVnVTt02vM8RWEBjC2B/GvtRbyI2gpirI3NY5ckuoGivsgMaIjtvIDaGu&#10;74eurnWOwjyt+qpqC2NFxyyFeZrniSly7DhsybZo9I5L+7RqBzg+iXZy6fRtV7VVgqUQT9ONsBMT&#10;LLl8wK80drnScS6eDrIZqwRDLh5j8CrMuGTI4NUmtlwfEwNNLIF/MONU9J2LJW/wSrnkxlNKZ0IJ&#10;FbzQNJ4Yr3OmMXBQY1I5SxrLh6xRb0LMGa/WasqYxtJ4tQZKxjSWpqtVBRnTeGK4+r6mTeOJ4ep6&#10;mzGNezE6petvxjSWjgkWoRnPYC7GAypdE3I4SQBwJ60FYl4gAyx4QSfZ0tQQ2NK04k+3pW3bQtO8&#10;7eifzlbF2kAPRj+F/K/+aak6SwWcIWv4kkolbm6nSlq+gEEW0XV2ipRWoyfZEbJJffCIvm+7f9o+&#10;YAOkpnk3yf/onxdze1mM7WJuK1F1PbZbw56cmNuYqtgoTjS3NTzcQ+lVBeTBmNtoXljN59vbMd4r&#10;DYkHoMZ9BBtzs86YNzEbbmuTdaOx4ZYcmV3GhI1ZcTuuHMdirAln1BhiewrmJkzDOtE2bi80RdEX&#10;LRmGGkPsY4FhXVTNYDyLuIncWugBP48FWdkaR2Fmt/3Y98YijlkKK7tEv9uxaVJMuUBGgO9joufC&#10;zC5bfL03oK3aUi4eBHBp4pGlrTR1IqF2tOC/ypXLqCrGCl5OgisXU1UPCNEZzFrlygUF9dQjAJrg&#10;ykVV9bXxxhLDKrDhuimqcUgIC3YbnygD5jIGS58BBKQdJ1VbjUVZ622lJX+kRJwEw0pekTYCwBkZ&#10;LbzbFg6UKi2oSEZZDkVT9+THqFyFtLqm661vHc8BhBuPXCs41/BKk23l0kIaQDF2iaVfCWnVYwmv&#10;K7X4yUwIo0XxiBGk6ghQKO9ISSsrPV8JUwm0w1BVXYopF9bM0qq5sOATl02i/zWX1cwmgCjIsaVo&#10;59AnphXFFkOX8rtVzSVlGpoYUS6n/JaKqXP8emKbaiYCymz5hEKFzqTYcdEklRGXSdaLpAQz9smJ&#10;b8g904aLJM+TyyRPyUWSp+RCyVK2UiaZHrVcMnmeUjA5nlI8OcrFMmoXy6hdLCNkEy6UO8DSpZSL&#10;ZUTO0rJZ1y2WEaWwLOS5WEbdYhlRgmf668sxlkbiFBgnOILp8COW75dgLFjDnBy9I+7ezYwQhEZi&#10;FJhcRO796phcIhSYN0Qu4AYeOm0m+ITvaxJjwcrmrZ8PP2KBixdcf9MYC0J54gXX4zTGgoiYeMH1&#10;OQAZ0Ri1Ur5kldEghZzB+IWJhDHLzQseBIlfkDImW8q8kJQytgLeB0qENi8k5YwdQbzgOg37hgFL&#10;XNKtlLTDQG5guiRewP7Av0B2CzUJTmrqBSlpsknMC8lOY7cQX3CdhjmR+oKUNBkT5gvJTmPv4F8g&#10;U4FegDmQ+oKUNBkD5gXR6fPxOmoI8DpjIVMDj+FtDVY6/roEfJI02LrRgd6PkP/RP+3nsBeDCDam&#10;Gxb/q386QMwORh1Wov/ZPy0ZORng1iD4bQfZ/+yf7ptQVCDrME1yZKT5TAdmAvz2o2Mzg+kVULnU&#10;1WLIt64kQ5kICSbJtY+8V0toUY0k6Fi62VpWmPZZjoX7dDmTNkDZjGjiiD08xw/bI5H1Y/6zrsNz&#10;8nCb5Zx0rXBnp4odupl5Zwd4ZgpbIh839lPtkvdwPElxAWKXA7FQXVMg1qiME4HYOuQ0D53N7Fpf&#10;eyC2p7RHSnvAljM5XiTzchbnPZTgBAwSjjUsU+wM3IGUlvzDaoAtNCHBLh+M6BwrbCuBjnxghRWG&#10;MZAA6hhqQrviRnGzHckWSJAg+EjhBwMh8EOa5lDq/LhbBdgGqQyEcyr8oFsCv7qtS+DAWvu4S9Uh&#10;haUvCDJS+AksFohd3RBoGHdYQrE4dNd2DWFbGksuDkDQPUGmCkcuDXy37euBMGiNI5dKrpFSLMD/&#10;WnRHZ8kFkxlIWA7HAa+Kqka3CdXUWsll07TASgnRUjrOhQOUtCrRc52lQF8zLAX2WuE4V1emOi6g&#10;1wp5S5W+7ATwCty1RLJ+Yk4K3BU7Vo8R0jouUNf8WJI3EeY54iK1PisF4oqsoozAKY0rcEx0mQsm&#10;PyMF0Jqe4xJlza4aAbIiztINBF3Gs4cibqEf2aUtEFYEgiwarnDkq6auq64FFKvOcAGvDm3fIcSj&#10;tpEvmuz2KMDV7NbNZZPau2FRhaHJAnMCXM1T8s0sT8kFk6fk21mekosmT8kXTJ6SCydPKZdMBpSE&#10;Pb9w5C8wKx3QNKeRMuP5y8OsXwA1SpDFejEZqFFCLNYhT6dzAb4Q8Idxt26SeEwj4RUsApilGahR&#10;giuY30TundEIE8NeyRszf9JhApTOQ40TqHQ+nQtogWiS63EAOOI+SBBNT+cSqJuU7wKocSJhJ+KA&#10;QkRNmsClC6BGKeUFUKOUs0vhvslAjVLS81AjQiZcDvNQ4wQunYcaJ3Ap6V6arGmocQqXutmNoxoW&#10;azFyOBsIxJogHJDsXxqAI9BnMTL6Gc30qMbxZ49vqGT+R/90eJvl1eVxLzcbEO3OYkpuaVUz+X12&#10;lJvCw62+Rf7pWmY62c4AgZZXN5Pa5xo22MPXaTDOitP5HfNk+Q5AX0NK8EazY+Y+Odcyw2uum1ZP&#10;zA0ZbCi0a2743b46J0vyN8CtxOLMoY1uKc5Ms8nE9vPhAtdd4Doqq5SsRpTIm8TUnMJ1ZpaeCtfh&#10;TItdhlU9heuqBtFhg9ehIoi3pM5Pm4xhuClSh0QlWngczOPeVIX8MAAfSE+KWXFfyhwpr+hYkcKQ&#10;u1KUR4ZT4ipDjHdwDYHxt0jP0hli0w6EQ9u1No0wbiH3oui4TFuT06y0EJtoYEgpWXTqXG0i96GA&#10;CNW9SXRTOErMDpmW5LCrLAVqN8JhxxEtvZW0pYZmWsmY1Km44zJ/suybmlJC1a6TagtMgWkAWzDp&#10;SQpTLh+AmtUIYSaYcgkBgK7q1CQS2B3yy1BuoE0ISRyrr3HmDLmeiSHlYgLHvh5NSqYiJ4He1Thr&#10;N7SJ7gv8rmyHFnluiZYK/A6zqQcwp7dUIHgl6gEhyTEhfYng4WweHbpTZ5TA8ICRFQRB6YKSGB7O&#10;BhYGTFdWu4Txyh7bQmruCxgPiF+P1MVES7mgkF2J05qJ3gswrwQd/tN5CjyPZn6J7UGd+gLOQ3Y1&#10;TogmWPKtLruRCDzPrqYES76YELtF5DjVc76WEnNTpEqmess3uSymRAfHw5aQpZwkSWbQkguatwRT&#10;AnKwdOQXy+iC5qVGfjmeBgicIwlzeBoWECefxdMkmgOFDI/oxluBETSDpcS5Ww82g6dJtM76ixk8&#10;TeI4C/A0ieMswNMkjuN865t06t4UsXM9zuBpMu1tHk+bIHbzeBrAdC4DUvgkswyeJmW8AE+TUl6A&#10;p0k5L8DTpKQX4GlS0gvwNCnpBXjaBLFzkpZ42tnwGFk3hI+ROUhSPAJgFjmyy3sOHnMrA35bDrgg&#10;q5HwDcgvR+aGpkIiWY7MJV1V4WSdhzj803agh3GBj9YzlV+o0iDRoehl9qulWw+wfPJ0pOTBDz5M&#10;ng7gMtF1WJi53ho5EV3AhH03/dN21yfLIbKc50c5MdS+GbAJo2uHJd88dxoZXmD2qwgfEDd4S1ky&#10;t17nZoDbXlGyMMtNTmE/XBcg7AKEnQKEYRueAmFmzp8IhMHbsTYOqrfYiMAxb60lzWjy1oqwYM7G&#10;wfxHjgV9Ihgsi4INdTm05G7GjLhnSDlCNVJ14GxG7NCr4FJ1BUo/EnQRs+NeYY4dJBLY0YFfc4Qw&#10;ZscBsGEoexwK1BonvQ6tXdLb0HgIwCvrNArAK0/JAa88JZdDnpJLIqJc7hKgv9wCnHMJ0GlOPucS&#10;YJvn5Ha5pF0C4H2c3JlN3paIPAiY3JxccwnONrIwGY2NdY6JRTxI//voqNdj/mnVv7OlZ6ic4kQ+&#10;es7kuOhNNzzJ4vaXfO/l+d7Yfqd605htJ+pNAOluQZSt3+t9vjcKDzi9eTxDcbbetC45jw1N9aZ1&#10;RDgF37Jxurs36YcxI75fo3YdVe99WMXc+Gad4SbUJiploCa6yk6oTVSZQ5E5QtBpzvM+cLVJBfOA&#10;9qvsuN5E0bjRhQ6m7LjyLMGvRVk9rbMTFaq1bKI7VS5cApGC490UUaI8JZdDnpKLIk/JhZGn5PKI&#10;KL9AZUulOquypVKdVdlSqc6qbImNzKpsiYxoKpsniAEb4xreYRWT+r9n63jyp4GjYNnSx06DUbA4&#10;oOIDwuNVu39aFW+JEG3I6W5qDVjZTQR98yz807KyRMDvcqwuZoAbnosZ8CW3WiXySLBYp2aAUTkn&#10;mgEor2PNgLZDFNgqG28GoMwoJrjxn5Hv4OG6swwBVA9F9JwUZT0a60WoEOaHkuOL+w9sg46uNldH&#10;WV7cJEjw4mqIIuClqcWltAuDEPxj5FSgzpLeOK6DkN034r4BvaNcBVEpIHuySukutwlwCK9vTXUv&#10;pYncKkAuw9CjDo46gMIs6HC7RINTXbo0uHnWFDVwATKrlFaSNxQGiCLa6FKCJxdL24wIkqd4cuk0&#10;sHPQgARPLh4UvO3s/RZaO7mA6roAJEypBMpwikQSZGDioBplZ2g8uYgqFNwdTGlejSeXUYn6V5RC&#10;pDMVeSSE3ICr3lCZRwJMZrShf6WlIo8EJ2+asqKjiUpLZR4Jsn3qztxCojHlYsJxR9joCZ5cSjgC&#10;R7WaUr0XYkL6lMl30dop1hGulil7Y6pr7eRiwjA1FeXQaDyFlHCfFNqaEL3MIkGh59T+IZJIkAJX&#10;4FhoYgsRWSSJRUQbdlhu5YC1bs/+Kd0WGSRUbZAy0ZRey5JbQ490JFPKTWPJpZMbSZFGgj0hIx1x&#10;KAx5YEhhSbRTSAfphL1NRVPaKbJJEJwacNmVzlRkk2Bd0Im4xK4kCm+VKKBmS5ArI4pzKkxISJpr&#10;OmwM6hZCyZpBnjhvOhbmSK7GVCwi6lNlqq9r3ediAo5c9CYXS2PKV9HQdEOaJ19EDVIbqyoxn2AR&#10;H7vUYcYn90+RUNKiGij0jC4mUYWrbcrBXhCk9J0igmFAYcQgDzGxKxEEEiiR10e1GXUhUZQ3UPZl&#10;0cNFT7STCwlzGXcEpXhyGWGnaVDRPsGTy6jENUrI7Eu0k8sIt4jiTtHENoLTI8ceATVBXqXOUhTh&#10;yhpdkyJc6mz/ey6/xY1R2J7H4YlwAkHJhZOn5MLJU3LhZClxD8XCdvbcoMvz5AsoT8kXUJ6SL6A8&#10;JV9AecrFMqI6NGH55nkulhGqvSzkSbdSLvv6sFhGw2IZIaVg6dcXywjHCpbyXCyjYbGMhsUyGhbL&#10;aFwso3GxjFDOKDNKy7HGSREyCyjdeIc8ish1X4Y1TguQGeArHR5EBUOOBkK8wMnSGYPYRzk5JEfk&#10;HjGL274Ea+TgJK6R5PxdZO4GcLTF5OIvyGy7+YxB7LDiC67H6YxBbLTiBdfndLE/lOXiL8xnDPYT&#10;CWOe0aimMwZx56v4Aha6ecEHMKNRQtaXeMF12l6warFe+h3vufvwkKYlXnCdDtlW8RekpOczBnGt&#10;Kv/CfMYgNmjxgut0iNpGTcI+LV5wnQ54cvyClDT5MTSs8gQuHyXs2vwLrjBbptgfNm/xgpM03IvE&#10;9MY1cuIF12mcZky9ICVN5XupD8g0S70gJU1p5uaF5JrGxs6bRCY/vQCDPvUFKWmX4XcDaz31gpQ0&#10;GevmC8lOY7cXTXKdDsWtIklj0xcvuE6HsnDxC1LS7tqPmwCjmhfODpqQP0dRE/KCqH3TsIn5HUPh&#10;gx3H32UgY0rnf/VPG+6AK2MGFvPcCsL/7J+ODDsdjT+MrhxZ5W48xHW4eTryJsGuxBhm+bnCidVc&#10;JihUBvGr5jJLCbcBXR2Ws++mf7p4kmWH8k/Z5iGlhLihnHyWDAuVyHC6MEvmUriR/ZUlc9qtg8LI&#10;DR0sL3yzx9rPUVnhO4c7GROzqxsXEmd52aEFLJKlsu2aa71Li0Zxoiwzt9m6bIdk+6lCs5FTfjBo&#10;4RGZvWA9yQ3lUw1dbe/rTdNRCWnwAyKf7YTPdgTYmKdz2zKyDfJ05Efgu+7mwGT7kLRo6GbWDK4D&#10;tN3NT/LUdnPJKb7kFJ+SU4ytdRoUNav33KAobve2RgfLKSYYhWKiADW9PjorJGrguSjQKX1MXFQS&#10;h0u5c4kaiUVvwMOIE/f+KYpm0o8Udli4AaMAro+qcIRFRuy4448bV4beXCMUtw7KIrCDpsUFPSo7&#10;7vMjFw4hU4LeleZh+wn82gIXnejjhpkQyAjIT7ZPBELp9iAbX4z6K5KkcLgFES6KByktFGHQEUHd&#10;Tu+yyJRq6DQ/bnTXOXKZIBCGJDN1EClZJfS6KRCiTo0iXWYXKGvchIQyoZqURQC0pgKB9v6pWM6k&#10;FwJHyltDCE7lyCUDLVYmey2in6hMYO6fiieiDH0WNSotJKaiiHzq00aEPBPSEGfmsxiiODOfp+Ty&#10;yFPylZKn5BLJU3KZZClFrDNPKXeuzCnuSawzR8n3sPzX+YrJU/I1E1HCDlp62an0t+ewOUwN7kc6&#10;d94brpEXCTOfk1vjKo3Nwdjk5NZgT2NzOCbGya2Fl8bm3AnHnbuoVc8D5GgHZg3nP4/NweMSL7j+&#10;Bls3Gh/MIfGC63HwKOMXJJ7irNrJZaeiD1K+89gcHDfeJP00L+YXmvanwyuRnnKdKlWHg99PaohY&#10;HP1665Paaejtk+Ov0nO1owWdkPP6rP8SwEvPwT/t90hLwiYKFpH/1T8tlRu82fpcWO7kkoTaRZ6L&#10;f1puNAREZnVS0nNx3uExgc1z8U/XA+v2oWpMdjQsFcI0uSGzg4G8ghyRFJFvzMUDunhAJ3hAhG1M&#10;PSDjgp/oAXXwJszqwqnK0dnEPi20QVK0O1WJ7ddO8fM9ILNYeFhd2hE4JWgWJqfgDlA/VJ3N5osY&#10;ceOBcnbguMHcjtlx06HFoQ9zSSk0EnrIv8rthhw77E7BLjZGZ8RJWnRakxZbcosNOeH2RGYP76dw&#10;fCLK5QaStDHm7CMJ5M+ZR+gN17Vz5hG6xMmt/pDm0fmKGfOWykFYK+Coea2WkZv+8Ve//TvNZhWI&#10;naJpxWbV5AyV/KL/zkXNXNTMKWoGE3OqZgy+fKKaCacPgNMgqcPstF7NIAXVqpnOHgPAOjhbyxiV&#10;KDY5sUk/rJDgOdnuuZIhlK2mOnkRH65jKKndZHbHzLiKIYzNXMURMRMaBmgOYgJQWDE3rmHSTeNa&#10;BmcveqBSGjOpapQuchXTAmAymZJxoyYKRmE0USxaYwSUFukeIUA+8nlKPvh5Si6APCUXQZ6SiyGi&#10;XK5NMTJchc2p08lZ/ll9Kp3dWX0qXV1Nn3JXGo4mb/sc3AAnnpPrcMPZ+hpygbrGPKZvHRXyl6hr&#10;2++AOXgd65+WFb4DZ9Wul6RKt5xm4s1W5iHXx3/GP7WW+98uav+i9k9R+9g3pmrfhPdPVfsDBdGw&#10;HHByBUcMhdrHPznvEne5009fQ+9bUEfojYniRwXYGc1fmrN3MSeugBBfQ8I9BXNidlz9IJYzmuhQ&#10;zI7rHjrf35saQAo/rnpQUwjVj2CYxPy43sH5n65rTIAtbh83AHA8jI59qQy5HVCNPYoxkzutNFBY&#10;AlTTGwEslaMwCPIsuTWGO/gahHy0TosQG9XgxumsRCO5WCrEwwby1eNhFCE2XIaH2kxUYlfrNhdM&#10;ghkXiok2xeLAv3D8IBMdoWwrhjRkKEVkLTJC+PIQwbU8JRdJnpKvlDwlF0qeki+XPKUUy2SUvsAA&#10;+zI8A8LhRsycAQYJcXKMA3bJGw9JR9EMiImTW/NBAhrcAEMsgpPPGWAwMTi5boAJ/tJ8nI/3TKJh&#10;87nYk3gYhbNpgILtZUbobJsQy98EV7AGaQDOsgrzwRUXnJhJlnNH9JEvafWhN+f805p81GoMhtuS&#10;kjYmHTdcQEZbKMhCzq3/ln/ab9LWDaoZs/aCQTnB/T+vgPHubXd/fb/f/WX3zW/DH1efn59eDtf4&#10;+/urh9fX3fW7d4fbh83z+vCb5y+ph/EDioXtsB6J8e1//PTjfvV4h5mHaWpNU/P7CoEQrBFH8wM1&#10;5cc9rWHTqj9tb/96WL1sv31Yv9xvfn/YbW5fsWCMcKav0N/NS/Z9Dz1tP35cfaZAp915GoQdjCV8&#10;TBCDnYgDOCZAgqOnNkEcm+TDnydvwhBzb94+/OHz6+qW2PZIu7exla4Pt4nbbx8Hl1pElvfbYRcG&#10;93De4OrFRmirmNj9Nqh5ot2Prcm6wUjqmRYbKUdKB6fEOngAX83wR0ISSZebNtixmLUE9AnnESYk&#10;3KQB4lfb1DqFF7do6hFWIQpfqBzRtfBRFMjoRnN6WOHI7RmkcXWNKeShtJGbMzUu++gQ1UKRr7i/&#10;3NZEkiAqoZp7nBWW3OLMsuQGJ7kKIy4L1vstfYARQ4QLWdRmCicAxdSACJMjpTRTgINZ8Qg3AFck&#10;43h5Qj5keQQBEUaKm6n1ZnIB4SaWojf3LmvN5BIiP0CRDeyW42dTTeNiyZq4F0cgdTkDX/90ciKI&#10;OhrPiyNgDHraMmFLu7N9/7COAC1ZAw9DR5zuCVCBEbK4LdSVNMwHa1IgFdkYJKmac6ZNxub2bqE3&#10;yf3TmebUdqKz+i35WTrGDjJ3i1ySzHdipkC90+95T+XvzR9YX6+fdg/r1U/rJ5zAKfA/J4Gkvf70&#10;snqjU3U0KQ7bpyOq7N6wrMrvm7H/zhA9fXr+9+2d+2f6gjM68O9kGJovu3/60rZciuguLqJLLvLU&#10;oD3rFsbKHZ9qhxHGhjEjQ/waxrw1aJv660WwNcBR6LOHlTtCJnQeI6FTFiNBuworbs+2RVOYwLPC&#10;j1tLODgxmKC4wo8bSxXuTkPhK9h0CkOuk1HwDMWizG18MSzKDaYGJ0g7c7+hwpFbTcCUsRCN4Rlz&#10;5MYsBoYMSr2NwpYF9jy4uydjlsKWzfMUrkZb9yPqbqmikbZsjaJ0BshXei5s2R4pFraSsNJMIZ62&#10;KmrjbGgsuXyMLatw46KhUnAjlSjSmHHRpJhxqZBhrPC5oNmLzF0ulsjcFZuElMsEIReUUjoTyuUm&#10;9ATtnktmmKDds1i6RLuxZ8HMyWDpEu22xlgGS5dYN8aOuHvTLUbqZarEAixdJksswNIn6RKuv+mz&#10;E5PTHzqWLtwAGcvAFmD6HI4GfB3wndQI2dy04k+3uW3bMMGgk5M2LZUohNRsgnOSyh3cR3HJLDPT&#10;bnBzO1WSXQn7nr46R0fF1ECG0oHZz7q6KXT9Vq6rLmkkH4242OUXu/zubwQvA2w2+PIvBTRjt53a&#10;5cacPhFo9vB8W8Cco3VxhOeRoOEQdhRHdEvGg/u3nw6vP2y2z0S//gmns8yb4SDgsQw1FgqDkN5W&#10;dp/hKnKKMqM6rG3HkQk3/VA8xJ5ojjlxm7wcSli8JsEk5seNcpyQxiUesCRjftzoq3F5FG6agH2l&#10;tI/bfA3MuZIKc8b8uH0BdwjbmkkwiduHLXlm0LhZ0aNMeEEWpNIyYYmTBRm3SpjgZEBqbLgEsqaR&#10;ML7zlFwKeUouiDwll0SekgsjolxumF2yTDF/rDr9OkYNJqjJKMCqON2mcRYaqsXlND19iuwGuwDT&#10;Zoi1kEqIOsfNMrOnoJK8LNHUAPn1kk0veN7mavX0xxcEhbFr09nAV/MXXBZEs2PPf/nAf1m/3D5s&#10;9++vXq+A/NMfv33F3/DKp93+8f7BBMtp/r5sf//pdfvxkRSkMRU+bH8Vu4FKyU3tBmMun2g3YDVA&#10;3WL1AAxBuQf07mg4IJgP/WRvkzxerHq26eAKNOVsh87GwzkJ11zIWqQjjUCNbK0nTieMh7IdAf5B&#10;FyoMudpq2wYuvc6QKy3UkqGy6jpDrrNGAInmLgylhVxjocgIruGodIbcfCjpQoZUn4UV0eI+Bhgu&#10;ap+FGUFVtQHi6r0W1sQ4FNWAWv86TyGZdqTSKQmeUjbjiDlHlpMiHIHoAaEscCQowZTLh2rZ49i7&#10;Oe0aTyHSJsEeqztch2EqhSsiElHqsjFXfyamEfnuR6aQO+q0J1rKxUQzs8OFFHr3ac9iTHGA15i2&#10;Skuh846UKCZU1PgvwZQLqm77ETkZektpSwifRz0ougsn1VK+jAh1toeItZZKQSHveMDlDKr0RcC6&#10;Qum0oU+1lC8mXLSN9OjUlKIboo+dAuKOIEWi+1xQuIiE+q83VBSJARxCF4foPKmyYvg6LpJFqCHF&#10;k4upx9xP9V3citHWTdUUiWUvLsVAEnlv7gJRZCRuxUCeF2ZoYjJRKYrQn8TOKe7DSPHhUonsd7Gx&#10;c6lkKUn9s7ZNwFrOk0K8Cym5VPJf54snT8nXTp6Sr508pZRLru986eR5LpYRsnoXjifZMctGXtyC&#10;kW2nuAUjT7lYRuIWjDzPxTKimrLpvi/3WVGUlsw1X50IIwo77ka4cRzMxiE7To4JTeQ+8TDC77GK&#10;ODnmKpH7DIyY/MsS893xQ992zDDingwmQJnzxswHE5DIKV5wvbUhawxx3P5JuML1Nx1MQOlY8QUI&#10;1Qy/OdysfmESrnB9lsEELjAUNOVfcG7uTXBz4z5MJOw6DXVuHd7oBZfk46XgroK+sSmVWh+wGEWT&#10;XKfTRdKxJsULrtPpIulIv+cvOLD/JvjjcR+kpOeLpCMpSXzBSTqUH46/ICXtqjDdyCLpdrTOqG9F&#10;6pgQE7KGqX2nncEgux3TcKausSvRVQYx+EQq/7QJVa6nOESXRUzozkR8E/Z0lgyFdA0ZbqjI4S+E&#10;X5suzBTeDY4r7KAsP3f8AzeQ5elcN7pQ4scPhn+6LDOSE7rrvBbI3f/un44OW5yhK2a+66KKSG/I&#10;tm+0o4wKpFkyF7urUb49NyqUdW9klgfDMEGIDC5qlhuhxSCDrZolsxrqgpphdV+y4H7JaBvZkFPU&#10;zFgyJ6JmNUI+dnGjKrlZGkfUrCUtakAzqoRu1+DZmJnd47jrIj0XXDxm1junwPYTrEwclx6QiYYy&#10;tS44eAzKcVO4RJUTeNFwdmN26FVghyL8uDpOZcet4Bw7bgOTR2qAqLh13EkBuFKairdx47Alh8aR&#10;Nxozkp6J1kEBjmVNfQGO5Sm5EPKUXA55Si6JiBL6KIRv1w8+ogubxpkm+JPLcUd/uR005z6g05zc&#10;2ZZe90ZG0ySg5oyspPsADcK5O7vSr5+YuzT6nFXpDQtDfrZBhjlE9hgm2+nmGPGAYrQTNmkqOLt7&#10;hsqZdjDKcor9omMvGS2/TmQKO8JUx5qpeqKOLXGrtVk8qGRh3ZmjjkWmh9OxiIl8LR1rXX2uQac6&#10;FiY4lh6n4Ns7Ik0t8jcoKjUl43s7ssdtAZGYG9/YM9yEikXyNi6GhcaO2XEVi8r3A9K8tcZxFQuw&#10;HWcbKX4Ss+M6liIyqPimseOK1pRzgaGgsZuoW43VRM+qXLgEImXIRXXJaIEiSqODEwU8q96lAp5V&#10;7xJzmVXvEnHR1DsHyhCu48aDjg6ebQ9gWZM9gIVxuj1gexKQI48Y+KdFDiwRYhM5PU+tgUDtMk1a&#10;FlYuM8U2LibDxWT4dUwG6MWpyWBM/hNNBipFZlZFcyw14Q+n4YA79jTjl+NclofaznLMy6JE0QBT&#10;18BdhSf0jXBJ4XDi+xnrIc+MGxC4t9zEuBWG3IBAHhRC16aimb2njzeOmxDw5AdzskphyE2IoRyL&#10;wdwrr/SWGxElqh5QYonaZ25FUBYPAvEwIxSO3I6grF3cJ6dzFIZE11RdZ5AOhaWwJxpcyoBibgme&#10;3KygJB0kNujNFGZF247ufJ4yliKnpcGh566h/GKtnVw8wDxwo73BZOIZJFNa6hZXQ5iKc7HERUoL&#10;Kk2MLa67UiUkMlposlWmgoXWTi4j4PZtj+HXmYqMFsKFalzYpHZeZrQgpYOSJRJMuZRQlgP5NIn5&#10;LjNaCL7rzTVeipjIGQ9YUjcUjbllTOk9nTYPhDjq3qDWB6UzaTz5OkICBvIqEp0X66hHkhKuxUzw&#10;5CsJBTww8RM8hZRGDD4Sn3SeMp8lw1Oks5RjjyQV7INq3ykgF4aJsDllKAkmCTTlWKE0tkk3U4ZS&#10;5LJgdpoULo2lkE6+11w6uZEUCS04tIubFTDoeq+5dHCUoOoSEkdUnnUdh0hx0DWx2EVeC7YEZCIS&#10;Bqt0XuS1lDjk2qB8o95QilIdh77rsM0STqwxFUIioSM/NMGUryFK4ELeZIKpEFOBAxAgTzDlYqJF&#10;BM83wZSvIlQUqtHWBE8upqZCThpOV+u953JC8hp8/cSuJFJbWtyeh31J5ylSW7CBNBWu5FOnk0ht&#10;6WoUUjfetyIlxM+P8kT6Fvz+RN9FaguGHbZMQkgUGQ1zpEaeMCIbiXZyGQ1l1+L2wETfuYxKZI12&#10;BidQVjzFW8PXEZ7AJYeJXZ6CMkdK0kaJrhOyFAjzlhcdSgykKXZ8DWVBCKqTxrhl0rPodtyFlFw6&#10;+a9z6eQpuXTylFw6eUounSwlzp0u7DvZ+8tGCWdIllIulhGVu1j49cUyoiyJhTwXywgpA0t5LpYR&#10;Lj5byBNXhy2lXCwj1ORZynOxjHD52lKei2VE1f+WSRPZKUspF8toXCwjZIss/PqYlRGAqIXRx04m&#10;hqGlWXgSGyeH+NAIIk9GH7F7cnLMASJPRh/d3UU+Dw7iJfJk9BHFbTh3SI7IRfSRw5PdEnhSvCAT&#10;/xBKNR+Aq2kRwSgciqQf3iDyNKlFNhBhgU/6He+52C92WPGC6zGcxMQXsNGKF1yf08mL2G/5C/PJ&#10;i6h9L15wnU4nL2L3FS+4TqeTF115BS9lOmVAoxSyNKJhxV4svuA6HbLm4hekpOeTF7Ez8y/MJy+i&#10;dpl4wXU6nbyIfVq84DodIOioD9iuxQuu0+GKjvgFKWnyUmhYA34dvyAl7fLkbpD3mJh8qJPKm+QS&#10;+m5Q2yr1ggw3IHxom5Sc3qhEJ77gOh2A87gPUtJk81OnYdGnmiQlTQa9eSHdaSlpstbNC8lOY7fn&#10;faAsc/NCstPY9MULrtO2gK+2a2Dv5y+4+OwNTGTWafviGYmw5NSYxAvAXfS5aSKs+R0983mEx99l&#10;GMXT+db5X/3T57jClAC3ML/9z/7pyFxtwVCi2P/sn5asIpULbnNnkQGpWTooKjt2no9/On4u6aNC&#10;xm6OzgPfQHLzdC4hpZ5JEAa6YNrX4Pu573q8fSYpFSuVRgWnLLPcsBMTWRfUkB8M/7SDQpArkc0k&#10;EltmOGuV/aajstAq5q7/lH/aT9rR6GduHoQRhXYt+2I3k45MMKgZi/yQud0WZy6zvYTFQtwaqMCc&#10;OBFNNGRzBTmdYsNpyyy7EpYP8cPh0Swd4hmWDlZCrnkAPQwdLiHN07mi20hlzNLhRhPDb2b24kil&#10;IUPSSa51fr+ZfvNSFYCG7csrFFyqfCIHqHj3tt3f7fbb283h8Phyr5etJ+NgGkg1k/XcQCpK9GCH&#10;MeLzgVQ6R2HiqKif65XSWWFUk69rjBQeoZQOKarZ+EuZj5nLWJXBt8ZtkDVAXmT+Rpw4VFADDTXX&#10;OCrsMIZHdn2HQucqO44SNKhfaeoLKOyw4wZ2wExxLlxlhx0ykEHeiAkS/K3ww6gHQgQUEJhS+XFw&#10;oEbWFyIKOj8RNkUgA/CzylAGTXuqQ0CRHqWF5KeGJiJei6CDzpFLpBlxhZgJb2ocuUxQSB/Qs85R&#10;CAVRakRXE20UYumHxuD98aQR4VKERIoCZUr1XnPBlIjzmFCHwpFLBmFN3IlAIRml1+Qrh3FEiMuc&#10;KY8ZykApwkGVvaBLWShcMPoiEQFSgrm1dnFpZAFcERrNU3J55Cn5SslTconkKblMspQiMpqnlDtX&#10;BuKfREZzlHzF5L++WEbirH/EE5bwQiAPNhR3Cq2lnM4zxNTg5NaySgN5k+uv0DvYk2kgDx4E526t&#10;3jSQNykIinlD3JNAHoAfzl3PM+QwG2aNeMH1Ng3kIa4uXnD9TQN5mEPiBdfj4EFFwAUcQPGC63Ma&#10;yEPAnb9AmxMNUvoUMiaWeMF1WgJ5Z6ME2A8JJKBtir52BAG4w+ZN8eOv0q2zoxVG1//on5aV9WGQ&#10;FZMz/h1GC7QtR+WcOmSqZMmck17OuIg0BBCF26mTvqs/7AsvJtc2l1CKcotZMushzjh01ne1lmOy&#10;XXYiTQfs4i3R8F+8JXuD2s9yyRdhb1Nvyez5p3pLdGScViKut7d1Co4nVRqKl9kSaijnYNff+d6S&#10;gVNy3pK9foFToBnBpkSlUdzcRZZ0xIgbGmSh9sY0j9lxMwOnQbvBGOYRO26X59hJK1BrmLT+UDbK&#10;bFO8h4utvsVGn3CRIhOJf1s4SRHlcmNKBgnmbClpjjg966GxSPOjN1wvz5lS6BIn10yp85U4FAWV&#10;vDhHh1MqIq29vNpySN8M1UUlXU5C/DonIbC8JioJIUWoi1NVkg8ItUh/NMbmUSWVtFmRSkLG3dfS&#10;SBHohk8EdUNwgo0U8C2TKyQk3VYoO/C2ivhwfYTbbwp796DZ4zgzro7SzIQ2Al7SmaTYuGlcGwFY&#10;LMwRhahpXCPReUhKn9Q6KvWS0keuj7oKGfw6n4k2UhhNtJDWGIHRRYqKD6k42JCn5KOfp+QSyFNy&#10;GeQpuRwiyuWqFyPD9d2c7sXwcPJZ5Su96FnlK31oTflynAHHQHhj5nAMoAOcXMcxzlbukAt0O1YX&#10;fevogX+Jfw4W5OCapYf2eL/cP7l/bldxksiO4CKPNCQQ+c/4p9Zy/9vFbb24rT/z3dQtVsPURjAO&#10;16k2QuPC7l1Z+zraPsiHurPObf2Kd4ZYZEnomImVoFxZMTETAJLDTIg5CTsBV4G0dMJJYcdVFQWU&#10;TBQtZsf1FGI6iMuZmIgFPXkPuJqiIFpJfnDMj+soVBPGpecmhhbz48ZCia/iOKHKkNsM2TtNhNWA&#10;M3IoT6VzFMZDniWXCQ6ooe6x2kZhQVABcyJUpSKORqIaFGwunaOQS4lTpoiq6hy5YBLMuFAS4hVn&#10;ISPjgk8EAOjc4s0Ec0R4L8uT4GJmRed4cpHkefKVkqfkayVPycWSp5RimfToC4y1LwNKIBxu8MwZ&#10;a5AQJ58z1iAmTm5NjUzQSRqac8Ya4iacu26scWNwEpBzkYmbdNBpEpKbzx6fBOXcLS03wU4z0NPZ&#10;9iN2URPhccN7lgU5Aw7ZCWE97qQJ6aIySBXOhVGo1WSz2q09ycxlRM6ROVkAsc59k7ZufHOmgOgF&#10;3LqAW1NwC1fZ3F/f73d/2ZlrbeSf3+7pX6Hk9uvdw+Ptd+vXNf+7eeN6U20ftk93m/03/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mNQAAW0Nv&#10;bnRlbnRfVHlwZXNdLnhtbFBLAQIUAAoAAAAAAIdO4kAAAAAAAAAAAAAAAAAGAAAAAAAAAAAAEAAA&#10;AIg0AABfcmVscy9QSwECFAAUAAAACACHTuJAihRmPNEAAACUAQAACwAAAAAAAAABACAAAACsNAAA&#10;X3JlbHMvLnJlbHNQSwECFAAKAAAAAACHTuJAAAAAAAAAAAAAAAAABAAAAAAAAAAAABAAAAAAAAAA&#10;ZHJzL1BLAQIUABQAAAAIAIdO4kD2aTmc2gAAAAsBAAAPAAAAAAAAAAEAIAAAACIAAABkcnMvZG93&#10;bnJldi54bWxQSwECFAAUAAAACACHTuJAArBkTTMzAABBNgEADgAAAAAAAAABACAAAAApAQAAZHJz&#10;L2Uyb0RvYy54bWxQSwUGAAAAAAYABgBZAQAAzjYAAAAA&#10;">
                <v:rect id="Rectangle 24" o:spid="_x0000_s1026" style="position:absolute;width:1945;height:91257;v-text-anchor:middle" o:gfxdata="UEsDBAoAAAAAAIdO4kAAAAAAAAAAAAAAAAAEAAAAZHJzL1BLAwQUAAAACACHTuJARye00L0AAADb&#10;AAAADwAAAGRycy9kb3ducmV2LnhtbEWPT4vCMBTE74LfITxhb5q2LFWrUUS3IHhZdQ97fDTPpti8&#10;lCb+2W+/WRD2OMzMb5jl+mlbcafeN44VpJMEBHHldMO1gq9zOZ6B8AFZY+uYFPyQh/VqOFhiod2D&#10;j3Q/hVpECPsCFZgQukJKXxmy6CeuI47exfUWQ5R9LXWPjwi3rcySJJcWG44LBjvaGqqup5tVcNh/&#10;uDT/bDbzefa9e99Nc1OWqNTbKE0WIAI9w3/41d5rBdkU/r7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J7TQvQAA&#10;ANsAAAAPAAAAAAAAAAEAIAAAACIAAABkcnMvZG93bnJldi54bWxQSwECFAAUAAAACACHTuJAMy8F&#10;njsAAAA5AAAAEAAAAAAAAAABACAAAAAMAQAAZHJzL3NoYXBleG1sLnhtbFBLBQYAAAAABgAGAFsB&#10;AAC2AwAAAAA=&#10;" fillcolor="#1f497d [3231]" stroked="f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25" o:spid="_x0000_s1113" type="#_x0000_t15" style="position:absolute;top:14668;width:21945;height:5521;v-text-anchor:middle" o:gfxdata="UEsDBAoAAAAAAIdO4kAAAAAAAAAAAAAAAAAEAAAAZHJzL1BLAwQUAAAACACHTuJAr5mTz7sAAADb&#10;AAAADwAAAGRycy9kb3ducmV2LnhtbEVPz2vCMBS+D/Y/hDfwMmzSDkbtGj3IBL0UVvX+aJ5tWfNS&#10;m0zrf78cBjt+fL/LzWwHcaPJ9441pIkCQdw403Or4XTcLXMQPiAbHByThgd52Kyfn0osjLvzF93q&#10;0IoYwr5ADV0IYyGlbzqy6BM3Ekfu4iaLIcKplWbCewy3g8yUepcWe44NHY607aj5rn+shreqztX5&#10;9Trkn6cqdY9DXqWrRuvFS6o+QASaw7/4z703GrI4Nn6JP0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5mTz7sAAADb&#10;AAAADwAAAAAAAAABACAAAAAiAAAAZHJzL2Rvd25yZXYueG1sUEsBAhQAFAAAAAgAh07iQDMvBZ47&#10;AAAAOQAAABAAAAAAAAAAAQAgAAAACgEAAGRycy9zaGFwZXhtbC54bWxQSwUGAAAAAAYABgBbAQAA&#10;tAMAAAAA&#10;" adj="18884" fillcolor="#4f81bd [3220]" stroked="f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id w:val="314846060"/>
                          <w:showingPlcHdr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717520" w:rsidRDefault="005862FF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sdtContent>
                      </w:sdt>
                    </w:txbxContent>
                  </v:textbox>
                </v:shape>
                <v:group id="Group 26" o:spid="_x0000_s1087" style="position:absolute;left:762;top:42100;width:20574;height:49103" coordorigin="806,42118" coordsize="13062,3121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v:group id="Group 27" o:spid="_x0000_s1100" style="position:absolute;left:1410;top:42118;width:10478;height:31210" coordorigin="1410,42118" coordsize="10477,31210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Freeform 28" o:spid="_x0000_s1112" style="position:absolute;left:3696;top:62168;width:1937;height:6985" coordsize="122,440" o:spt="100" o:gfxdata="UEsDBAoAAAAAAIdO4kAAAAAAAAAAAAAAAAAEAAAAZHJzL1BLAwQUAAAACACHTuJAUdI/WL0AAADb&#10;AAAADwAAAGRycy9kb3ducmV2LnhtbEWPW4vCMBSE3wX/QzjCvmlSF8WtRhFhYUUUvCzLvh2aY1ts&#10;TkoTb//eCIKPw8x8w0xmN1uJCzW+dKwh6SkQxJkzJecaDvvv7giED8gGK8ek4U4eZtN2a4KpcVfe&#10;0mUXchEh7FPUUIRQp1L6rCCLvudq4ugdXWMxRNnk0jR4jXBbyb5SQ2mx5LhQYE2LgrLT7mwjJcnP&#10;8/vKff3th4O1wt/lxm/+tf7oJGoMItAtvMOv9o/R8JnA80v8A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0j9YvQAA&#10;ANsAAAAPAAAAAAAAAAEAIAAAACIAAABkcnMvZG93bnJldi54bWxQSwECFAAUAAAACACHTuJAMy8F&#10;njsAAAA5AAAAEAAAAAAAAAABACAAAAAMAQAAZHJzL3NoYXBleG1sLnhtbFBLBQYAAAAABgAGAFsB&#10;AAC2AwAAAAA=&#10;" adj="0,,0" path="m,l39,152,84,304r38,113l122,440,76,306,39,180,6,53,,xe" fillcolor="#1f497d [3231]" strokecolor="#1f497d [3231]" strokeweight="0">
                      <v:stroke joinstyle="round"/>
                      <v:formulas/>
                      <v:path o:connecttype="segments" o:connectlocs="0,0;15607075,60811378;33614967,121622740;48821735,166831327;48821735,176032922;30413535,122422888;15607075,72013460;2401070,21204094;0,0" o:connectangles="0,0,0,0,0,0,0,0,0"/>
                    </v:shape>
                    <v:shape id="Freeform 29" o:spid="_x0000_s1111" style="position:absolute;left:5728;top:69058;width:1842;height:4270" coordsize="116,269" o:spt="100" o:gfxdata="UEsDBAoAAAAAAIdO4kAAAAAAAAAAAAAAAAAEAAAAZHJzL1BLAwQUAAAACACHTuJAd1rDEL4AAADb&#10;AAAADwAAAGRycy9kb3ducmV2LnhtbEWPT2sCMRTE7wW/Q3iFXkSTXUHsahRbUNqTqEWvz81zd+nm&#10;ZUlS/3z7piD0OMzMb5jZ4mZbcSEfGscasqECQVw603Cl4Wu/GkxAhIhssHVMGu4UYDHvPc2wMO7K&#10;W7rsYiUShEOBGuoYu0LKUNZkMQxdR5y8s/MWY5K+ksbjNcFtK3OlxtJiw2mhxo7eayq/dz9WQ6uW&#10;n6+j9Wpz535zXB/eTjTeeK1fnjM1BRHpFv/Dj/aH0TDK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rDEL4A&#10;AADbAAAADwAAAAAAAAABACAAAAAiAAAAZHJzL2Rvd25yZXYueG1sUEsBAhQAFAAAAAgAh07iQDMv&#10;BZ47AAAAOQAAABAAAAAAAAAAAQAgAAAADQEAAGRycy9zaGFwZXhtbC54bWxQSwUGAAAAAAYABgBb&#10;AQAAtwMAAAAA&#10;" adj="0,,0" path="m,l8,19,37,93r30,74l116,269r-8,l60,169,30,98,1,25,,xe" fillcolor="#1f497d [3231]" strokecolor="#1f497d [3231]" strokeweight="0">
                      <v:stroke joinstyle="round"/>
                      <v:formulas/>
                      <v:path o:connecttype="segments" o:connectlocs="0,0;3202332,7600219;14810934,37200541;26819694,66800880;46433882,107601349;43231549,107601349;24017520,67600893;12008760,39200441;400412,10000244;0,0" o:connectangles="0,0,0,0,0,0,0,0,0,0"/>
                    </v:shape>
                    <v:shape id="Freeform 30" o:spid="_x0000_s1110" style="position:absolute;left:1410;top:42118;width:2223;height:20193" coordsize="140,1272" o:spt="100" o:gfxdata="UEsDBAoAAAAAAIdO4kAAAAAAAAAAAAAAAAAEAAAAZHJzL1BLAwQUAAAACACHTuJAP4H4vb0AAADb&#10;AAAADwAAAGRycy9kb3ducmV2LnhtbEWPT4vCMBTE78J+h/AW9iKaWkWWapRFWfAiYvWyt0fzbMs2&#10;LyWJf+qnN4LgcZiZ3zDz5c004kLO15YVjIYJCOLC6ppLBcfD7+AbhA/IGhvLpKAjD8vFR2+OmbZX&#10;3tMlD6WIEPYZKqhCaDMpfVGRQT+0LXH0TtYZDFG6UmqH1wg3jUyTZCoN1hwXKmxpVVHxn5+Ngl33&#10;x9t+iun0/nMKk9x17Ncrpb4+R8kMRKBbeIdf7Y1WMB7D80v8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gfi9vQAA&#10;ANsAAAAPAAAAAAAAAAEAIAAAACIAAABkcnMvZG93bnJldi54bWxQSwECFAAUAAAACACHTuJAMy8F&#10;njsAAAA5AAAAEAAAAAAAAAABACAAAAAMAQAAZHJzL3NoYXBleG1sLnhtbFBLBQYAAAAABgAGAFsB&#10;AAC2AwAAAAA=&#10;" adj="0,,0" path="m,l,,1,79r2,80l12,317,23,476,39,634,58,792,83,948r24,138l135,1223r5,49l138,1262,105,1106,77,949,53,792,35,634,20,476,9,317,2,159,,79,,xe" fillcolor="#1f497d [3231]" strokecolor="#1f497d [3231]" strokeweight="0">
                      <v:stroke joinstyle="round"/>
                      <v:formulas/>
                      <v:path o:connecttype="segments" o:connectlocs="0,0;0,0;400378,31606029;1200896,63612014;4803061,126823835;9205982,190435611;15610064,253647432;23214773,316859253;33221274,379270910;42827397,434481239;54034524,489291614;56035684,508895159;55235166,504894405;42026878,442482732;30819751,379671119;21213628,316859253;14009044,253647432;8005102,190435611;3602419,126823835;800502,63612014;0,31606029;0,0" o:connectangles="0,0,0,0,0,0,0,0,0,0,0,0,0,0,0,0,0,0,0,0,0,0"/>
                    </v:shape>
                    <v:shape id="Freeform 31" o:spid="_x0000_s1109" style="position:absolute;left:3410;top:48611;width:715;height:13557" coordsize="45,854" o:spt="100" o:gfxdata="UEsDBAoAAAAAAIdO4kAAAAAAAAAAAAAAAAAEAAAAZHJzL1BLAwQUAAAACACHTuJAY7er0L4AAADb&#10;AAAADwAAAGRycy9kb3ducmV2LnhtbEWPW2sCMRSE34X+h3AKvkjNqksvW6OIqPRFsGqhj6eb083S&#10;zcmSxNu/NwXBx2FmvmHG07NtxJF8qB0rGPQzEMSl0zVXCva75dMriBCRNTaOScGFAkwnD50xFtqd&#10;+JOO21iJBOFQoAITY1tIGUpDFkPftcTJ+3XeYkzSV1J7PCW4beQwy56lxZrTgsGW5obKv+3BKsDN&#10;1483+ept1OCst17k9PJdkVLdx0H2DiLSOd7Dt/aHVjDK4f9L+gFyc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7er0L4A&#10;AADbAAAADwAAAAAAAAABACAAAAAiAAAAZHJzL2Rvd25yZXYueG1sUEsBAhQAFAAAAAgAh07iQDMv&#10;BZ47AAAAOQAAABAAAAAAAAAAAQAgAAAADQEAAGRycy9zaGFwZXhtbC54bWxQSwUGAAAAAAYABgBb&#10;AQAAtwMAAAAA&#10;" adj="0,,0" path="m45,r,l35,66r-9,67l14,267,6,401,3,534,6,669r8,134l18,854r,-3l9,814,8,803,1,669,,534,3,401,12,267,25,132,34,66,45,xe" fillcolor="#1f497d [3231]" strokecolor="#1f497d [3231]" strokeweight="0">
                      <v:stroke joinstyle="round"/>
                      <v:formulas/>
                      <v:path o:connecttype="segments" o:connectlocs="18035001,0;18035001,0;14027251,26403956;10420155,53208113;5610859,106816158;2404656,160424203;1202455,213632063;2404656,267640293;5610859,321248338;7213952,341651290;7213952,340451226;3607095,325648887;3206203,321248338;400908,267640293;0,213632063;1202455,160424203;4809296,106816158;10019501,52807928;13626358,26403956;18035001,0" o:connectangles="0,0,0,0,0,0,0,0,0,0,0,0,0,0,0,0,0,0,0,0"/>
                    </v:shape>
                    <v:shape id="Freeform 32" o:spid="_x0000_s1108" style="position:absolute;left:3633;top:62311;width:2444;height:9985" coordsize="154,629" o:spt="100" o:gfxdata="UEsDBAoAAAAAAIdO4kAAAAAAAAAAAAAAAAAEAAAAZHJzL1BLAwQUAAAACACHTuJA2yA2gbwAAADb&#10;AAAADwAAAGRycy9kb3ducmV2LnhtbEWPQYvCMBSE74L/ITxhb5rWXUWrUVAU3MuCVTw/mmdbbF5q&#10;k1b995uFBY/DzHzDLNdPU4mOGldaVhCPIhDEmdUl5wrOp/1wBsJ5ZI2VZVLwIgfrVb+3xETbBx+p&#10;S30uAoRdggoK7+tESpcVZNCNbE0cvKttDPogm1zqBh8Bbio5jqKpNFhyWCiwpm1B2S1tjYJ7bM9V&#10;trl0X/Fhd7y1k+92/lMr9TGIowUIT0//Dv+3D1rB5wT+vo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gNoG8AAAA&#10;2wAAAA8AAAAAAAAAAQAgAAAAIgAAAGRycy9kb3ducmV2LnhtbFBLAQIUABQAAAAIAIdO4kAzLwWe&#10;OwAAADkAAAAQAAAAAAAAAAEAIAAAAAsBAABkcnMvc2hhcGV4bWwueG1sUEsFBgAAAAAGAAYAWwEA&#10;ALUDAAAAAA==&#10;" adj="0,,0" path="m,l10,44r11,82l34,207r19,86l75,380r25,86l120,521r21,55l152,618r2,11l140,595,115,532,93,468,67,383,47,295,28,207,12,104,,xe" fillcolor="#1f497d [3231]" strokecolor="#1f497d [3231]" strokeweight="0">
                      <v:stroke joinstyle="round"/>
                      <v:formulas/>
                      <v:path o:connecttype="segments" o:connectlocs="0,0;3998288,17601967;8396536,50405645;13594194,82809383;21191082,117213232;29987324,152017005;39982935,186420854;47979528,208423445;56376065,230425781;60774059,247227663;61573723,251628270;55976106,238026747;45980511,212823814;37184253,187220940;26788699,153217269;18792106,118013334;11195218,82809383;4797952,41604653;0,0" o:connectangles="0,0,0,0,0,0,0,0,0,0,0,0,0,0,0,0,0,0,0"/>
                    </v:shape>
                    <v:shape id="Freeform 33" o:spid="_x0000_s1107" style="position:absolute;left:6204;top:72233;width:524;height:1095" coordsize="33,69" o:spt="100" o:gfxdata="UEsDBAoAAAAAAIdO4kAAAAAAAAAAAAAAAAAEAAAAZHJzL1BLAwQUAAAACACHTuJA/phHD78AAADb&#10;AAAADwAAAGRycy9kb3ducmV2LnhtbEWPQWvCQBSE7wX/w/KE3uomLWibuhERWsRbY3rI7ZF9JtHs&#10;25hdE+uv7wqFHoeZ+YZZrq6mFQP1rrGsIJ5FIIhLqxuuFOT7j6dXEM4ja2wtk4IfcrBKJw9LTLQd&#10;+YuGzFciQNglqKD2vkukdGVNBt3MdsTBO9jeoA+yr6TucQxw08rnKJpLgw2HhRo72tRUnrKLUYDf&#10;5+z4aReXYrtbFzIvb2+H4qjU4zSO3kF4uvr/8F97qxW8zOH+JfwAm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YRw+/&#10;AAAA2wAAAA8AAAAAAAAAAQAgAAAAIgAAAGRycy9kb3ducmV2LnhtbFBLAQIUABQAAAAIAIdO4kAz&#10;LwWeOwAAADkAAAAQAAAAAAAAAAEAIAAAAA4BAABkcnMvc2hhcGV4bWwueG1sUEsFBgAAAAAGAAYA&#10;WwEAALgDAAAAAA==&#10;" adj="0,,0" path="m,l33,69r-9,l12,35,,xe" fillcolor="#1f497d [3231]" strokecolor="#1f497d [3231]" strokeweight="0">
                      <v:stroke joinstyle="round"/>
                      <v:formulas/>
                      <v:path o:connecttype="segments" o:connectlocs="0,0;13208896,27586382;9606380,27586382;4803190,13993163;0,0" o:connectangles="0,0,0,0,0"/>
                    </v:shape>
                    <v:shape id="Freeform 34" o:spid="_x0000_s1106" style="position:absolute;left:3553;top:61533;width:238;height:1476" coordsize="15,93" o:spt="100" o:gfxdata="UEsDBAoAAAAAAIdO4kAAAAAAAAAAAAAAAAAEAAAAZHJzL1BLAwQUAAAACACHTuJAJjT0kb8AAADb&#10;AAAADwAAAGRycy9kb3ducmV2LnhtbEWPW2sCMRSE3wv9D+EIvtWsW9jqahQVin2TWq9vh81xs3Rz&#10;smzipf76Rij0cZiZb5jx9GZrcaHWV44V9HsJCOLC6YpLBZuv95cBCB+QNdaOScEPeZhOnp/GmGt3&#10;5U+6rEMpIoR9jgpMCE0upS8MWfQ91xBH7+RaiyHKtpS6xWuE21qmSZJJixXHBYMNLQwV3+uzVTDf&#10;HbJqdUzT2fxohsPtfb/MBkulup1+MgIR6Bb+w3/tD63g9Q0eX+IPkJ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09JG/&#10;AAAA2wAAAA8AAAAAAAAAAQAgAAAAIgAAAGRycy9kb3ducmV2LnhtbFBLAQIUABQAAAAIAIdO4kAz&#10;LwWeOwAAADkAAAAQAAAAAAAAAAEAIAAAAA4BAABkcnMvc2hhcGV4bWwueG1sUEsFBgAAAAAGAAYA&#10;WwEAALgDAAAAAA==&#10;" adj="0,,0" path="m,l9,37r,3l15,93,5,49,,xe" fillcolor="#1f497d [3231]" strokecolor="#1f497d [3231]" strokeweight="0">
                      <v:stroke joinstyle="round"/>
                      <v:formulas/>
                      <v:path o:connecttype="segments" o:connectlocs="0,0;3597020,14795376;3597020,15994856;5994950,37188185;1998406,19593836;0,0" o:connectangles="0,0,0,0,0,0"/>
                    </v:shape>
                    <v:shape id="Freeform 35" o:spid="_x0000_s1105" style="position:absolute;left:5633;top:56897;width:6255;height:12161" coordsize="394,766" o:spt="100" o:gfxdata="UEsDBAoAAAAAAIdO4kAAAAAAAAAAAAAAAAAEAAAAZHJzL1BLAwQUAAAACACHTuJAWPkQA7oAAADb&#10;AAAADwAAAGRycy9kb3ducmV2LnhtbEVPz2vCMBS+C/sfwht408QKQzrTHgZz4kE2HYzdHs1bW9a8&#10;dEls639vDgOPH9/vbTnZTgzkQ+tYw2qpQBBXzrRca/g8vy42IEJENtg5Jg1XClAWD7Mt5saN/EHD&#10;KdYihXDIUUMTY59LGaqGLIal64kT9+O8xZigr6XxOKZw28lMqSdpseXU0GBPLw1Vv6eL1RB2u/cv&#10;/lbTW+YO7tj/WYmYaT1/XKlnEJGmeBf/u/dGwzqNTV/SD5DF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+RADugAAANsA&#10;AAAPAAAAAAAAAAEAIAAAACIAAABkcnMvZG93bnJldi54bWxQSwECFAAUAAAACACHTuJAMy8FnjsA&#10;AAA5AAAAEAAAAAAAAAABACAAAAAJAQAAZHJzL3NoYXBleG1sLnhtbFBLBQYAAAAABgAGAFsBAACz&#10;AwAAAAA=&#10;" adj="0,,0" path="m394,r,l356,38,319,77r-35,40l249,160r-42,58l168,276r-37,63l98,402,69,467,45,535,26,604,14,673,7,746,6,766,,749r1,-5l7,673,21,603,40,533,65,466,94,400r33,-64l164,275r40,-60l248,158r34,-42l318,76,354,37,394,xe" fillcolor="#1f497d [3231]" strokecolor="#1f497d [3231]" strokeweight="0">
                      <v:stroke joinstyle="round"/>
                      <v:formulas/>
                      <v:path o:connecttype="segments" o:connectlocs="157642082,0;157642082,0;142438018,15204710;127634195,30809687;113630330,46814658;99626718,64019869;82822232,87227058;67217944,110434263;52414121,135642222;39210467,160849911;27607490,186858115;18004938,214066542;10402779,241674997;5601495,269283690;2800874,298492618;2400634,306495111;0,299693112;400240,297692373;2800874,269283690;8402370,241274986;16004274,213266298;26007067,186457849;37610044,160049666;50813683,134441712;65617505,110034267;81621780,86026818;99226478,63219609;112830118,46414409;127233955,30409437;141637807,14804715;157642082,0" o:connectangles="0,0,0,0,0,0,0,0,0,0,0,0,0,0,0,0,0,0,0,0,0,0,0,0,0,0,0,0,0,0,0"/>
                    </v:shape>
                    <v:shape id="Freeform 36" o:spid="_x0000_s1104" style="position:absolute;left:5633;top:69153;width:571;height:3080" coordsize="36,194" o:spt="100" o:gfxdata="UEsDBAoAAAAAAIdO4kAAAAAAAAAAAAAAAAAEAAAAZHJzL1BLAwQUAAAACACHTuJAs+h+Ob0AAADb&#10;AAAADwAAAGRycy9kb3ducmV2LnhtbEWPQWsCMRSE70L/Q3gFb25WhWK3RpESoR67FUtvj81zd9vN&#10;yzZJdf33Rih4HGbmG2a5HmwnTuRD61jBNMtBEFfOtFwr2H9sJwsQISIb7ByTggsFWK8eRkssjDvz&#10;O53KWIsE4VCggibGvpAyVA1ZDJnriZN3dN5iTNLX0ng8J7jt5CzPn6TFltNCgz29NlT9lH9Wgabj&#10;tz7Ejf7d+NDvhi/ty0+t1Phxmr+AiDTEe/i//WYUzJ/h9iX9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6H45vQAA&#10;ANsAAAAPAAAAAAAAAAEAIAAAACIAAABkcnMvZG93bnJldi54bWxQSwECFAAUAAAACACHTuJAMy8F&#10;njsAAAA5AAAAEAAAAAAAAAABACAAAAAMAQAAZHJzL3NoYXBleG1sLnhtbFBLBQYAAAAABgAGAFsB&#10;AAC2AwAAAAA=&#10;" adj="0,,0" path="m,l6,16r1,3l11,80r9,52l33,185r3,9l21,161,15,145,5,81,1,41,,xe" fillcolor="#1f497d [3231]" strokecolor="#1f497d [3231]" strokeweight="0">
                      <v:stroke joinstyle="round"/>
                      <v:formulas/>
                      <v:path o:connecttype="segments" o:connectlocs="0,0;2396249,6402240;2795758,7602773;4393258,32011186;7987496,52818443;13179504,74025974;14377510,77627113;8387006,64422629;5990757,58020389;1997009,32411443;399493,16405858;0,0" o:connectangles="0,0,0,0,0,0,0,0,0,0,0,0"/>
                    </v:shape>
                    <v:shape id="Freeform 37" o:spid="_x0000_s1103" style="position:absolute;left:6077;top:72296;width:493;height:1032" coordsize="31,65" o:spt="100" o:gfxdata="UEsDBAoAAAAAAIdO4kAAAAAAAAAAAAAAAAAEAAAAZHJzL1BLAwQUAAAACACHTuJAsDcnXbgAAADb&#10;AAAADwAAAGRycy9kb3ducmV2LnhtbEVPy4rCMBTdC/5DuIK7Ma3IjFSj+EBw4SxG/YBLc22LyU1J&#10;Ul9fbxYDLg/nPV8+rBE38qFxrCAfZSCIS6cbrhScT7uvKYgQkTUax6TgSQGWi35vjoV2d/6j2zFW&#10;IoVwKFBBHWNbSBnKmiyGkWuJE3dx3mJM0FdSe7yncGvkOMu+pcWGU0ONLW1qKq/Hziqgw6WML+zy&#10;bT5Z/66N+Qmrzis1HOTZDESkR/yI/917rWCS1qcv6QfIx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DcnXbgAAADbAAAA&#10;DwAAAAAAAAABACAAAAAiAAAAZHJzL2Rvd25yZXYueG1sUEsBAhQAFAAAAAgAh07iQDMvBZ47AAAA&#10;OQAAABAAAAAAAAAAAQAgAAAABwEAAGRycy9zaGFwZXhtbC54bWxQSwUGAAAAAAYABgBbAQAAsQMA&#10;AAAA&#10;" adj="0,,0" path="m,l31,65r-8,l,xe" fillcolor="#1f497d [3231]" strokecolor="#1f497d [3231]" strokeweight="0">
                      <v:stroke joinstyle="round"/>
                      <v:formulas/>
                      <v:path o:connecttype="segments" o:connectlocs="0,0;12446580,26011290;9234589,26011290;0,0" o:connectangles="0,0,0,0"/>
                    </v:shape>
                    <v:shape id="Freeform 38" o:spid="_x0000_s1102" style="position:absolute;left:5633;top:68788;width:111;height:666" coordsize="7,42" o:spt="100" o:gfxdata="UEsDBAoAAAAAAIdO4kAAAAAAAAAAAAAAAAAEAAAAZHJzL1BLAwQUAAAACACHTuJAdMklprwAAADb&#10;AAAADwAAAGRycy9kb3ducmV2LnhtbEWP3WrCQBSE7wt9h+UUvKubFBFNXYWKQS+EUvUBDtmTH82e&#10;DdlTjW/vCoVeDjPzDbNYDa5VV+pD49lAOk5AERfeNlwZOB3z9xmoIMgWW89k4E4BVsvXlwVm1t/4&#10;h64HqVSEcMjQQC3SZVqHoiaHYew74uiVvncoUfaVtj3eIty1+iNJptphw3Ghxo7WNRWXw68zcM7L&#10;/da2dpaXw/5yHr5lI19zY0ZvafIJSmiQ//Bfe2cNTFJ4fok/QC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JJaa8AAAA&#10;2wAAAA8AAAAAAAAAAQAgAAAAIgAAAGRycy9kb3ducmV2LnhtbFBLAQIUABQAAAAIAIdO4kAzLwWe&#10;OwAAADkAAAAQAAAAAAAAAAEAIAAAAAsBAABkcnMvc2hhcGV4bWwueG1sUEsFBgAAAAAGAAYAWwEA&#10;ALUDAAAAAA==&#10;" adj="0,,0" path="m,l6,17,7,42,6,39,,23,,xe" fillcolor="#1f497d [3231]" strokecolor="#1f497d [3231]" strokeweight="0">
                      <v:stroke joinstyle="round"/>
                      <v:formulas/>
                      <v:path o:connecttype="segments" o:connectlocs="0,0;2395047,6786111;2794345,16765360;2395047,15567956;0,9181158;0,0" o:connectangles="0,0,0,0,0,0"/>
                    </v:shape>
                    <v:shape id="Freeform 39" o:spid="_x0000_s1101" style="position:absolute;left:5871;top:71455;width:714;height:1873" coordsize="45,118" o:spt="100" o:gfxdata="UEsDBAoAAAAAAIdO4kAAAAAAAAAAAAAAAAAEAAAAZHJzL1BLAwQUAAAACACHTuJAaPxjqL0AAADb&#10;AAAADwAAAGRycy9kb3ducmV2LnhtbEWPQWvCQBSE7wX/w/IEb3VjsCrR1YOl4qEUYvT+yD6TaPZt&#10;2F01/nu3UOhxmJlvmNWmN624k/ONZQWTcQKCuLS64UrBsfh6X4DwAVlja5kUPMnDZj14W2Gm7YNz&#10;uh9CJSKEfYYK6hC6TEpf1mTQj21HHL2zdQZDlK6S2uEjwk0r0ySZSYMNx4UaO9rWVF4PN6Mg/fi5&#10;nOQuL6fu5r5n+f6zL+aFUqPhJFmCCNSH//Bfe68VTFP4/RJ/gF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/GOovQAA&#10;ANsAAAAPAAAAAAAAAAEAIAAAACIAAABkcnMvZG93bnJldi54bWxQSwECFAAUAAAACACHTuJAMy8F&#10;njsAAAA5AAAAEAAAAAAAAAABACAAAAAMAQAAZHJzL3NoYXBleG1sLnhtbFBLBQYAAAAABgAGAFsB&#10;AAC2AwAAAAA=&#10;" adj="0,,0" path="m,l6,16,21,49,33,84r12,34l44,118,13,53,11,42,,xe" fillcolor="#1f497d [3231]" strokecolor="#1f497d [3231]" strokeweight="0">
                      <v:stroke joinstyle="round"/>
                      <v:formulas/>
                      <v:path o:connecttype="segments" o:connectlocs="0,0;2397929,6399485;8392879,19598564;13188738,33597318;17984596,47196234;17584820,47196234;5195635,21198423;4396336,16798651;0,0" o:connectangles="0,0,0,0,0,0,0,0,0"/>
                    </v:shape>
                  </v:group>
                  <v:group id="Group 40" o:spid="_x0000_s1088" style="position:absolute;left:806;top:48269;width:13063;height:25059" coordorigin="806,46499" coordsize="8747,16779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Freeform 41" o:spid="_x0000_s1099" style="position:absolute;left:1187;top:51897;width:1984;height:7143" coordsize="125,450" o:spt="100" o:gfxdata="UEsDBAoAAAAAAIdO4kAAAAAAAAAAAAAAAAAEAAAAZHJzL1BLAwQUAAAACACHTuJAw4tFH78AAADb&#10;AAAADwAAAGRycy9kb3ducmV2LnhtbEWPQUvDQBSE74L/YXlCL8VuWmoosZuAgiC0KNYePD6zz2ww&#10;+zZkn2n677uC4HGYmW+YbTX5To00xDawgeUiA0VcB9tyY+D4/nS7ARUF2WIXmAycKUJVXl9tsbDh&#10;xG80HqRRCcKxQANOpC+0jrUjj3EReuLkfYXBoyQ5NNoOeEpw3+lVluXaY8tpwWFPj47q78OPNzC+&#10;vObT7jjPP2Rz/pS73cM87J0xs5tldg9KaJL/8F/72RpYr+H3S/oBur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LRR+/&#10;AAAA2wAAAA8AAAAAAAAAAQAgAAAAIgAAAGRycy9kb3ducmV2LnhtbFBLAQIUABQAAAAIAIdO4kAz&#10;LwWeOwAAADkAAAAQAAAAAAAAAAEAIAAAAA4BAABkcnMvc2hhcGV4bWwueG1sUEsFBgAAAAAGAAYA&#10;WwEAALgDAAAAAA==&#10;" adj="0,,0" path="m,l41,155,86,309r39,116l125,450,79,311,41,183,7,54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16396998,61998700;34393433,123597281;49990578,169996225;49990578,179995869;31594088,124397265;16396998,73198448;2799598,21599511;0,0" o:connectangles="0,0,0,0,0,0,0,0,0"/>
                    </v:shape>
                    <v:shape id="Freeform 42" o:spid="_x0000_s1098" style="position:absolute;left:3282;top:58913;width:1874;height:4366" coordsize="118,275" o:spt="100" o:gfxdata="UEsDBAoAAAAAAIdO4kAAAAAAAAAAAAAAAAAEAAAAZHJzL1BLAwQUAAAACACHTuJAHCFIlL8AAADb&#10;AAAADwAAAGRycy9kb3ducmV2LnhtbEWPT2sCMRTE70K/Q3iFXoqbWLSW7UbBwoJgD2o96O2xed1d&#10;u3lZktQ/394UCh6HmfkNU8wvthMn8qF1rGGUKRDElTMt1xp2X+XwDUSIyAY7x6ThSgHms4dBgblx&#10;Z97QaRtrkSAcctTQxNjnUoaqIYshcz1x8r6dtxiT9LU0Hs8Jbjv5otSrtNhyWmiwp4+Gqp/tr9UQ&#10;9otn+jws4vS4Hx/LslytlfRaPz2O1DuISJd4D/+3l0bDeAJ/X9IPkL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hSJS/&#10;AAAA2wAAAA8AAAAAAAAAAQAgAAAAIgAAAGRycy9kb3ducmV2LnhtbFBLAQIUABQAAAAIAIdO4kAz&#10;LwWeOwAAADkAAAAQAAAAAAAAAAEAIAAAAA4BAABkcnMvc2hhcGV4bWwueG1sUEsFBgAAAAAGAAYA&#10;WwEAALgDAAAAAA==&#10;" adj="0,,0" path="m,l8,20,37,96r32,74l118,275r-9,l61,174,30,100,,26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3203158,8002878;14814748,38413782;27627397,68024407;47246636,110039600;43643204,110039600;24424239,69624983;12011863,40014358;0,10403733;0,0" o:connectangles="0,0,0,0,0,0,0,0,0,0"/>
                    </v:shape>
                    <v:shape id="Freeform 43" o:spid="_x0000_s1097" style="position:absolute;left:806;top:50103;width:317;height:1921" coordsize="20,121" o:spt="100" o:gfxdata="UEsDBAoAAAAAAIdO4kAAAAAAAAAAAAAAAAAEAAAAZHJzL1BLAwQUAAAACACHTuJAyIEDSL0AAADb&#10;AAAADwAAAGRycy9kb3ducmV2LnhtbEWPQWvCQBSE70L/w/IKvekmRaWkriKFgjcxFXt9zT43sdm3&#10;YXdN0v76rlDwOMzMN8xqM9pW9ORD41hBPstAEFdON2wUHD/epy8gQkTW2DomBT8UYLN+mKyw0G7g&#10;A/VlNCJBOBSooI6xK6QMVU0Ww8x1xMk7O28xJumN1B6HBLetfM6ypbTYcFqosaO3mqrv8moVtFv/&#10;6+e52YbI+9Pia3/4LC+jUk+PefYKItIY7+H/9k4rmC/h9iX9AL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gQNIvQAA&#10;ANsAAAAPAAAAAAAAAAEAIAAAACIAAABkcnMvZG93bnJldi54bWxQSwECFAAUAAAACACHTuJAMy8F&#10;njsAAAA5AAAAEAAAAAAAAAABACAAAAAMAQAAZHJzL3NoYXBleG1sLnhtbFBLBQYAAAAABgAGAFsB&#10;AAC2AwAAAAA=&#10;" adj="0,,0" path="m,l16,72r4,49l18,112,,31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6381051,28809141;7976322,48415471;7178686,44814215;0,12404055;0,0" o:connectangles="0,0,0,0,0,0"/>
                    </v:shape>
                    <v:shape id="Freeform 44" o:spid="_x0000_s1096" style="position:absolute;left:1123;top:52024;width:2509;height:10207" coordsize="158,643" o:spt="100" o:gfxdata="UEsDBAoAAAAAAIdO4kAAAAAAAAAAAAAAAAAEAAAAZHJzL1BLAwQUAAAACACHTuJAyrUa6rwAAADb&#10;AAAADwAAAGRycy9kb3ducmV2LnhtbEVP3WrCMBS+H/gO4Qx2MzRxoJSuqbCOoVNv/HmAQ3PWFpuT&#10;2kTbvb25GOzy4/vPVqNtxZ163zjWMJ8pEMSlMw1XGs6nr2kCwgdkg61j0vBLHlb55CnD1LiBD3Q/&#10;hkrEEPYpaqhD6FIpfVmTRT9zHXHkflxvMUTYV9L0OMRw28o3pZbSYsOxocaOiprKy/FmNewu64S3&#10;+6L6LhbD+fq6+fhM1Kj1y/NcvYMINIZ/8Z97YzQs4vr4Jf4AmT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1Guq8AAAA&#10;2wAAAA8AAAAAAAAAAQAgAAAAIgAAAGRycy9kb3ducmV2LnhtbFBLAQIUABQAAAAIAIdO4kAzLwWe&#10;OwAAADkAAAAQAAAAAAAAAAEAIAAAAAsBAABkcnMvc2hhcGV4bWwueG1sUEsFBgAAAAAGAAYAWwEA&#10;ALUDAAAAAA==&#10;" adj="0,,0" path="m,l11,46r11,83l36,211r19,90l76,389r27,87l123,533r21,55l155,632r3,11l142,608,118,544,95,478,69,391,47,302,29,212,13,107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4403580,18401189;8806907,51603448;14411314,84405572;22017396,120407899;30423864,155610159;41232477,190412283;49238759,213213880;57645227,235215171;62048808,252816309;63249635,257216717;56844602,243215697;47237070,217614049;38029961,191212334;27621803,156410226;18814895,120807797;11609238,84805470;5204205,42802887;0,0" o:connectangles="0,0,0,0,0,0,0,0,0,0,0,0,0,0,0,0,0,0,0"/>
                    </v:shape>
                    <v:shape id="Freeform 45" o:spid="_x0000_s1095" style="position:absolute;left:3759;top:62152;width:524;height:1127" coordsize="33,71" o:spt="100" o:gfxdata="UEsDBAoAAAAAAIdO4kAAAAAAAAAAAAAAAAAEAAAAZHJzL1BLAwQUAAAACACHTuJA+MOWG7wAAADb&#10;AAAADwAAAGRycy9kb3ducmV2LnhtbEWPwWrDMBBE74X+g9hCb43sQkriWvYhSUMOpeAkH7BYa9nU&#10;WhlJTtK/jwqFHoeZecOU9c2O4kI+DI4V5IsMBHHr9MBGwfn08bICESKyxtExKfihAHX1+FBiod2V&#10;G7ocoxEJwqFABX2MUyFlaHuyGBZuIk5e57zFmKQ3Unu8Jrgd5WuWvUmLA6eFHifa9NR+H2erYLvz&#10;a5xn0xiX77vN0Ky+YvhU6vkpz95BRLrF//Bf+6AVLHP4/ZJ+gK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Dlhu8AAAA&#10;2wAAAA8AAAAAAAAAAQAgAAAAIgAAAGRycy9kb3ducmV2LnhtbFBLAQIUABQAAAAIAIdO4kAzLwWe&#10;OwAAADkAAAAQAAAAAAAAAAEAIAAAAAsBAABkcnMvc2hhcGV4bWwueG1sUEsFBgAAAAAGAAYAWwEA&#10;ALUDAAAAAA==&#10;" adj="0,,0" path="m,l33,71r-9,l11,36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13208896,28399130;9606380,28399130;4403044,14399504;0,0" o:connectangles="0,0,0,0,0"/>
                    </v:shape>
                    <v:shape id="Freeform 46" o:spid="_x0000_s1094" style="position:absolute;left:1060;top:51246;width:238;height:1508" coordsize="15,95" o:spt="100" o:gfxdata="UEsDBAoAAAAAAIdO4kAAAAAAAAAAAAAAAAAEAAAAZHJzL1BLAwQUAAAACACHTuJA+Td+VLoAAADb&#10;AAAADwAAAGRycy9kb3ducmV2LnhtbEWPzYoCMRCE7wu+Q2jB25oojsho9KAsrIc9+IPnJmkng5PO&#10;MImOvv1mYcFjUVVfUavN0zfiQV2sA2uYjBUIYhNszZWG8+nrcwEiJmSLTWDS8KIIm/XgY4WlDT0f&#10;6HFMlcgQjiVqcCm1pZTROPIYx6Elzt41dB5Tll0lbYd9hvtGTpWaS4815wWHLW0dmdvx7jXs+92l&#10;djOTSBVm2xsq2p+m0Ho0nKgliETP9A7/t7+thmIKf1/y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N35UugAAANsA&#10;AAAPAAAAAAAAAAEAIAAAACIAAABkcnMvZG93bnJldi54bWxQSwECFAAUAAAACACHTuJAMy8FnjsA&#10;AAA5AAAAEAAAAAAAAAABACAAAAAJAQAAZHJzL3NoYXBleG1sLnhtbFBLBQYAAAAABgAGAFsBAACz&#10;AwAAAAA=&#10;" adj="0,,0" path="m,l8,37r,4l15,95,4,49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3197244,14800432;3197244,16400468;5994950,38000933;1598614,19600539;0,0" o:connectangles="0,0,0,0,0,0"/>
                    </v:shape>
                    <v:shape id="Freeform 47" o:spid="_x0000_s1093" style="position:absolute;left:3171;top:46499;width:6382;height:12414" coordsize="402,782" o:spt="100" o:gfxdata="UEsDBAoAAAAAAIdO4kAAAAAAAAAAAAAAAAAEAAAAZHJzL1BLAwQUAAAACACHTuJAwpRicLwAAADb&#10;AAAADwAAAGRycy9kb3ducmV2LnhtbEWPT4vCMBTE74LfITzBmyauKKVr9CAqIl7WP/e3zbMtNi+l&#10;yUb99mZhYY/DzPyGWayethGROl871jAZKxDEhTM1lxou5+0oA+EDssHGMWl4kYfVst9bYG7cg78o&#10;nkIpEoR9jhqqENpcSl9UZNGPXUucvJvrLIYku1KaDh8Jbhv5odRcWqw5LVTY0rqi4n76sRqyjTrv&#10;snk8fF/Xl31bxuYY1VXr4WCiPkEEeob/8F97bzTMpvD7Jf0AuX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UYnC8AAAA&#10;2wAAAA8AAAAAAAAAAQAgAAAAIgAAAGRycy9kb3ducmV2LnhtbFBLAQIUABQAAAAIAIdO4kAzLwWe&#10;OwAAADkAAAAQAAAAAAAAAAEAIAAAAAsBAABkcnMvc2hhcGV4bWwueG1sUEsFBgAAAAAGAAYAWwEA&#10;ALUDAAAAAA==&#10;" adj="0,,0" path="m402,r,1l363,39,325,79r-35,42l255,164r-44,58l171,284r-38,62l100,411,71,478,45,546,27,617,13,689,7,761r,21l,765r1,-4l7,688,21,616,40,545,66,475,95,409r35,-66l167,281r42,-61l253,163r34,-43l324,78,362,38,402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160842672,0;160842672,400184;145238650,15602413;130034631,31604758;116030776,48407234;102027192,65609625;84422524,88813026;68418278,113616674;53214243,138420306;40010615,164424255;28407663,191228049;18004907,218432045;10802995,246836340;5201504,275640567;2800872,304444793;2800872,312845896;0,306045024;400224,304444793;2800872,275240382;8402347,246436155;16004246,218032114;26407001,190028003;38010207,163624123;52013792,137220260;66817857,112416612;83622314,88012910;101226981,65209694;114830595,48007049;129634390,31204573;144838426,15202228;160842672,0" o:connectangles="0,0,0,0,0,0,0,0,0,0,0,0,0,0,0,0,0,0,0,0,0,0,0,0,0,0,0,0,0,0,0"/>
                    </v:shape>
                    <v:shape id="Freeform 48" o:spid="_x0000_s1092" style="position:absolute;left:3171;top:59040;width:588;height:3112" coordsize="37,196" o:spt="100" o:gfxdata="UEsDBAoAAAAAAIdO4kAAAAAAAAAAAAAAAAAEAAAAZHJzL1BLAwQUAAAACACHTuJAOYo4qLwAAADb&#10;AAAADwAAAGRycy9kb3ducmV2LnhtbEWP3YrCMBSE74V9h3AWvNO0/iHVKMvCwuqdPw9wbI5ttTnp&#10;NtlU394IgpfDzHzDLNc3U4tArassK0iHCQji3OqKCwXHw89gDsJ5ZI21ZVJwJwfr1UdviZm2He8o&#10;7H0hIoRdhgpK75tMSpeXZNANbUMcvbNtDfoo20LqFrsIN7UcJclMGqw4LpTY0HdJ+XX/bxRw6Ebb&#10;3XhzD/PrJFzy9O/0Ndsq1f9MkwUITzf/Dr/av1rBdALPL/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KOKi8AAAA&#10;2wAAAA8AAAAAAAAAAQAgAAAAIgAAAGRycy9kb3ducmV2LnhtbFBLAQIUABQAAAAIAIdO4kAzLwWe&#10;OwAAADkAAAAQAAAAAAAAAAEAIAAAAAsBAABkcnMvc2hhcGV4bWwueG1sUEsFBgAAAAAGAAYAWwEA&#10;ALUDAAAAAA==&#10;" adj="0,,0" path="m,l6,15r1,3l12,80r9,54l33,188r4,8l22,162,15,146,5,81,1,40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2405555,6003175;2806619,7203660;4811127,32016271;8419587,53627254;13230699,75238236;14834413,78439865;8820381,64832946;6014032,58429689;2004762,32416608;401047,16008128;0,0" o:connectangles="0,0,0,0,0,0,0,0,0,0,0,0"/>
                    </v:shape>
                    <v:shape id="Freeform 49" o:spid="_x0000_s1091" style="position:absolute;left:3632;top:62231;width:492;height:1048" coordsize="31,66" o:spt="100" o:gfxdata="UEsDBAoAAAAAAIdO4kAAAAAAAAAAAAAAAAAEAAAAZHJzL1BLAwQUAAAACACHTuJAimfJiLsAAADb&#10;AAAADwAAAGRycy9kb3ducmV2LnhtbEWPzWrDMBCE74W+g9hCb7WcUBfjWgkhUMitxC05L9LWdmKt&#10;jKXK7ttHgUCPw/x8TL1d7CAiTb53rGCV5SCItTM9twq+vz5eShA+IBscHJOCP/Kw3Tw+1FgZN/OR&#10;YhNakUbYV6igC2GspPS6I4s+cyNx8n7cZDEkObXSTDincTvIdZ6/SYs9J0KHI+070pfm1ybu/NrK&#10;Zr8rlrI4u52OMZw+o1LPT6v8HUSgJfyH7+2DUVAUcPuSfo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fJiLsAAADb&#10;AAAADwAAAAAAAAABACAAAAAiAAAAZHJzL2Rvd25yZXYueG1sUEsBAhQAFAAAAAgAh07iQDMvBZ47&#10;AAAAOQAAABAAAAAAAAAAAQAgAAAACgEAAGRycy9zaGFwZXhtbC54bWxQSwUGAAAAAAYABgBbAQAA&#10;tAMAAAAA&#10;" adj="0,,0" path="m,l31,66r-7,l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12396146,26417539;9596920,26417539;0,0" o:connectangles="0,0,0,0"/>
                    </v:shape>
                    <v:shape id="Freeform 50" o:spid="_x0000_s1090" style="position:absolute;left:3171;top:58644;width:111;height:682" coordsize="7,43" o:spt="100" o:gfxdata="UEsDBAoAAAAAAIdO4kAAAAAAAAAAAAAAAAAEAAAAZHJzL1BLAwQUAAAACACHTuJAnuWfF70AAADb&#10;AAAADwAAAGRycy9kb3ducmV2LnhtbEWP3WoCMRSE7wXfIRyhd5psS0VWs0ILRaUU/HuAw+Z0s+zm&#10;ZNmk6vr0TaHg5TAz3zCr9c214kJ9qD1ryGYKBHHpTc2VhvPpY7oAESKywdYzaRgowLoYj1aYG3/l&#10;A12OsRIJwiFHDTbGLpcylJYchpnviJP37XuHMcm+kqbHa4K7Vj4rNZcOa04LFjt6t1Q2xx+n4etN&#10;vgyfuKBNxmp3t0NTnvZK66dJppYgIt3iI/zf3hoNr3P4+5J+gC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5Z8XvQAA&#10;ANsAAAAPAAAAAAAAAAEAIAAAACIAAABkcnMvZG93bnJldi54bWxQSwECFAAUAAAACACHTuJAMy8F&#10;njsAAAA5AAAAEAAAAAAAAAABACAAAAAMAQAAZHJzL3NoYXBleG1sLnhtbFBLBQYAAAAABgAGAFsB&#10;AAC2AwAAAAA=&#10;" adj="0,,0" path="m,l7,17r,26l6,40,,25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2794345,6788945;2794345,17171855;2395047,15973708;0,9983686;0,0" o:connectangles="0,0,0,0,0,0"/>
                    </v:shape>
                    <v:shape id="Freeform 51" o:spid="_x0000_s1089" style="position:absolute;left:3409;top:61358;width:731;height:1921" coordsize="46,121" o:spt="100" o:gfxdata="UEsDBAoAAAAAAIdO4kAAAAAAAAAAAAAAAAAEAAAAZHJzL1BLAwQUAAAACACHTuJArnaVd70AAADb&#10;AAAADwAAAGRycy9kb3ducmV2LnhtbEWPQWvCQBSE74L/YXkFb7qxEGtTVw9C0YsHE8EeX7OvSTD7&#10;dsmuGv31riD0OMzMN8xi1ZtWXKjzjWUF00kCgri0uuFKwaH4Hs9B+ICssbVMCm7kYbUcDhaYaXvl&#10;PV3yUIkIYZ+hgjoEl0npy5oM+ol1xNH7s53BEGVXSd3hNcJNK9+TZCYNNhwXanS0rqk85Wej4LO4&#10;yyqdoabj6f7zuzMubOZOqdHbNPkCEagP/+FXe6sVpB/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pV3vQAA&#10;ANsAAAAPAAAAAAAAAAEAIAAAACIAAABkcnMvZG93bnJldi54bWxQSwECFAAUAAAACACHTuJAMy8F&#10;njsAAAA5AAAAEAAAAAAAAAABACAAAAAMAQAAZHJzL3NoYXBleG1sLnhtbFBLBQYAAAAABgAGAFsB&#10;AAC2AwAAAAA=&#10;" adj="0,,0" path="m,l7,16,22,50,33,86r13,35l45,121,14,55,11,44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2806404,6402026;8819737,20006341;13229733,34410904;18441270,48415471;18040492,48415471;5612554,22007103;4409995,17605583;0,0" o:connectangles="0,0,0,0,0,0,0,0,0"/>
                    </v:shape>
                  </v:group>
                </v:group>
                <w10:wrap anchorx="page" anchory="page"/>
              </v:group>
            </w:pict>
          </w:r>
        </w:p>
        <w:p w:rsidR="00717520" w:rsidRDefault="00717520">
          <w:pPr>
            <w:pStyle w:val="NoSpacing"/>
            <w:jc w:val="right"/>
            <w:rPr>
              <w:color w:val="17365D" w:themeColor="text2" w:themeShade="BF"/>
              <w:sz w:val="32"/>
              <w:szCs w:val="32"/>
            </w:rPr>
          </w:pPr>
        </w:p>
        <w:p w:rsidR="00717520" w:rsidRDefault="005A1AB3">
          <w:pPr>
            <w:pStyle w:val="NoSpacing"/>
            <w:ind w:left="4320" w:firstLine="720"/>
            <w:jc w:val="center"/>
            <w:rPr>
              <w:sz w:val="36"/>
              <w:szCs w:val="36"/>
            </w:rPr>
          </w:pPr>
          <w:r>
            <w:rPr>
              <w:color w:val="984806" w:themeColor="accent6" w:themeShade="80"/>
              <w:sz w:val="36"/>
              <w:szCs w:val="36"/>
            </w:rPr>
            <w:t>ICCR (Indian Council for Cultural Relations)</w:t>
          </w:r>
        </w:p>
        <w:p w:rsidR="00717520" w:rsidRDefault="00717520">
          <w:pPr>
            <w:pStyle w:val="NoSpacing"/>
            <w:ind w:left="4320" w:firstLine="720"/>
            <w:rPr>
              <w:sz w:val="36"/>
              <w:szCs w:val="36"/>
            </w:rPr>
          </w:pPr>
        </w:p>
        <w:p w:rsidR="00717520" w:rsidRDefault="00717520">
          <w:pPr>
            <w:pStyle w:val="NoSpacing"/>
            <w:ind w:left="4320" w:firstLine="720"/>
            <w:rPr>
              <w:sz w:val="36"/>
              <w:szCs w:val="36"/>
            </w:rPr>
          </w:pPr>
        </w:p>
        <w:p w:rsidR="00717520" w:rsidRDefault="00717520">
          <w:pPr>
            <w:pStyle w:val="NoSpacing"/>
            <w:ind w:left="4320" w:firstLine="720"/>
            <w:rPr>
              <w:sz w:val="36"/>
              <w:szCs w:val="36"/>
            </w:rPr>
          </w:pPr>
        </w:p>
        <w:p w:rsidR="00717520" w:rsidRDefault="00717520">
          <w:pPr>
            <w:pStyle w:val="NoSpacing"/>
            <w:ind w:left="4320" w:firstLine="720"/>
            <w:rPr>
              <w:sz w:val="36"/>
              <w:szCs w:val="36"/>
            </w:rPr>
          </w:pPr>
        </w:p>
        <w:p w:rsidR="00717520" w:rsidRDefault="00717520">
          <w:pPr>
            <w:pStyle w:val="NoSpacing"/>
            <w:ind w:left="4320" w:firstLine="720"/>
            <w:rPr>
              <w:sz w:val="36"/>
              <w:szCs w:val="36"/>
            </w:rPr>
          </w:pPr>
        </w:p>
        <w:p w:rsidR="00717520" w:rsidRDefault="00717520">
          <w:pPr>
            <w:pStyle w:val="NoSpacing"/>
            <w:ind w:left="4320" w:firstLine="720"/>
            <w:rPr>
              <w:sz w:val="36"/>
              <w:szCs w:val="36"/>
            </w:rPr>
          </w:pPr>
        </w:p>
        <w:p w:rsidR="00717520" w:rsidRDefault="005862FF">
          <w:pPr>
            <w:pStyle w:val="NoSpacing"/>
            <w:ind w:left="4320" w:firstLine="720"/>
            <w:rPr>
              <w:sz w:val="36"/>
              <w:szCs w:val="36"/>
            </w:rPr>
          </w:pPr>
          <w:r w:rsidRPr="005862FF">
            <w:rPr>
              <w:lang w:val="en-IN" w:eastAsia="en-IN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85" type="#_x0000_t202" style="position:absolute;left:0;text-align:left;margin-left:219pt;margin-top:279.75pt;width:249.05pt;height:10.5pt;flip:y;z-index:251660288;mso-position-horizontal-relative:margin;mso-position-vertical-relative:page" o:gfxdata="UEsDBAoAAAAAAIdO4kAAAAAAAAAAAAAAAAAEAAAAZHJzL1BLAwQUAAAACACHTuJA/rfZk9oAAAAL&#10;AQAADwAAAGRycy9kb3ducmV2LnhtbE2PwU7DMBBE70j8g7VI3KjtlpQkjVMhEBIceqD0A7axGwdi&#10;O4rdNvTrWU5wnJ3R7JtqPbmencwYu+AVyJkAZnwTdOdbBbuPl7scWEzoNfbBGwXfJsK6vr6qsNTh&#10;7N/NaZtaRiU+lqjApjSUnMfGGodxFgbjyTuE0WEiObZcj3imctfzuRBL7rDz9MHiYJ6sab62R6dA&#10;TPLNbuz8dff48Izys3CXS+uUur2RYgUsmSn9heEXn9ChJqZ9OHodWa/gfpHTlqQgy4oMGCWKxVIC&#10;29MlFxnwuuL/N9Q/UEsDBBQAAAAIAIdO4kBGtyFqBAIAABAEAAAOAAAAZHJzL2Uyb0RvYy54bWyt&#10;U8Fu2zAMvQ/YPwi6L05ipNiMOEXXoMOAbivQrndFlmJhlqhRSuzs60fJSdq1lx52MWiKenzvkVpe&#10;DrZje4XBgKv5bDLlTDkJjXHbmv98uPnwkbMQhWtEB07V/KACv1y9f7fsfaXm0ELXKGQE4kLV+5q3&#10;MfqqKIJslRVhAl45OtSAVkT6xW3RoOgJ3XbFfDq9KHrAxiNIFQJl1+MhPyLiWwBBayPVGuTOKhdH&#10;VFSdiCQptMYHvspstVYy/tA6qMi6mpPSmL/UhOJN+harpai2KHxr5JGCeAuFF5qsMI6anqHWIgq2&#10;Q/MKyhqJEEDHiQRbjEKyI6RiNn3hzX0rvMpayOrgz6aH/wcrv+/vkJmm5vMFZ05YmviDGiL7DANb&#10;lMmf3oeKyu49FcaB8rQ1WWvwtyB/BebguhVuq64QoW+VaIjfLN0snl0dcUIC2fTfoKE+YhchAw0a&#10;LdOd8Y8naDKGUR+a0uE8pcRKUrKcXcw/lcRW0tmsLMtFHmMhqoSThuAxxC8KLEtBzZG2IPcR+9sQ&#10;E6+nklTu4MZ0Xd6Ezv2ToMKUyToS9VFEHDbD0ZcNNAdShDAuFj0rClrAP5z1tFQ1D793AhVn3VdH&#10;rqQNPAV4CjanQDhJV2seORvD6zhu6s6j2baEPPru4Iqc0yZLSRaPLI48aVGywuNSp018/p+rnh7y&#10;6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+t9mT2gAAAAsBAAAPAAAAAAAAAAEAIAAAACIAAABk&#10;cnMvZG93bnJldi54bWxQSwECFAAUAAAACACHTuJARrchagQCAAAQBAAADgAAAAAAAAABACAAAAAp&#10;AQAAZHJzL2Uyb0RvYy54bWxQSwUGAAAAAAYABgBZAQAAnwUAAAAA&#10;" filled="f" stroked="f">
                <v:textbox inset="0,0,0,0">
                  <w:txbxContent>
                    <w:p w:rsidR="00717520" w:rsidRDefault="00717520">
                      <w:pPr>
                        <w:spacing w:before="120"/>
                        <w:jc w:val="center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  <w:p w:rsidR="00717520" w:rsidRDefault="00717520"/>
                  </w:txbxContent>
                </v:textbox>
                <w10:wrap anchorx="margin" anchory="page"/>
              </v:shape>
            </w:pict>
          </w:r>
          <w:r w:rsidRPr="005862FF">
            <w:rPr>
              <w:sz w:val="36"/>
              <w:szCs w:val="36"/>
              <w:lang w:val="en-IN" w:eastAsia="en-IN"/>
            </w:rPr>
            <w:pict>
              <v:group id="_x0000_s1056" style="position:absolute;left:0;text-align:left;margin-left:90.75pt;margin-top:5.6pt;width:213.95pt;height:702.4pt;z-index:-251655168;mso-position-horizontal-relative:page;mso-position-vertical-relative:page" coordsize="21945,91257203" o:gfxdata="UEsDBAoAAAAAAIdO4kAAAAAAAAAAAAAAAAAEAAAAZHJzL1BLAwQUAAAACACHTuJA9mk5nNoAAAAL&#10;AQAADwAAAGRycy9kb3ducmV2LnhtbE2PQW/CMAyF75P2HyJP2m0kYVBBaYomtO2EJg0mTbuZ1rQV&#10;TVI1oYV/P+80bn720/P3svXFtmKgPjTeGdATBYJc4cvGVQa+9m9PCxAhoiux9Y4MXCnAOr+/yzAt&#10;/eg+adjFSnCICykaqGPsUilDUZPFMPEdOb4dfW8xsuwrWfY4crht5VSpRFpsHH+osaNNTcVpd7YG&#10;3kccX57167A9HTfXn/3843uryZjHB61WICJd4r8Z/vAZHXJmOvizK4NoWS/0nK086CkINiRqOQNx&#10;4MVMJwpknsnbDvkvUEsDBBQAAAAIAIdO4kAiiPMaEzMAAGA2AQAOAAAAZHJzL2Uyb0RvYy54bWzt&#10;nW1vJEeS398b8Hdo8KUB73Q9dw1WOqxXJ+GAvTvBS38AisMZjo/DpkmORutP71/kQ3VEVWZWDamV&#10;1nYLGDXJjorKzMjMiPhHZOQf/+mXT3e7n28enz4e77+5qP6wv9jd3F8f3328//DNxf+4/P6/Hi52&#10;T89X9++u7o73N99c/O3m6eKfvv3P/+mPXx7e3tTH2+Pdu5vHHUzun95+efjm4vb5+eHtmzdP17c3&#10;n66e/nB8uLnny/fHx09Xz/z6+OHNu8erL3D/dPem3u/7N1+Oj+8eHo/XN09P/PU7/+VF4Pi4heHx&#10;/fuP1zffHa8/f7q5f/ZcH2/urp7p0tPtx4eni29da9+/v7l+/vf3759unnd331zQ02f3f17Czz/J&#10;/998+8ertx8erx5uP16HJlxtacKsT5+uPt7z0onVd1fPV7vPjx8XrD59vH48Ph3fP//h+vjpje+I&#10;GxF6Ue1nY/PD4/Hzg+vLh7dfPjxMg46gZqP+YrbX//bzj4+7j++YCQNjcn/1CZG79+7kDwzPl4cP&#10;b6H64fHhrw8/PoY/fPC/SY9/ef/4ST7py+4XN7B/mwb25pfn3TV/rIdqqPruYnfNd4ex3reHMPTX&#10;t8hn8dz17T/HJ6uxDc+NVd0N0qI38aVvpG1TU748MCGfTqP09LpR+uvt1cONG/wn6f80SlUcpf/O&#10;5Lq6/3B3s6tbP1COUEZJxuPp4S/H6/942t0f/3wL2c2fHh+PX25vrt7Rrsp1QxoMZ/+A/PLEo7uf&#10;vvzr8R1CuPr8fHRTassAl0bp6u3D49PzDzfHTzv54ZuLRxruOF/9/JenZz+gkcS1/Hj38d33H+/u&#10;3C+PH376893j7ucrVlD1fTsO37ln7z5/op3hz3v5T/p09Za/i0QdufsT0nryPJzknjTzu3t55P4o&#10;L/PtkL8gVj8WMvme3v50fPc3xuXx6BcvWxc/3B4f//fF7gsL95uLp//1+erx5mJ39y/3jO1Yta2s&#10;dPdL2w01vzzqb37S31zdX8Pqm4vr58eLnf/lz89+f/j88Pjxwy3vqlyH749/QiLvP7oBO7UrNJeJ&#10;51v7G8zAOs7AH9n9rj4c73d195tPwKrt+4MX+bTKT7Ow62o/x+NSXUzC2+Onmx/ZsmWJXb11M1F+&#10;+PAu7EFX7/7nxe79pzt2Y+bSrh3H0b2O6RSI+WnbrG2/P1T/7beetc+//PQLU/o0UV42gafJWx3q&#10;A5vmzs9efviVZ27YSP/eOqaJc9frmLr3E/erVMzQswJQJG1dxV1nmoL7bmi9mmnHat/4CTopmcO+&#10;j09WYfKeVE3V7IWxqKimgrU8m1U1v9Fw0Retkmun/6xGdqtG1PFM3Tw9sM2fVI0eYa/UJ8V5WqNB&#10;h1ctvQ8jHMcpjnC1bwcsRDNKV2+nEU49qoaYh4fZw9kh/k20ObaFH+DvH29uxGjd1W5iyLoNujms&#10;4k3KuelHP8P6uppvj9XYhL7348Ft2FPXGcDPXkVPmyFvld0QBW22xUsE43fF//Jmt9992VV17Sf5&#10;tHNeYqEoktud6MPALnT2knk+kYyHehz7NCuW60TXHFggzWGXZMhEnQjrqkLrdmmODPhEOPR9VQ9d&#10;miPjOBE2+6EdD4c0RwZ1Iqz23X7c9/s0S+btRFlkOSrCqtofDj0vT/ZbFsrEsxqrruszQ1lpsQxD&#10;VfVDjudW6VRaPG3X9PWhyjRTy6fqmDRjejArLZ+qabp+zLHUAsrNRC2bjFDYYE4juN/1Ykru+o7e&#10;zCdtpcVSpBSbb5JKmVJLpUyppVKm1GIpU2qxlCm1XMqUVi6z8WTLmTaVq1tv/rP7/HIfNhp+wrLA&#10;wbxELrLzPByfxD2TfQfFyN7itSJ08q0iHw05gyXkTgHzzgU5EtLcGQchj7viktzb4LExfo+9jN7g&#10;krw23Jlhwn3Mtb1uDHlQfpes2Exncfh066vQW9Zj7oHOPhD6y2rLPdDbB0KPK9NlP7BBcuLVzVGO&#10;R4dy/CQvQZJXzyLw+OPuC8YBymN3iyWFhpC/fzr+fHN5dBTPM6ecd52+vbvXVA3rkvGtOqeJIIxf&#10;x88Hx+zgO93snbecJXNtgl079TWyiZ+e3UTntVuW3+CHDt0VxjqyiZ+eXeyEByay3DyzLgo68oif&#10;npdfK9GAjN9d3x2fbry4RRTOuJxkwgu1CWC85OA+/71ccJkIXvy/3VsBtu7f+bH4vTz+5+hC/cP7&#10;+8y5uY3qtrIX2qhAIn5D7Md9N3Phq0PLjiDGfVt7+I+JGQEoPUEjdKTUyckAtdoXG7Va6nKjoG93&#10;de+6pAAAY6MCjvb9ICbLkpXWtvgmA7Zskh/bz2QTjA2QpDOBlvy0pq2btunaIc0QuUwMsfYP41Cl&#10;W6itoLbei72d5qhNoXqs2QKdFb1so7aE+mE49E2T5mjs03qo627vzOglS2OflnkyRU4dx5js9m26&#10;49ZArbsDnk+mnVo6Q9fXXZ1hacTT9iOGYoallg/8KmeYJzquxdMjm7HOMNTicRZvgpmWjFi8qYlt&#10;18fMQjNL4P8z69T0XYulbPFauZTG00pnRslWt9E2nlmva7YxWKizqYIpzfIRczTaEGvWqzebCrax&#10;tV69hVKwja3t6lVBwTaeWa6xr3nbeGa5ht4WbOPBjE4V+luwja1nwiJ04znZi8sBtb6JeJwiAPxJ&#10;b4K4B8QCm9ygFxnT0hCMaVnxLzemfdumpkXjMX4GY5W1QQ/GOIXit/HTU/WeCqChaPmKShVuYadi&#10;HCKb+OnZgYNsouv9FKm8Rs+yazzZhOrHl8XP8FL/yugnxS/jpyfynM72dj7Qdra3E+H1XISXZTOz&#10;t5mr7BQvtLdTkHhE0+sa7MHZ27RvWs6vN7iXiK+1JG7BjYcFcKztOmffLNloY1vMmxQbbcqJ3eVs&#10;2CUrbchV47gfG0EaUwzZnyZ7E9uwybRNGwztfj/sO7EMUwzZyCaGzb5uD861WDZRmwsDAPS4FzM7&#10;xdHY2d0wDoMziZcsjZld0e9ubNscUy2QEfh9zPTc2NlVx9sHB9smW6rFQxRXJp6Y2ommziTUjR7+&#10;T3LVMqr3Y42bk+GqxVQ3B8J0DrVOctWCQj8NREEzXLWo6qFx7lhmWA063LT7ejxkhIXhpifKgbnM&#10;YKVngEBpp0nV1eO+atJtlSV/oiRSwrCKW5QaAZBGRYt72+FBJaVFDoCirA77thnEkUlyNdLq237w&#10;zvVyDhBxPHGt8a5xS7Nt1dIiF2A/9pmlXxtpNWOF25Vb/GInTKMlEYkR0uQINFpabmXl52ujpXU4&#10;1HWfY6qFtbK0Gi0snOKqzfS/0bJa2QSIg5z6TzsPQ2ZaSXRxGqjybtVoSbmGZkZUy6m8pTJ1Tm/P&#10;bFPtTECFLV9gqKkzOXZaNFllpGVSdCMlz0y9cuYcate01SIp89QyKVNqkZQptVCKlJ2VSaFHnZZM&#10;macVTImnFU+JcrOMus0y6jbLiKTCjXIHLd1KuVlG4i1tm3X9ZhlJGstGnptl1G+WkeR55t++HWRp&#10;LVDBODmnXfvsOgDJ8v0akIU1rMnpnXCPfuYCQmgtSMHkEvLoWC/JLUTBvBFygzeYts8AitjXLMjC&#10;ytatXw9AssDNA6G/eZCFYJ55IPQ4D7IQEzMPhD5PSMZijDorX7HKZJCmxMHlAzMJM8vdAxEFWT5g&#10;ZSy2lHsgK2W2At0HstP8A1k5syOYB0KnsW8UsqQl3VlJBxDkEtMl8wD7g36D2C3ShybbabYJ80Do&#10;NCZH7g1W0mJvuDdkO91bSYsx4R7Idpq9QzdJTAV5AHMg1yQraTEG3AOm068H7KQhAHbOQpYGngLc&#10;KVzp9O0W9MnSsHXTgSGOUPwyfvrXsRdDhI0ZhiV+Gz8DIuYHo5lWYvw6fnoycTLg1hL+9oMcv46f&#10;4Z0oKsh6TNcSmWg+14GVEL9/6djGVN34svgZurBH5UpX94dy6yoxlIVQYJJS+8R79YQe1ciijlWY&#10;rVWNkixy3IdXVyuJA5LQSBPHtiw2tkchG8bya0OH1+QRNss16Xrhrk4VP3Qr884P8MoU9kRnJPaM&#10;xH7ViaQcEsuuM0dinc54IRLbTHnNh94nd129jUjsIJmPkvjAnjM7ZoT+fkl2bgUnQEg8a0xTthrt&#10;QVpT/nZ3wBiakbDNT1Z0iRX7ykQnTnCCFSbARALWcWgE7lo2StvtpFuQIiH4UYIfFsLEj0zNQ5Xm&#10;p/0qcBuSGQToTPBDzBO/pmsqgOBU+7RP1ZPEMuwFM0rwM2AskF3TCmq47LDFYjl/1/WtgFsplloc&#10;YNCDYKYJjloavLcbmoOA0CmOWiqlRlqxAAB2dCfNUgumMJCYDqcBr/d1Q7cF1ky1Usum7QBLBdJK&#10;dFwLB5i0ruh5mqWBXwssDfhac6qrr3IdN9hrTeZSnV52BnkFeK3I18/MSQO8gpEPjFCq4wZ2LY+l&#10;uBPTPCcw0qRnpYFcySsqCFwSuSaOmS5rwZRnpEFa83PcwqzFVWNQVgIt/UGwy+XswZs59aO4tA3E&#10;SiTIw+EJjnrVNE3dd2CxyRlu8NVDN/TEeJJt1IumuD0adLW4dWvZ5PZuTCol4gKKZtDVIoY3A1dL&#10;PLVgyjz1dlam1KIpU+oFU6bUwilT2iVT6ruVToHyjLPKMU13IKk0Sptl9GvhrF+BNVqUxbsx+cMO&#10;LDUNaAR4IrqoCxyK9abJAyKTBWRai6+wCDBLC1ijRVeY30IevdFlYyy2sn7YYYaUrmONM6x0PaEL&#10;uECPz3pCF762eSD0uYA1WvluwBpnEg4inmCIxbDO8NINWKOV8gas0co5JHFfFrBGK+l1rJGYiR7W&#10;daxxhpeKcpa5l8caZ3jpOtY4x0uDpDmt4cEbJ4dXI4HYDwIEiv0rA3BC+jxeJV/TrwhrnL62sNaM&#10;LH4ZPwPg5nn1ZeArzAbC3WWQyg94vZLh53eQdh/x1tii+Bla5jrZrSCBnle/ktwX1vzBn8DOo3Fe&#10;nMHvWCcrdwB9jZTwRotjFl651jLHa62bXk+sDRk2FO1aG/6wr67JUvwNuFUszhJ8GZbiyjTLzNjz&#10;SaVT/ZNz5uRXZE6yAud4nZumL8XrONbi12HdzPG6uiU+7AA7CoNEU+r1iZNLHG4O1ZGqJCtPo3ka&#10;G6rJEAP5IEFpyUo7U+5YeS0nixIM6dnk80kmGSfFkwzZCyY6UP6OBK00Q+1IHbq+84mEyxZqE11O&#10;zHSNeM2JFrKLTm+WpCw5eZ5sonaigISawaW6JTha0I5cS/HYkywNbDfisXNKK91K2VOnZnrJuOSp&#10;ZcdtBmU1tI0khSa7LrptYgqoAbjgEpQSTLV8QDXrEWFmmGoJgUDXTW4SGfCODDNKDnQZIZmj9Q3H&#10;zsj2zAypFhMch2Z0SZkJORn4ruG43aHLdN8AeFV36Mh0y7TUAHjMpgFkLt1SA+FVlAUizTEjfQvh&#10;cTxPzt0lZ5QB8QDJ9oJBpQVlQTyOB+4dmp5Y7RbHqwa2hdzcNzgekN9AWnCmpVpQ5FdyYDPTe4Pm&#10;VdDxL83TAHoy8yu2h+TUN3ge+dUcEs2w1FtdcSMxgJ5fTRmWejERvSV2nOu5XkuZuWmSJXO91Ztc&#10;EVSSw+PTllCknKVJFuCSM5y3BVQCOtg68ptldIbzciO/HVADA9dQwhqgxgLS5KuAmoVzvBd8Ga3A&#10;BTYzg+u8C1sA1Cxc5x3GAqBmgZwNgJoFcjYAahbI2QCoWSBnA6BmE9/SJyR1HtsMslsH1GaQnSh8&#10;3NjLAqBmZbwBUJtBdkHMvmaah4hkjjE7QoWbOWQXBF0A1KykNwBqVtIbADUr6Q2AmpV0GlDznX9N&#10;nRhsWwHIxByUMTwhYB468st7DR8LKwO/rYRciNUoAAeGVoksDE1NKlmJLKRd1dPZuoh5xU/fgcGj&#10;Ks1K9RepN+iwnBVcpQrrAcun2DqOBjp++DBlOqaqvLdnYZZ6K1aoo5vmcOxm/PTdjelyhJbL/CQp&#10;hvd2K2gTo+uHpdy8cCAZL7D4VuIHwg1vqUgWAPC1GRC2V+oWFrnZKRyH64yEnZEwqTWeLdGdyVyT&#10;Sq1zJMxN+hciYbg7fmVTwcXHBE6Za52oRpe5tp9WzKuBsPiSU1GfBQ5WhMEOTXXoxN9cMtKuoWQJ&#10;NSTr4G0u2NGryafq99R/FOxiyU67hSV22imUM7/uFOGSnUbADodq4FxgqnHW7Ui1y7obKR4G8Sp6&#10;jQbxKlNqxKtMqeVQptSSWFBu9wnorzby/Y57GTXkwmqn05p8zSdgn9fkfrnkfQIAP02+5hNgc2vy&#10;lE/waiuLyeiMrNfYWMJDDIUYH42KLH56/R+M6RWqoDmnaG7kET9Ttl/87qw4z4rzRYoTNTNXnM5w&#10;e6HiBEoPK6Lq4mYfU74pPhAU5+kcxasVpz9Rp6NDc8XpXRFNofdsTngPLgNxyUhv2BSwkxq+t7sl&#10;N71bF7gZvUm1DGqjJ9kZvUmpOSrNCYYuxrTug9abUjUPvD/JTitOKseNIXgwZ6e1ZwW/jtp6qc7O&#10;dGiqZTPlmeSiJbDQcLqbJk5UptRyKFNqUZQptTDKlFoeC8qv0NlWq67qbKtVV3W21aqrOtuiI6s6&#10;22IjKZ2t4SACa1rFB7RiVgX41UpePGqQFJatvOxlQAqLAx1PCKOEBXgi4g0lImkNrPwmQt+i+o6f&#10;XsV7IhC8EquzAx2GJ3vbzTmVZHsqyYGtY24HOJ3zQjuAGjveDuh6AsEiqZMDTbFRZrjzoEl5iP7I&#10;qywBaogSQBdN2YzOfDE6RDm24vpyDYJv0MnZ1vqoyEvbBBleWg9JELxyBbkS7WIQJoebtAqKLaUb&#10;p5UQGX4j1w6kO6p1kNQD8qerEt3VRgEH8YbOlfhKNFGbBaQzHAaK4SQH0NgFPZdMtJzsSktD22ft&#10;vgEZELsq0Urxh6YBkqA2Xcrw1GLp2pE4eY6nlk6LoUMDMjy1eCh72/trLlLt1AJqmj2osGQTJIbT&#10;5JKQhclhNUnQSPHUIqopu3twBXpTPLWMKopgSRZRmqlJJRHsBq7phtpUElCZ0Uf/Ey01qSScvmmr&#10;Wo4nJlpqU0lI+Gl6dxlJiqkWE0ceMdIzPLWUOAYnBZtyvTdiIoPKpbyk2mnWETfMcDOf2Oqpdmox&#10;MUxtLWk0KZ5GStwsRVszoreJJJR7zu0fJo+ELLg9R0MzW4hJJMksItmwp+VWHVjr/vxfotsmiURK&#10;DkoyWqLXcrpesRzISHL13FIstXRKI2kySdgTCtIxB8NIBSOLJdNOIx0yCgefjZZop0koIT514Nar&#10;NFOTUMK6kFNxmV3JHBCrqKLmC5EnRpSzKmpEyZtrezaG5NyUfM1p8DlzOu7dsdwUUyMm6VPtarCn&#10;uq/FBJK8H1w6VoqpXkWHtj/keepF1JLdWNeZ+YRJfOpSz4zP7p8mp6Qj7oeeSYvJlOLq2urg7wlK&#10;9F2CgtOAYsSQipjZlQQDmShJ7ZMCjWkhSQBxohyq/YCPnmmnFhJzmauCcjy1jNhpWuraZ3hqGclt&#10;SiT3ZdqpZcSNotwvmtlGOEFy6hGwCamVaZamElfR6JpV4krO9n/kGlzaGMX2PA3PAigwlFo4ZUot&#10;nDKlFk6RUm6nnSZmmVIbdGVKvYDKlHoBlSn1AipT6gVUptwsIylGs3GUNsuIki8beUrUc9vbD5tl&#10;JI7gRp6bZSQ3EW3kuVlGVDLaynOzjA6bZXTYLKNxs4zGzTKiplGh79vBRvZMjcB5RCkfIJzVIaMR&#10;QFn5axXmVcg8ecwxWYQfKWOoG4N4hXvE3JbkXwc2kgqjuafBRo1OcpukeSD0Fjzag3LLBtmUyvWk&#10;QXZY84bQY3zEzBsGG6BdTxqkNpd+w3rS4DCDk0On80mDXP5q3sBCF6mR35/rg5Xy+ilcMrXMG1ii&#10;7g0RHF3IgS1ZP7CeNMj1quaBOK+zkmaDNg+ETk9x20WT2KfNA0HSE6C8fMBKWvwYt9SynWbX1m8I&#10;1dkKFf9ICTMPhE7jXmQExx5uHgid5kRj7gEraanhK30g2Sz3gJW0ZJq7B/KdtpIWk18ewKDPvcFK&#10;OiT5XWKt5x6wkg7ZfpfAl5kH2O31KElRXNekbKfZ9M0DodNTbbjF1GDv1w+Eyz8uJxjVPfDqqIn4&#10;cxI2ES9IXjePm7jv6VmMdpy+t5GMOV38Nn76eAeujBsn5rkf1/h1/Axk1BuQ4WSFl8jqcPEht+KW&#10;6cSbhF3FGBb5heqJ9VoyKCpD+NVryaWC20DXTIfqYzfjp+8uN7UIGSWgis0jqcSRrZxJD0ePOWBY&#10;5BY2ZPK/imRBu/UojNLQYXnRg4G1X6Lywg8OdzYo5lc39xIXefmhBRYpUvl2rbU+ZEZToKjILGy2&#10;Id0h234p0yziXEllloXnpF6elNRQdXQNGeilsa2kjjT8QOSLdDHfEbCxTBe2ZdINynTiR/DecH9g&#10;dlRIW3R0K2uGSwF9d8tLOrfdnLOjztlRL8qOwsWdR0XdenttVJRbvr3VcYqKknHjg6KgmnHtvyom&#10;6vC5RaTTOplcV7KMl7JyJ2+dQon7waGHC07a/ZcwmktASrBj5Z7YcXjcXVLity0Nd2nPn3tXDoO7&#10;TGjZOrTFxA5VyzU9gm0uWqedfsLgxEwFe080j/1n4tftue4kPW7a4RckP9s+EwmVO4R8gHHRQJMm&#10;hVYgxCUBoUQLTRx0JKrbp7tscqVaOdHPze5pjlomRMJIM0sOoqSrTIPT7olR50ZRjrxNlA33IVEr&#10;NCUWEwFtpEqgv4VqKWdRDBNHyVwjBpfkqCWDGquyvTbhT6oTuFuoljPHxj73DdUWMlPRhD7T08bE&#10;PDPSMOfmi8CkOTdfptTyKFPqlVKm1BIpU2qZFClNsLNMaXeuwknuWbCzRKn3sPLb9YopU+o1s6DE&#10;ENp656l1uNfAOaaG9gsjiBGMtIUbiZ2vyb11lc/ex9rU5N5iz4NzHBXT5N7Eu4yW+7Ix1s1eB+eY&#10;NZp/SJy/zINzuFzmgdDfydhdNIk5ZB4IPZ5cyuUDFlBZB+eIoes3rINzeG7mgSBiC84xv2jaK46e&#10;sh+K4y9qSN52cuy9U+qnYbRPTt9a19WPFjqh5Jp4B2aqIRg5xE//PtGSuBGTRRS/jZ+eKgzeapEu&#10;lrv4JFP9osglfnpuMgRC5nVS1nUJ7uEpgy1yiZ+hB97vo3JMcTQ8FXGa0pD5wSCxoERkRRQbc3aB&#10;zi7Qi1wgtsq5C+Sc8Be6QD3uhFtenKwcg1EcD4i05EWHk5XTAejXu0ButWhPwxoSnBR0K1NTaA9o&#10;ONS9z+dbMNLWg2Tt4Llhby/Zaduh49yHu6sUlcQq1m/VhkOJHdvTZBg7q3PByZp0qSZtNuU2W3LG&#10;71nYPbqfxvNZUG63kKyRsWYgWRtjzT6iN1rZrtlHdEmTewVi7aPXa2bmrdSE8GbASfV6NWN3/dO3&#10;cf8Pqs1rED9F85rN68kVKvvG+J6znjnrmRfpGXa/uZ5xEPML9cx0AAGkhrwOt9VGPUMWqtcz/QTG&#10;v1rNOJ1odjmzS9/uyPGc7fdaywjO1ki1vAUfrWQkr90ldy+ZaR1D+iz3QaeYGRUDnkNYAI215KZV&#10;TL5pWs1w/GIAl0oxs7om0UWtYzogJpcsuWzUTMMkGM00S6oxBkxbKB8jQD3yZUo9+GVKLYAypRZB&#10;mVKLYUG5XZ0yMlqHrelTnG1NvqpQrbu7qlCts5tSqDpbB1dTN2YNcMCN1+RpwOHVChu5oK+Zx/Ku&#10;k0b+Gn3t+z2hDlHJxk/Pivfgrvr1ktXpntNKyNnLfEIU4mviZ6rl8buz3j/r/RfpfSbmXO87oPCl&#10;ev8gcTTWA6dXfJ7OKcTGn4J/yaXuAUN5teL3uI5RHDPNTyHYFdVfufN3S05aAxFiI+le4jlLdlr/&#10;EM4ZXYBoyU4rHznkP7hKQAl+yGTyMKksRA0kjIklP614OAPU962LsS3bpy0AjojJ0a8kQ20I1ONA&#10;TWZxqBMNNKaAlPYmhpXkaCyCMkttjnEXX0vUJ9VpE2WTUtyc0Mo0UoulJiR2EJtsOYwmysaleFRo&#10;kkq7qW5rwWSYaaG4gNNSHPzlJN+FxWCmspZIkdIE18qUrM9pdpUptUjKlHqllCm1UMqUermUKa1Y&#10;ZgGnr7DAvg7RADrXVsyaBYaENDnjwC55GVHpRUADeFuT00Uhj/k3S3JrPa5ZYNgYmnvaAtMWHkFS&#10;80DobT7kMwuIredjz0Ji6SKurzYKWf4uvsIalP68yiwsx1dCfGIlYS4c0ydnshRTkFYj/rAlZY1M&#10;OXK4gUy2UMimvNtoQ8ZPb2fK1g3Vil17RqGC4P4fL4Px5svDh7cfHh/++vDtH6cfd798urt/esvv&#10;31zcPj8/vH3z5un69ubT1dMfvuo+5B8oFfLAehTG1//284+Pu4/vJE6ILvW2qSPYkenJIglEP0hb&#10;fnyUReya9Zfj9X887e6Pf769uv9w86enh5vrZ3g46cwfkd/dQ/75aIMe37/f/SLBTr/ZtkQenCl8&#10;smAxFDmF42IknD/1WeLskrf/PnsSSyw8eX37z788766F7UDuvQ+v9MN0r7h/92l0pUVien95ephG&#10;9+l1o5ur2YmOmFn+PrL5QsufzYn+yb5SLUqOVKMkhUvJEXyAX830JytJxGsMJmPbAEBxKmFGoo0a&#10;QL/G59cleGmbphmxCyl/keSoTRrKZPSjO0Oc4KgtGnK5+taV80i0URs0Dbd+9ES2qPW17K+2NskU&#10;pCKqu9E5wVLbnEWW2uQUZ2Hk2uB0v60XMDJE3MySbKZxA6ipBigsrlSimQYfLIrHOAJclswh84x8&#10;xPaYLF6BSbmjOt1MLSCuZNkP7gbmVDO1hMQTSMjG5NrlmqbFUjRy5fDF1Iki5dkVeP19DsE8fDg+&#10;iUa4XAVjz65AIfvrH9QVkCXrEGJ0xMt9ASkzgl7jEilnauRqysl5acjIRy6SuTZB1/qtPmvpT3Re&#10;v2Xp5DC7vJYNuOhfhE6sVKoP+r3sq/yjeQRXb6/uHm6vdj9f3XEOZ89/YSiyFvvd/e6LnK2TSfF0&#10;vDsBy+EJz6r6vh2H7xzR3edP/3p8F/4sbwhGB38Xy9C9Ofzpa9tyLqL3FUX0mOxzi/ZV9zHW4RRV&#10;dxg90KE8Acx5b9G2za8XxU5hjkbt3+7CSTJt9GqLVs5ajILuJlhpg7bbt3sXfE7w0+YSxycOLjCe&#10;4KetpZpb1Kh/hVGXYKiNJeqeUTPK3cu3REa1OdtykLR3Nx0mOGqzCViZlegszyVHbTUxMGJRptto&#10;jFng50O4hXLJ0hizZZ5aMpw4GkbKbyVFY43Zhtp0DstP9NwYswNpFr6icKKZRjxdvW+ct5FiqeXj&#10;jNkENy0aqQg3SqWiFDMtmhwzLRWxjBN8zlZszoo1S1+LpewVWLnMQHLD00pnRompsfUEhQW812zo&#10;GeAdAOYIFqwB3uxZ2DkFON0C3t4aK8DpFu5m7IR7tN2WjbHpEhvgdJswsX6CYnYCZAOcboMZaTjd&#10;IPzWh2ELcH2eDgi4TiN9Pl9xvkHUiBjdsuJfbnT7trFFlIxaqVSI1HyWc9ZCDuf3qTFZZObaDbew&#10;U2XZVRj48tY1OqmpBhkVBIuvDeVT5CKuUlf92iKCsk40Z/T7JY6cDfObi93dv9wD744UCUSGz+4X&#10;iv+L8nvU3/ykv7m6v749Pn5z8XzBzX7y45+f+Y1HPj88fvxw62BvWVv3xz99fj6+//gss0JQ3Z+O&#10;7/4mALP7BYT5t4KapQjX3DB3G/sLoeaI0Hd77DmZ8ye7nCSNALJTJDEsh4jvX39+ev7h5vhJ6K9+&#10;ZhNzT07a7FSOmuYqqO3Lzm80WkeyehUFyQL+ZZpE234UEfEHm5ectFFeHSpMXpdksuSnrXIOSnOb&#10;B6bkkp+2+hqukeLKCQysRPu00ddiz1VSoHPJTxsY+EPsay7JZNk+9mQ1JClW2q4YKBe+FxMy0TJj&#10;iosJuWyVscHFgkyx0RIo2kbG+i5TaimUKbUgypRaEmVKLYwF5XbL7JxqOuFhv45VwwR1WQWsipcb&#10;NcFEo2pcSYvLq8Rw8Aswb4d4E6lC1CVunpk/C5Xl5YnOhgNq44zoudD0b2Y4oGfnhoMzmF9oOLAc&#10;0LcsH+AQMpqM5UBAHwXlL5Y8XbL6atshVGrSlsHceOh9SFyTaNVF6qKcbAQ38kWfNJ2xHqpuBP5D&#10;GSYYar3VdS1OfZqh1lrUlJH66mmGWmmNQInuUoxEC7XKotgI93HUaYbafqjkZoZcn40Z0XExA5ZL&#10;ss/GjpDy2sC46V4bc2I87OsDRf/TPI1kulFKqGR4WtmMI3NOTKeEcAymB0a552BQhqmWjxS15/i7&#10;O/S6nEKiTiaDrOm5F8OVDE+IyASqq9bdApqZRuK9n5gidwq2Z1qqxSQzs+dminT3RaUpppzjdbZt&#10;oqUovRMlRYX2Df8yTLWgmm4YSctIt1S2hOn1oLRyKU6upXoZCe7szxKnWmoFRfLxgVsaktKXmn/T&#10;+2tqqB2GXEv1YuLSbXKkc1NKbouemArmTpgi030tKG4kkf6nG2qKxQCIyA0iaZ5SYnF6O3fKEmzI&#10;8dRiGpj7ub6b6zG6pq3bfWbZm9sxyCQf3KUgCRmZ6zHI9WKGZiaTlKSY+pPZOc3FGDk+WioLA95s&#10;7FoqRUoBDlTbZnCt5imh6o2UWirlt+vFU6bUa6dMqddOmdLKpdR3vXTKPDfLiNTejeMptXG3jby5&#10;DqPYTnMdRplys4zMdRhlnptlJMVl833f7rRSnVZ8q60pORy10+RMaMy+y2w4gVWkyZmrQh5zOhaA&#10;P0tJk9NFIc9m54dDiLHtzDAhz4YTUOaa+3o4gcRv80DorQ9aM8TL9s8CFqG/+YJM1JA1bwg9no5G&#10;Lt8wO+MZ+mzDCTr+QGVT/Ybg515Ofu7yDTMJh05PxycXD4Q8nyiFcCt0oVo6i9E0KXSaWIz3qZdv&#10;sKcwRAmLoOuspMnB128IcP/l5JAv32AlLbXW5A1ox1yTrKRFOboHslOb9WqaFDptq6X7OfWaOBC+&#10;jEAmYg3L6152EEPsdnqzUuBY6gRCVU1iiAcd4qc/8BDqTnGSrgiZyOWJcMOeLpJRUdeRcVVFCYAR&#10;ANt1YaUC7+S4TpKOjY+f4dRGOAPCVWTl94Zu9FOln8gnfgZ+Iie6G7yWLEbEXWWebr/y3hBXJMGh&#10;2L7RjzKVSItkIXrXUMe9NMqSee9kVkbDmCBChota5CZwMWTYqkWyM2x2ToT7neJtrMU5bOb2+xfC&#10;Zg1BH7+6qU/u1sYp4NaJGnWomdRE94vw1aCZ3+S072JdF64gcwteU9Dnyczk0PSBZDTq1Ybw4Cm2&#10;p23himInuNF4u0t29GpiRzl+LpFLstNmcIkd2mBiJy6pQ6KWrdNeCuhK5UrfLhvHnjxxE3d0yci6&#10;JqkOGnSsaOsbdKxMqYVQptRyKFNqSSwot/sP9FfbNX53vox6Y2Fo0WlN7rVb3n+YhdSClZU1slAh&#10;mnuwseL6WTbGWn3BrIyWhSN/tUXGHBKDjMn2cntMeKAZ/YTN2grB8F6hCrYdVllJs5+V7FnJ/k5K&#10;lrk+V7Jurr5QyVZccO1WDwUtvENzUrIkewQlS1Tk11Ky3tnXKnSuZDHCWXuaQu/vxJo6UjgkLjUn&#10;05s7GeS+jsiSm97ZC9yMjiWBmztiUdlLdlrHUgP/QKp3qnFaxwK3c8BRIihLdlrJSkyGym8pdlrT&#10;uqouWAopdjN9m2I1U7RJLloCC22oRXVOakETFfS71cCr+t1q4FX9blGXVf1uMZeUftdQGaibth7S&#10;+OCrDQKpi4NBwMJ4uUHgezJhRxFbiJ8eY/BEQKolRS+tQaB+mWZNCy+XlZobZ5vhbDP8TjYD83Nu&#10;Mzij/4U2g5Qkc8uiPVWciFVWOebOpuY8cw5nRbTtVa55ta8oHeCqG4Rr8YzCMU4pLifvL5gPZWba&#10;guAOcxfmTjDUFgQZrESvXWUzf2efbpy2IfDlD+54VYKhtiEO1bg/uDvmE73VVkRF7QPJLUn2WZsR&#10;kshDLB47IsFRGxKSucvdcmmOxpLo27rvHdaRYGkMipb7GSjqluGp7QrJ0yG3Id1MY1d03RgO6SXG&#10;0qS1tBx97lvJMU61U4sH1IPb7R0qs5xBNqul6bglwlWeW0rcZLVQb2LsuPkqKSGT1CKTrXZ1LFLt&#10;1DICuu8Ghj/N1CS1CDLUcHdTsvM2qYWsDsmXyDDVUqI4Byk1mfluk1oEwBvcjV4JMYk7PqFJ/WHf&#10;ugvHEr2X8/ITIQfeWyp+SEZTiqdeR+RgkFqR6bxZRwN5SlyRmeGpVxJlPJj4GZ5GSiODT+5TmqdN&#10;aSnwNBkt1TiQp8I+mOy7xOSmYRJ0LjGUApRMNNVYUyPbZZwlhtKkszA7XRZXiqWRTrnXWjqlkTQ5&#10;LWQRcccCg57utZYOxwnqPiNxAvOq65wk5bRrZrGb1Ba2BJIRBYVNdB7jUTHlpGtLGcd0QyVQdRr6&#10;vmebFaQ4xdQISYROimiGqV5DksNF6mSGqRHTnkMQkGeYajHJIsL1zTDVq4i6Qg1tzfDUYmpr0tI4&#10;Yp3uvZYT+Ws4+5ldyWS3dFykx76U5mmyW9hA2prb+ZLTyWS39A0V1Z37nZASIfSTPMngwvHP9N1k&#10;tzDs2DIZIUlwdJojDanCxDYy7dQyOlR9x0WCmb5rGVUkjvYOKEiseAm5Tm8nQMF9h5ldXsIyJ0rR&#10;RpmuC7Q0EZYtLzmZOJHm2Ok1VEQhpFya4lbI0JKbcjdSaumU366lU6bU0ilTaumUKbV0ipQcPt3Y&#10;d7H3t40S50i2Um6WkdS82Pj2zTKSRImNPDfLiKyBrTw3y4g70Dby5BaxrZSbZURlnq08N8uIe9i2&#10;8twsI6kBuE2aJKhspdwsIzlouu3tJIxspSzKCCRqOkB6dRvPlBKRC7lR/MQhXepjXvY2N4yWFvFJ&#10;Nk6N8dEIIc+mebF7anLmgJBn44/hFqOYCod4hTwbf6TCjeaO5ITcxB81PtlvwSfNAzb3j2CqewGu&#10;pocEFwFR8n50g9bLIbDDmgdCj/P5i2y05oHQ53z+IvutfmA9f5Ea+OaB0Ol8/iK7r3kgCHkqFbYY&#10;pVBjIUpZDhqI3KY8jeUDVs7r+YtcJqebtJ6/yM5sHojzOitpKpiZB0Knyd3PTA32afNA6PSEQS86&#10;zXZtHgiSnu7qWD5gJS1eigzrBGAvH7CSDqlyl6Q+5vpgJR1y+i4pA517wMYbiB/6JmVXNPXodKdJ&#10;vvUPZNc0G7t+QGx+6TQWfa5JVtJi0LsH8p22khZr3T2Q7TS7vWlS6HSX7TSbvnkgdNrX8fXxEvke&#10;+YU9e7SSDgHaS0xk1elXB1rEqXGpF8Bd8v55Lqz7nqGIJ3BP39s4SqSLrYvfxs+Y5oopAbdpfsev&#10;42cgE7QHsqlScfw6fnqyWlQuZGvnkYHUPB2Kyo9d5BM/A7+Q9lGTtFuii8A3SG6ZLqSkNCs5wqAL&#10;rn0t7y+9N+LtK3mprFQZFQ5aFrmxEwtZP6mhOBjx0w+KQK5CtpJL7Jlx3Kr4zkDlodVsIM2PxrBy&#10;ByFGFO3a9sZ+JSNZYFA3FuUhC7stxy6LvcRiEW4tKrAkTsKJjmytLGdQbBy4LLKrsHyEH+dHi3TE&#10;MzwdVkKpeYAejo7rSMt0ofQ2yYxFOm42cfxWZi+nKh0ZWSel1sX9Zv7Oc0khGbavL290rvVJEtD+&#10;zZfj47uHx+P1zdPTx/sPmer1snDnkVQ3W18bSaVOD1uMk1+MpMpZChdIpYxu1EqviqO6lF1npegQ&#10;pfVIKWkT72c+JS+zLCf3lnshG1Bekn8XnDRW0ACHugsdE+zYDE7shp5650l2DPVE1lLF0tUYSLBj&#10;y53oAE05G55kxxY5kSFwgoKCfyf4MeoTIREFIlNJfhodaMj7IqSQ5mfipkQywJ+TDG3UdJBaBBLq&#10;SbRQHNWpiQRsiTqkOWqJtCN3ibn4Zoqjlgn19MGe0xyNUAhTE17NtNGIZTi0DvBfThoTLyUmst9T&#10;rDTday2YikCPi3UkOGrJENfkagSJySR6Lc7yNI7EuNy58iVDGyklHlT7m7oSC0ULJr1ITIRUcO5U&#10;u7Q0igiuiY2WKbU8ypR6pZQptUTKlFomRUoTGi1T2p2rgPHPQqMlSr1iym/fLCNz3n/BczuShxGl&#10;3UhvKuczDZkamtybVnkkb3YPFr3DoMwjebgQmrs3e/NIHpCOJmfeCPes18+JOE2ezjTUHjOzxjwQ&#10;eptH8gismwdCf31OcconZw6ZB0KPJxdqgb7gAZoHQp/zSB4Rd/2AbE4ySPmTyEws80DotEXyXg0T&#10;sB8KSiDblLzthAJ4J9G3Mtrip2+tK+lHaxrd+GX89Ky8E0NaTMn6DyAtcFuJKnh1pKoUyYKXXq34&#10;iDIEiCLs1FnnNR74xY0ptS2klFJzsUjmXcQVj847r95yzLbLiiiO+dldkuE/u0v+KrW/z2Vf7BkL&#10;d8lt+i91l+TcuCxFbrr3xQpOh1VaUNNQRw1Y2S/A17tLDlApuUv+FgZNQTMmo5J6o9zgJab0gpG2&#10;NMREHZxtvmSn7QxOhPYHZ5kv2GnDvMQOiUytcxbqgpM1/6gd5fYp3cPNZt9mq8/4SAsbSb/beEkL&#10;SvbAjXFRa5CsGVPWHgmKNoJjC9VPb7RiXrOl6JImD5aFCSe8XoujKaTuxWuUuCQjytor662A9a1Q&#10;nXXS+TDE73QYgv1tBuERVURfvFQnxZhQRwakMzdPOqmS3UrOQpB092uppAXsxivUjs71hm5f0num&#10;1kjk3dbUHviyW/DRColbcPb+EsIFM62P8syMOgIx6V1e7LJpWh0BLe7dKYVF07RKkjORkkGZ6qhV&#10;TIk+aoXU1yTxp/nM1FGC0UwNpRpjULqFptLyMWcbypR69MuUWgJlSi2DMqWWw4Jyu+5lZLTCW1O+&#10;DI8mX9W+1o9e1b7Wi05pX400cBJEN2YNyQAf0ORpJOPV2h25oNxZXfKukw/+NR46LMTFjVZH9BLj&#10;p/bQ/Sqm0fHL+OmJ/Ahu8kmnHKLIIX6mWh6/OzuuZ8f1731L9ci6nhsJzlF6qZHQhtB7XzWxnHaM&#10;81F+Njiuv+LdIR5cMkpmZiYkrq6Y2Qng5NgJS07GUOBKkE5OOSXYaV0lMSUXSFuy04qKsA6hORcW&#10;8bin7oHWUxJHq8QTXvLTSoqiwtx/7sJoS37aWqh4K0cKkwy10VC828SYDZyTo0hVmqOxHsostUw4&#10;pEb542QbjQkhdcyFMCkVczySmlAYXWmORi4VJ00JrKY5asFkmGmhZMRrzkMurAs9EcDQtclbiOeY&#10;CF+RpyDGyowu8dQiKfPUK6VMqddKmVKLpUxpxTLr0VdYa18HlSAcbfGsWWtISJOvWWuISZN7W6MQ&#10;d7KW5pq1RuhEc09ba9oanMXkQnDi/75LqdlFXZAnDO+rTMgVeMhPCO9yZ23IEJghXbgUSZFWi9Hq&#10;t/Yss5AVuUYWsvnJGC29U7Zu3rlSR/QMb53hrTm8xfV3H95+eHz4KxfgLX7+8kH+ipJ7vHq4/Xj9&#10;3dXzlf7dPfH2pj7eHu/e3Tx++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jUAAFtDb250ZW50X1R5cGVzXS54bWxQSwECFAAKAAAAAACHTuJA&#10;AAAAAAAAAAAAAAAABgAAAAAAAAAAABAAAABoNAAAX3JlbHMvUEsBAhQAFAAAAAgAh07iQIoUZjzR&#10;AAAAlAEAAAsAAAAAAAAAAQAgAAAAjDQAAF9yZWxzLy5yZWxzUEsBAhQACgAAAAAAh07iQAAAAAAA&#10;AAAAAAAAAAQAAAAAAAAAAAAQAAAAAAAAAGRycy9QSwECFAAUAAAACACHTuJA9mk5nNoAAAALAQAA&#10;DwAAAAAAAAABACAAAAAiAAAAZHJzL2Rvd25yZXYueG1sUEsBAhQAFAAAAAgAh07iQCKI8xoTMwAA&#10;YDYBAA4AAAAAAAAAAQAgAAAAKQEAAGRycy9lMm9Eb2MueG1sUEsFBgAAAAAGAAYAWQEAAK42AAAA&#10;AA==&#10;">
                <v:rect id="Rectangle 24" o:spid="_x0000_s1084" style="position:absolute;width:1945;height:91257;v-text-anchor:middle" o:gfxdata="UEsDBAoAAAAAAIdO4kAAAAAAAAAAAAAAAAAEAAAAZHJzL1BLAwQUAAAACACHTuJAE5GXjb0AAADc&#10;AAAADwAAAGRycy9kb3ducmV2LnhtbEVPTWvCQBC9F/wPywi9NZtIiTV1FdEGAr3UtIceh+w0G8zO&#10;huyq6b93hUJv83ifs95OthcXGn3nWEGWpCCIG6c7bhV8fZZPLyB8QNbYOyYFv+Rhu5k9rLHQ7spH&#10;utShFTGEfYEKTAhDIaVvDFn0iRuII/fjRoshwrGVesRrDLe9XKRpLi12HBsMDrQ31Jzqs1XwXr25&#10;LP/odqvV4vvwfFjmpixRqcd5lr6CCDSFf/Gfu9Jx/jKD+zPxAr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kZeNvQAA&#10;ANwAAAAPAAAAAAAAAAEAIAAAACIAAABkcnMvZG93bnJldi54bWxQSwECFAAUAAAACACHTuJAMy8F&#10;njsAAAA5AAAAEAAAAAAAAAABACAAAAAMAQAAZHJzL3NoYXBleG1sLnhtbFBLBQYAAAAABgAGAFsB&#10;AAC2AwAAAAA=&#10;" fillcolor="#1f497d [3231]" stroked="f"/>
                <v:shape id="Pentagon 25" o:spid="_x0000_s1083" type="#_x0000_t15" style="position:absolute;top:14668;width:21945;height:5521;v-text-anchor:middle" o:gfxdata="UEsDBAoAAAAAAIdO4kAAAAAAAAAAAAAAAAAEAAAAZHJzL1BLAwQUAAAACACHTuJAItu3c70AAADc&#10;AAAADwAAAGRycy9kb3ducmV2LnhtbEVPyWrDMBC9F/IPYgK5lEZyConrRvahtJBeDHGc+2BNbRNr&#10;5Fhqlr+vCoXe5vHW2RY3O4gLTb53rCFZKhDEjTM9txrqw8dTCsIHZIODY9JwJw9FPnvYYmbclfd0&#10;qUIrYgj7DDV0IYyZlL7pyKJfupE4cl9ushginFppJrzGcDvIlVJrabHn2NDhSG8dNafq22p4LqtU&#10;HR/PQ/pel4m7f6Zl8tJovZgn6hVEoFv4F/+5dybO36zg95l4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27dzvQAA&#10;ANwAAAAPAAAAAAAAAAEAIAAAACIAAABkcnMvZG93bnJldi54bWxQSwECFAAUAAAACACHTuJAMy8F&#10;njsAAAA5AAAAEAAAAAAAAAABACAAAAAMAQAAZHJzL3NoYXBleG1sLnhtbFBLBQYAAAAABgAGAFsB&#10;AAC2AwAAAAA=&#10;" adj="18884" fillcolor="#4f81bd [3220]" stroked="f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id w:val="-2064712224"/>
                          <w:showingPlcHdr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717520" w:rsidRDefault="005862FF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sdtContent>
                      </w:sdt>
                    </w:txbxContent>
                  </v:textbox>
                </v:shape>
                <v:group id="Group 26" o:spid="_x0000_s1057" style="position:absolute;left:762;top:42100;width:20574;height:49103" coordorigin="806,42118" coordsize="13062,31210" o:gfxdata="UEsDBAoAAAAAAIdO4kAAAAAAAAAAAAAAAAAEAAAAZHJzL1BLAwQUAAAACACHTuJAJU5w27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D/e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TnDbvAAAANwAAAAPAAAAAAAAAAEAIAAAACIAAABkcnMvZG93bnJldi54bWxQ&#10;SwECFAAUAAAACACHTuJAMy8FnjsAAAA5AAAAFQAAAAAAAAABACAAAAALAQAAZHJzL2dyb3Vwc2hh&#10;cGV4bWwueG1sUEsFBgAAAAAGAAYAYAEAAMgDAAAAAA==&#10;">
                  <v:group id="Group 27" o:spid="_x0000_s1070" style="position:absolute;left:1410;top:42118;width:10478;height:31210" coordorigin="1410,42118" coordsize="10477,31210" o:gfxdata="UEsDBAoAAAAAAIdO4kAAAAAAAAAAAAAAAAAEAAAAZHJzL1BLAwQUAAAACACHTuJAqqfor7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P9l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qn6K++AAAA3AAAAA8AAAAAAAAAAQAgAAAAIgAAAGRycy9kb3ducmV2Lnht&#10;bFBLAQIUABQAAAAIAIdO4kAzLwWeOwAAADkAAAAVAAAAAAAAAAEAIAAAAA0BAABkcnMvZ3JvdXBz&#10;aGFwZXhtbC54bWxQSwUGAAAAAAYABgBgAQAAygMAAAAA&#10;">
                    <o:lock v:ext="edit" aspectratio="t"/>
                    <v:shape id="Freeform 28" o:spid="_x0000_s1082" style="position:absolute;left:3696;top:62168;width:1937;height:6985" coordsize="122,440" o:spt="100" o:gfxdata="UEsDBAoAAAAAAIdO4kAAAAAAAAAAAAAAAAAEAAAAZHJzL1BLAwQUAAAACACHTuJAY6onR74AAADc&#10;AAAADwAAAGRycy9kb3ducmV2LnhtbEWPW4vCMBCF3xf8D2EE39akgrpWo4ggKLLCekF8G5qxLTaT&#10;0sTbv98IC/s2wznnmzOT2dNW4k6NLx1rSLoKBHHmTMm5hsN++fkFwgdkg5Vj0vAiD7Np62OCqXEP&#10;/qH7LuQiQtinqKEIoU6l9FlBFn3X1cRRu7jGYohrk0vT4CPCbSV7Sg2kxZLjhQJrWhSUXXc3GylJ&#10;fpu/Nm502g/63wqP663fnrXutBM1BhHoGf7Nf+mVifWHfXg/Eye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onR74A&#10;AADcAAAADwAAAAAAAAABACAAAAAiAAAAZHJzL2Rvd25yZXYueG1sUEsBAhQAFAAAAAgAh07iQDMv&#10;BZ47AAAAOQAAABAAAAAAAAAAAQAgAAAADQEAAGRycy9zaGFwZXhtbC54bWxQSwUGAAAAAAYABgBb&#10;AQAAtwMAAAAA&#10;" adj="0,,0" path="m,l39,152,84,304r38,113l122,440,76,306,39,180,6,53,,xe" fillcolor="#1f497d [3231]" strokecolor="#1f497d [3231]" strokeweight="0">
                      <v:stroke joinstyle="round"/>
                      <v:formulas/>
                      <v:path o:connecttype="segments" o:connectlocs="0,0;15607075,60811378;33614967,121622740;48821735,166831327;48821735,176032922;30413535,122422888;15607075,72013460;2401070,21204094;0,0" o:connectangles="0,0,0,0,0,0,0,0,0"/>
                    </v:shape>
                    <v:shape id="Freeform 29" o:spid="_x0000_s1081" style="position:absolute;left:5728;top:69058;width:1842;height:4270" coordsize="116,269" o:spt="100" o:gfxdata="UEsDBAoAAAAAAIdO4kAAAAAAAAAAAAAAAAAEAAAAZHJzL1BLAwQUAAAACACHTuJAKG02X70AAADc&#10;AAAADwAAAGRycy9kb3ducmV2LnhtbEVPS2sCMRC+F/ofwhR6kZqosNbVKK2g6ElcS72Om+nu0s1k&#10;SVIf/74pCL3Nx/ec2eJqW3EmHxrHGgZ9BYK4dKbhSsPHYfXyCiJEZIOtY9JwowCL+ePDDHPjLryn&#10;cxErkUI45KihjrHLpQxlTRZD33XEifty3mJM0FfSeLykcNvKoVKZtNhwaqixo2VN5XfxYzW06m07&#10;Ga1Xuxv3muP68/1E2c5r/fw0UFMQka7xX3x3b0yaP87g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bTZfvQAA&#10;ANwAAAAPAAAAAAAAAAEAIAAAACIAAABkcnMvZG93bnJldi54bWxQSwECFAAUAAAACACHTuJAMy8F&#10;njsAAAA5AAAAEAAAAAAAAAABACAAAAAMAQAAZHJzL3NoYXBleG1sLnhtbFBLBQYAAAAABgAGAFsB&#10;AAC2AwAAAAA=&#10;" adj="0,,0" path="m,l8,19,37,93r30,74l116,269r-8,l60,169,30,98,1,25,,xe" fillcolor="#1f497d [3231]" strokecolor="#1f497d [3231]" strokeweight="0">
                      <v:stroke joinstyle="round"/>
                      <v:formulas/>
                      <v:path o:connecttype="segments" o:connectlocs="0,0;3202332,7600219;14810934,37200541;26819694,66800880;46433882,107601349;43231549,107601349;24017520,67600893;12008760,39200441;400412,10000244;0,0" o:connectangles="0,0,0,0,0,0,0,0,0,0"/>
                    </v:shape>
                    <v:shape id="Freeform 30" o:spid="_x0000_s1080" style="position:absolute;left:1410;top:42118;width:2223;height:20193" coordsize="140,1272" o:spt="100" o:gfxdata="UEsDBAoAAAAAAIdO4kAAAAAAAAAAAAAAAAAEAAAAZHJzL1BLAwQUAAAACACHTuJAuwqvYb0AAADc&#10;AAAADwAAAGRycy9kb3ducmV2LnhtbEVPS2vCQBC+F/wPywheim4MJUp0FbEIvZTStBdvQ3ZMgtnZ&#10;sLvNo7++Wyj0Nh/fc/bH0bSiJ+cbywrWqwQEcWl1w5WCz4/LcgvCB2SNrWVSMJGH42H2sMdc24Hf&#10;qS9CJWII+xwV1CF0uZS+rMmgX9mOOHI36wyGCF0ltcMhhptWpkmSSYMNx4YaOzrXVN6LL6Pgbbry&#10;62OKafZ9uoWnwk3sn89KLebrZAci0Bj+xX/uFx3nbzbw+0y8QB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Cq9hvQAA&#10;ANwAAAAPAAAAAAAAAAEAIAAAACIAAABkcnMvZG93bnJldi54bWxQSwECFAAUAAAACACHTuJAMy8F&#10;njsAAAA5AAAAEAAAAAAAAAABACAAAAAMAQAAZHJzL3NoYXBleG1sLnhtbFBLBQYAAAAABgAGAFsB&#10;AAC2AwAAAAA=&#10;" adj="0,,0" path="m,l,,1,79r2,80l12,317,23,476,39,634,58,792,83,948r24,138l135,1223r5,49l138,1262,105,1106,77,949,53,792,35,634,20,476,9,317,2,159,,79,,xe" fillcolor="#1f497d [3231]" strokecolor="#1f497d [3231]" strokeweight="0">
                      <v:stroke joinstyle="round"/>
                      <v:formulas/>
                      <v:path o:connecttype="segments" o:connectlocs="0,0;0,0;400378,31606029;1200896,63612014;4803061,126823835;9205982,190435611;15610064,253647432;23214773,316859253;33221274,379270910;42827397,434481239;54034524,489291614;56035684,508895159;55235166,504894405;42026878,442482732;30819751,379671119;21213628,316859253;14009044,253647432;8005102,190435611;3602419,126823835;800502,63612014;0,31606029;0,0" o:connectangles="0,0,0,0,0,0,0,0,0,0,0,0,0,0,0,0,0,0,0,0,0,0"/>
                    </v:shape>
                    <v:shape id="Freeform 31" o:spid="_x0000_s1079" style="position:absolute;left:3410;top:48611;width:715;height:13557" coordsize="45,854" o:spt="100" o:gfxdata="UEsDBAoAAAAAAIdO4kAAAAAAAAAAAAAAAAAEAAAAZHJzL1BLAwQUAAAACACHTuJAe934DMAAAADc&#10;AAAADwAAAGRycy9kb3ducmV2LnhtbEWPzUsDMRDF70L/hzBCL8Vm+4G1a9Mi0oqXglaFHsfNuFm6&#10;mSxJ+uF/7xwK3mZ4b977zWJ18a06UUxNYAOjYQGKuAq24drA58fm7gFUysgW28Bk4JcSrJa9mwWW&#10;Npz5nU67XCsJ4VSiAZdzV2qdKkce0zB0xKL9hOgxyxprbSOeJdy3elwU99pjw9LgsKNnR9Vhd/QG&#10;8O3rO7rpy3zS4tNgu57SbF+TMf3bUfEIKtMl/5uv169W8GdCK8/IB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3fgM&#10;wAAAANwAAAAPAAAAAAAAAAEAIAAAACIAAABkcnMvZG93bnJldi54bWxQSwECFAAUAAAACACHTuJA&#10;My8FnjsAAAA5AAAAEAAAAAAAAAABACAAAAAPAQAAZHJzL3NoYXBleG1sLnhtbFBLBQYAAAAABgAG&#10;AFsBAAC5AwAAAAA=&#10;" adj="0,,0" path="m45,r,l35,66r-9,67l14,267,6,401,3,534,6,669r8,134l18,854r,-3l9,814,8,803,1,669,,534,3,401,12,267,25,132,34,66,45,xe" fillcolor="#1f497d [3231]" strokecolor="#1f497d [3231]" strokeweight="0">
                      <v:stroke joinstyle="round"/>
                      <v:formulas/>
                      <v:path o:connecttype="segments" o:connectlocs="18035001,0;18035001,0;14027251,26403956;10420155,53208113;5610859,106816158;2404656,160424203;1202455,213632063;2404656,267640293;5610859,321248338;7213952,341651290;7213952,340451226;3607095,325648887;3206203,321248338;400908,267640293;0,213632063;1202455,160424203;4809296,106816158;10019501,52807928;13626358,26403956;18035001,0" o:connectangles="0,0,0,0,0,0,0,0,0,0,0,0,0,0,0,0,0,0,0,0"/>
                    </v:shape>
                    <v:shape id="Freeform 32" o:spid="_x0000_s1078" style="position:absolute;left:3633;top:62311;width:2444;height:9985" coordsize="154,629" o:spt="100" o:gfxdata="UEsDBAoAAAAAAIdO4kAAAAAAAAAAAAAAAAAEAAAAZHJzL1BLAwQUAAAACACHTuJAuO4gj70AAADc&#10;AAAADwAAAGRycy9kb3ducmV2LnhtbEVPTWvCQBC9C/0PyxR6M5sUqzV1DbRY0ItgDD0P2WkSzM6m&#10;2U1i/71bKHibx/ucTXY1rRipd41lBUkUgyAurW64UlCcP+evIJxH1thaJgW/5CDbPsw2mGo78YnG&#10;3FcihLBLUUHtfZdK6cqaDLrIdsSB+7a9QR9gX0nd4xTCTSuf43gpDTYcGmrs6KOm8pIPRsFPYou2&#10;fP8aF8l+d7oML4dhfeyUenpM4jcQnq7+Lv5373WYv1rD3zPh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7iCPvQAA&#10;ANwAAAAPAAAAAAAAAAEAIAAAACIAAABkcnMvZG93bnJldi54bWxQSwECFAAUAAAACACHTuJAMy8F&#10;njsAAAA5AAAAEAAAAAAAAAABACAAAAAMAQAAZHJzL3NoYXBleG1sLnhtbFBLBQYAAAAABgAGAFsB&#10;AAC2AwAAAAA=&#10;" adj="0,,0" path="m,l10,44r11,82l34,207r19,86l75,380r25,86l120,521r21,55l152,618r2,11l140,595,115,532,93,468,67,383,47,295,28,207,12,104,,xe" fillcolor="#1f497d [3231]" strokecolor="#1f497d [3231]" strokeweight="0">
                      <v:stroke joinstyle="round"/>
                      <v:formulas/>
                      <v:path o:connecttype="segments" o:connectlocs="0,0;3998288,17601967;8396536,50405645;13594194,82809383;21191082,117213232;29987324,152017005;39982935,186420854;47979528,208423445;56376065,230425781;60774059,247227663;61573723,251628270;55976106,238026747;45980511,212823814;37184253,187220940;26788699,153217269;18792106,118013334;11195218,82809383;4797952,41604653;0,0" o:connectangles="0,0,0,0,0,0,0,0,0,0,0,0,0,0,0,0,0,0,0"/>
                    </v:shape>
                    <v:shape id="Freeform 33" o:spid="_x0000_s1077" style="position:absolute;left:6204;top:72233;width:524;height:1095" coordsize="33,69" o:spt="100" o:gfxdata="UEsDBAoAAAAAAIdO4kAAAAAAAAAAAAAAAAAEAAAAZHJzL1BLAwQUAAAACACHTuJALci5w74AAADc&#10;AAAADwAAAGRycy9kb3ducmV2LnhtbEWPzW7CQAyE70h9h5Ur9QYbOBQILAhVokK9kcIhNytrkkDW&#10;m2aX36fHB6TebM145vN8eXONulAXas8GhoMEFHHhbc2lgd3vuj8BFSKyxcYzGbhTgOXirTfH1Por&#10;b+mSxVJJCIcUDVQxtqnWoajIYRj4lli0g+8cRlm7UtsOrxLuGj1Kkk/tsGZpqLClr4qKU3Z2BnD/&#10;lx2//ficb35Wud4Vj+khPxrz8T5MZqAi3eK/+XW9sYI/EXx5Rib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i5w74A&#10;AADcAAAADwAAAAAAAAABACAAAAAiAAAAZHJzL2Rvd25yZXYueG1sUEsBAhQAFAAAAAgAh07iQDMv&#10;BZ47AAAAOQAAABAAAAAAAAAAAQAgAAAADQEAAGRycy9zaGFwZXhtbC54bWxQSwUGAAAAAAYABgBb&#10;AQAAtwMAAAAA&#10;" adj="0,,0" path="m,l33,69r-9,l12,35,,xe" fillcolor="#1f497d [3231]" strokecolor="#1f497d [3231]" strokeweight="0">
                      <v:stroke joinstyle="round"/>
                      <v:formulas/>
                      <v:path o:connecttype="segments" o:connectlocs="0,0;13208896,27586382;9606380,27586382;4803190,13993163;0,0" o:connectangles="0,0,0,0,0"/>
                    </v:shape>
                    <v:shape id="Freeform 34" o:spid="_x0000_s1076" style="position:absolute;left:3553;top:61533;width:238;height:1476" coordsize="15,93" o:spt="100" o:gfxdata="UEsDBAoAAAAAAIdO4kAAAAAAAAAAAAAAAAAEAAAAZHJzL1BLAwQUAAAACACHTuJAjbQcDb0AAADc&#10;AAAADwAAAGRycy9kb3ducmV2LnhtbEVPS2vCQBC+F/oflin0VjfJIcTUVVQQvRWtWr0N2TEbzM6G&#10;7Prqr+8WCr3Nx/ec0eRuW3Gl3jeOFaSDBARx5XTDtYLt5+KtAOEDssbWMSl4kIfJ+PlphKV2N17T&#10;dRNqEUPYl6jAhNCVUvrKkEU/cB1x5E6utxgi7Gupe7zFcNvKLElyabHh2GCwo7mh6ry5WAWz/SFv&#10;Po5ZNp0dzXC4+/5a5sVSqdeXNHkHEege/sV/7pWO84sUfp+JF8j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BwNvQAA&#10;ANwAAAAPAAAAAAAAAAEAIAAAACIAAABkcnMvZG93bnJldi54bWxQSwECFAAUAAAACACHTuJAMy8F&#10;njsAAAA5AAAAEAAAAAAAAAABACAAAAAMAQAAZHJzL3NoYXBleG1sLnhtbFBLBQYAAAAABgAGAFsB&#10;AAC2AwAAAAA=&#10;" adj="0,,0" path="m,l9,37r,3l15,93,5,49,,xe" fillcolor="#1f497d [3231]" strokecolor="#1f497d [3231]" strokeweight="0">
                      <v:stroke joinstyle="round"/>
                      <v:formulas/>
                      <v:path o:connecttype="segments" o:connectlocs="0,0;3597020,14795376;3597020,15994856;5994950,37188185;1998406,19593836;0,0" o:connectangles="0,0,0,0,0,0"/>
                    </v:shape>
                    <v:shape id="Freeform 35" o:spid="_x0000_s1075" style="position:absolute;left:5633;top:56897;width:6255;height:12161" coordsize="394,766" o:spt="100" o:gfxdata="UEsDBAoAAAAAAIdO4kAAAAAAAAAAAAAAAAAEAAAAZHJzL1BLAwQUAAAACACHTuJAvgvd6roAAADc&#10;AAAADwAAAGRycy9kb3ducmV2LnhtbEVPTYvCMBC9L/gfwgh7W5P2sEg1ehCs4kFcXVi8Dc3YFptJ&#10;baLWf78RBG/zeJ8znfe2ETfqfO1YQzJSIIgLZ2ouNfwell9jED4gG2wck4YHeZjPBh9TzIy78w/d&#10;9qEUMYR9hhqqENpMSl9UZNGPXEscuZPrLIYIu1KaDu8x3DYyVepbWqw5NlTY0qKi4ry/Wg0+z3d/&#10;fFT9KnUbt20vViKmWn8OEzUBEagPb/HLvTZx/jiF5zPxAjn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C93qugAAANwA&#10;AAAPAAAAAAAAAAEAIAAAACIAAABkcnMvZG93bnJldi54bWxQSwECFAAUAAAACACHTuJAMy8FnjsA&#10;AAA5AAAAEAAAAAAAAAABACAAAAAJAQAAZHJzL3NoYXBleG1sLnhtbFBLBQYAAAAABgAGAFsBAACz&#10;AwAAAAA=&#10;" adj="0,,0" path="m394,r,l356,38,319,77r-35,40l249,160r-42,58l168,276r-37,63l98,402,69,467,45,535,26,604,14,673,7,746,6,766,,749r1,-5l7,673,21,603,40,533,65,466,94,400r33,-64l164,275r40,-60l248,158r34,-42l318,76,354,37,394,xe" fillcolor="#1f497d [3231]" strokecolor="#1f497d [3231]" strokeweight="0">
                      <v:stroke joinstyle="round"/>
                      <v:formulas/>
                      <v:path o:connecttype="segments" o:connectlocs="157642082,0;157642082,0;142438018,15204710;127634195,30809687;113630330,46814658;99626718,64019869;82822232,87227058;67217944,110434263;52414121,135642222;39210467,160849911;27607490,186858115;18004938,214066542;10402779,241674997;5601495,269283690;2800874,298492618;2400634,306495111;0,299693112;400240,297692373;2800874,269283690;8402370,241274986;16004274,213266298;26007067,186457849;37610044,160049666;50813683,134441712;65617505,110034267;81621780,86026818;99226478,63219609;112830118,46414409;127233955,30409437;141637807,14804715;157642082,0" o:connectangles="0,0,0,0,0,0,0,0,0,0,0,0,0,0,0,0,0,0,0,0,0,0,0,0,0,0,0,0,0,0,0"/>
                    </v:shape>
                    <v:shape id="Freeform 36" o:spid="_x0000_s1074" style="position:absolute;left:5633;top:69153;width:571;height:3080" coordsize="36,194" o:spt="100" o:gfxdata="UEsDBAoAAAAAAIdO4kAAAAAAAAAAAAAAAAAEAAAAZHJzL1BLAwQUAAAACACHTuJAtcsMm7oAAADc&#10;AAAADwAAAGRycy9kb3ducmV2LnhtbEVPTWsCMRC9F/wPYYTeatYKIqtRRFLQY9fS4m3YjLurm8ma&#10;RN3++0YQepvH+5zFqretuJEPjWMF41EGgrh0puFKwdf+420GIkRkg61jUvBLAVbLwcsCc+Pu/Em3&#10;IlYihXDIUUEdY5dLGcqaLIaR64gTd3TeYkzQV9J4vKdw28r3LJtKiw2nhho72tRUnourVaDpeNLf&#10;ca0vax+6XX/QvvjRSr0Ox9kcRKQ+/ouf7q1J82cTeDyTLp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ywybugAAANwA&#10;AAAPAAAAAAAAAAEAIAAAACIAAABkcnMvZG93bnJldi54bWxQSwECFAAUAAAACACHTuJAMy8FnjsA&#10;AAA5AAAAEAAAAAAAAAABACAAAAAJAQAAZHJzL3NoYXBleG1sLnhtbFBLBQYAAAAABgAGAFsBAACz&#10;AwAAAAA=&#10;" adj="0,,0" path="m,l6,16r1,3l11,80r9,52l33,185r3,9l21,161,15,145,5,81,1,41,,xe" fillcolor="#1f497d [3231]" strokecolor="#1f497d [3231]" strokeweight="0">
                      <v:stroke joinstyle="round"/>
                      <v:formulas/>
                      <v:path o:connecttype="segments" o:connectlocs="0,0;2396249,6402240;2795758,7602773;4393258,32011186;7987496,52818443;13179504,74025974;14377510,77627113;8387006,64422629;5990757,58020389;1997009,32411443;399493,16405858;0,0" o:connectangles="0,0,0,0,0,0,0,0,0,0,0,0"/>
                    </v:shape>
                    <v:shape id="Freeform 37" o:spid="_x0000_s1073" style="position:absolute;left:6077;top:72296;width:493;height:1032" coordsize="31,65" o:spt="100" o:gfxdata="UEsDBAoAAAAAAIdO4kAAAAAAAAAAAAAAAAAEAAAAZHJzL1BLAwQUAAAACACHTuJAd4qhlLoAAADc&#10;AAAADwAAAGRycy9kb3ducmV2LnhtbEVP24rCMBB9X/Afwgi+rWlFXKlG8YKwD/qw6gcMzdgWk0lJ&#10;Um9fv1lY8G0O5zrz5cMacSMfGscK8mEGgrh0uuFKwfm0+5yCCBFZo3FMCp4UYLnofcyx0O7OP3Q7&#10;xkqkEA4FKqhjbAspQ1mTxTB0LXHiLs5bjAn6SmqP9xRujRxl2URabDg11NjSpqbyeuysAtpfyvjC&#10;Lt/m4/VhbcxXWHVeqUE/z2YgIj3iW/zv/tZp/nQMf8+kC+Ti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iqGUugAAANwA&#10;AAAPAAAAAAAAAAEAIAAAACIAAABkcnMvZG93bnJldi54bWxQSwECFAAUAAAACACHTuJAMy8FnjsA&#10;AAA5AAAAEAAAAAAAAAABACAAAAAJAQAAZHJzL3NoYXBleG1sLnhtbFBLBQYAAAAABgAGAFsBAACz&#10;AwAAAAA=&#10;" adj="0,,0" path="m,l31,65r-8,l,xe" fillcolor="#1f497d [3231]" strokecolor="#1f497d [3231]" strokeweight="0">
                      <v:stroke joinstyle="round"/>
                      <v:formulas/>
                      <v:path o:connecttype="segments" o:connectlocs="0,0;12446580,26011290;9234589,26011290;0,0" o:connectangles="0,0,0,0"/>
                    </v:shape>
                    <v:shape id="Freeform 38" o:spid="_x0000_s1072" style="position:absolute;left:5633;top:68788;width:111;height:666" coordsize="7,42" o:spt="100" o:gfxdata="UEsDBAoAAAAAAIdO4kAAAAAAAAAAAAAAAAAEAAAAZHJzL1BLAwQUAAAACACHTuJAyhtgTrsAAADc&#10;AAAADwAAAGRycy9kb3ducmV2LnhtbEVP22rCQBB9L/gPywh9qxsLLTG6ERRD+yCUqh8wZCcXk50N&#10;2ammf98tFPo2h3OdzXZyvbrRGFrPBpaLBBRx6W3LtYHLuXhKQQVBtth7JgPfFGCbzx42mFl/50+6&#10;naRWMYRDhgYakSHTOpQNOQwLPxBHrvKjQ4lwrLUd8R7DXa+fk+RVO2w5NjQ40L6hsjt9OQPXojq+&#10;2d6mRTUdu+v0IQfZrYx5nC+TNSihSf7Ff+53G+enL/D7TLxA5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tgTrsAAADc&#10;AAAADwAAAAAAAAABACAAAAAiAAAAZHJzL2Rvd25yZXYueG1sUEsBAhQAFAAAAAgAh07iQDMvBZ47&#10;AAAAOQAAABAAAAAAAAAAAQAgAAAACgEAAGRycy9zaGFwZXhtbC54bWxQSwUGAAAAAAYABgBbAQAA&#10;tAMAAAAA&#10;" adj="0,,0" path="m,l6,17,7,42,6,39,,23,,xe" fillcolor="#1f497d [3231]" strokecolor="#1f497d [3231]" strokeweight="0">
                      <v:stroke joinstyle="round"/>
                      <v:formulas/>
                      <v:path o:connecttype="segments" o:connectlocs="0,0;2395047,6786111;2794345,16765360;2395047,15567956;0,9181158;0,0" o:connectangles="0,0,0,0,0,0"/>
                    </v:shape>
                    <v:shape id="Freeform 39" o:spid="_x0000_s1071" style="position:absolute;left:5871;top:71455;width:714;height:1873" coordsize="45,118" o:spt="100" o:gfxdata="UEsDBAoAAAAAAIdO4kAAAAAAAAAAAAAAAAAEAAAAZHJzL1BLAwQUAAAACACHTuJAjr87kLsAAADc&#10;AAAADwAAAGRycy9kb3ducmV2LnhtbEVPTYvCMBC9L/gfwgje1lRxq1SjB2UXD8tCrd6HZmyrzaQk&#10;Ubv/frMgeJvH+5zVpjetuJPzjWUFk3ECgri0uuFKwbH4fF+A8AFZY2uZFPySh8168LbCTNsH53Q/&#10;hErEEPYZKqhD6DIpfVmTQT+2HXHkztYZDBG6SmqHjxhuWjlNklQabDg21NjRtqbyergZBdOPn8tJ&#10;fuXlzN3cd5rvd30xL5QaDSfJEkSgPrzET/dex/mLFP6fi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87kLsAAADc&#10;AAAADwAAAAAAAAABACAAAAAiAAAAZHJzL2Rvd25yZXYueG1sUEsBAhQAFAAAAAgAh07iQDMvBZ47&#10;AAAAOQAAABAAAAAAAAAAAQAgAAAACgEAAGRycy9zaGFwZXhtbC54bWxQSwUGAAAAAAYABgBbAQAA&#10;tAMAAAAA&#10;" adj="0,,0" path="m,l6,16,21,49,33,84r12,34l44,118,13,53,11,42,,xe" fillcolor="#1f497d [3231]" strokecolor="#1f497d [3231]" strokeweight="0">
                      <v:stroke joinstyle="round"/>
                      <v:formulas/>
                      <v:path o:connecttype="segments" o:connectlocs="0,0;2397929,6399485;8392879,19598564;13188738,33597318;17984596,47196234;17584820,47196234;5195635,21198423;4396336,16798651;0,0" o:connectangles="0,0,0,0,0,0,0,0,0"/>
                    </v:shape>
                  </v:group>
                  <v:group id="Group 40" o:spid="_x0000_s1058" style="position:absolute;left:806;top:48269;width:13063;height:25059" coordorigin="806,46499" coordsize="8747,16779" o:gfxdata="UEsDBAoAAAAAAIdO4kAAAAAAAAAAAAAAAAAEAAAAZHJzL1BLAwQUAAAACACHTuJAb6AG/7wAAADc&#10;AAAADwAAAGRycy9kb3ducmV2LnhtbEVPTYvCMBC9C/6HMIK3Na3irnSNIqLiQYStC8vehmZsi82k&#10;NLHVf28Ewds83ufMlzdTiZYaV1pWEI8iEMSZ1SXnCn5P248ZCOeRNVaWScGdHCwX/d4cE207/qE2&#10;9bkIIewSVFB4XydSuqwgg25ka+LAnW1j0AfY5FI32IVwU8lxFH1KgyWHhgJrWheUXdKrUbDrsFtN&#10;4k17uJzX9//T9Ph3iEmp4SCOvkF4uvm3+OXe6zB/9gX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oAb/vAAAANwAAAAPAAAAAAAAAAEAIAAAACIAAABkcnMvZG93bnJldi54bWxQ&#10;SwECFAAUAAAACACHTuJAMy8FnjsAAAA5AAAAFQAAAAAAAAABACAAAAALAQAAZHJzL2dyb3Vwc2hh&#10;cGV4bWwueG1sUEsFBgAAAAAGAAYAYAEAAMgDAAAAAA==&#10;">
                    <o:lock v:ext="edit" aspectratio="t"/>
                    <v:shape id="Freeform 41" o:spid="_x0000_s1069" style="position:absolute;left:1187;top:51897;width:1984;height:7143" coordsize="125,450" o:spt="100" o:gfxdata="UEsDBAoAAAAAAIdO4kAAAAAAAAAAAAAAAAAEAAAAZHJzL1BLAwQUAAAACACHTuJAWu9cmL8AAADc&#10;AAAADwAAAGRycy9kb3ducmV2LnhtbEWPQUvDQBCF74L/YRnBS7GbCoYQuy0oCEJFse3B45gds8Hs&#10;bMiOafrvnYPgbYb35r1v1ts59maiMXeJHayWBRjiJvmOWwfHw9NNBSYLssc+MTk4U4bt5vJijbVP&#10;J36naS+t0RDONToIIkNtbW4CRczLNBCr9pXGiKLr2Fo/4knDY29vi6K0ETvWhoADPQZqvvc/0cH0&#10;+lbOu+Oi/JDq/Cl3u4dFegnOXV+tinswQrP8m/+un73iV0qrz+gEd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vXJi/&#10;AAAA3AAAAA8AAAAAAAAAAQAgAAAAIgAAAGRycy9kb3ducmV2LnhtbFBLAQIUABQAAAAIAIdO4kAz&#10;LwWeOwAAADkAAAAQAAAAAAAAAAEAIAAAAA4BAABkcnMvc2hhcGV4bWwueG1sUEsFBgAAAAAGAAYA&#10;WwEAALgDAAAAAA==&#10;" adj="0,,0" path="m,l41,155,86,309r39,116l125,450,79,311,41,183,7,54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16396998,61998700;34393433,123597281;49990578,169996225;49990578,179995869;31594088,124397265;16396998,73198448;2799598,21599511;0,0" o:connectangles="0,0,0,0,0,0,0,0,0"/>
                    </v:shape>
                    <v:shape id="Freeform 42" o:spid="_x0000_s1068" style="position:absolute;left:3282;top:58913;width:1874;height:4366" coordsize="118,275" o:spt="100" o:gfxdata="UEsDBAoAAAAAAIdO4kAAAAAAAAAAAAAAAAAEAAAAZHJzL1BLAwQUAAAACACHTuJAX7iIyL0AAADc&#10;AAAADwAAAGRycy9kb3ducmV2LnhtbEVPS2sCMRC+F/ofwgheSk0UqboaBQsLgh6q9qC3YTPurm4m&#10;SxIf/feNUOhtPr7nzBYP24gb+VA71tDvKRDEhTM1lxq+9/n7GESIyAYbx6ThhwIs5q8vM8yMu/OW&#10;brtYihTCIUMNVYxtJmUoKrIYeq4lTtzJeYsxQV9K4/Gewm0jB0p9SIs1p4YKW/qsqLjsrlZDOCzf&#10;aHNcxtH5MDzneb7+UtJr3e301RREpEf8F/+5VybNH0/g+Uy6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uIjIvQAA&#10;ANwAAAAPAAAAAAAAAAEAIAAAACIAAABkcnMvZG93bnJldi54bWxQSwECFAAUAAAACACHTuJAMy8F&#10;njsAAAA5AAAAEAAAAAAAAAABACAAAAAMAQAAZHJzL3NoYXBleG1sLnhtbFBLBQYAAAAABgAGAFsB&#10;AAC2AwAAAAA=&#10;" adj="0,,0" path="m,l8,20,37,96r32,74l118,275r-9,l61,174,30,100,,26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3203158,8002878;14814748,38413782;27627397,68024407;47246636,110039600;43643204,110039600;24424239,69624983;12011863,40014358;0,10403733;0,0" o:connectangles="0,0,0,0,0,0,0,0,0,0"/>
                    </v:shape>
                    <v:shape id="Freeform 43" o:spid="_x0000_s1067" style="position:absolute;left:806;top:50103;width:317;height:1921" coordsize="20,121" o:spt="100" o:gfxdata="UEsDBAoAAAAAAIdO4kAAAAAAAAAAAAAAAAAEAAAAZHJzL1BLAwQUAAAACACHTuJA6GoftL4AAADc&#10;AAAADwAAAGRycy9kb3ducmV2LnhtbEWPQWvCQBCF7wX/wzIFb3UT0WJTVxFB6E1MxV6n2WmSNjsb&#10;drea9tc7B8HbDO/Ne98s14Pr1JlCbD0byCcZKOLK25ZrA8f33dMCVEzIFjvPZOCPIqxXo4clFtZf&#10;+EDnMtVKQjgWaKBJqS+0jlVDDuPE98SiffngMMkaam0DXiTcdXqaZc/aYcvS0GBP24aqn/LXGeg2&#10;4T/M8noTE+9P88/94aP8HowZP+bZK6hEQ7qbb9dvVvBfBF+ekQn0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oftL4A&#10;AADcAAAADwAAAAAAAAABACAAAAAiAAAAZHJzL2Rvd25yZXYueG1sUEsBAhQAFAAAAAgAh07iQDMv&#10;BZ47AAAAOQAAABAAAAAAAAAAAQAgAAAADQEAAGRycy9zaGFwZXhtbC54bWxQSwUGAAAAAAYABgBb&#10;AQAAtwMAAAAA&#10;" adj="0,,0" path="m,l16,72r4,49l18,112,,31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6381051,28809141;7976322,48415471;7178686,44814215;0,12404055;0,0" o:connectangles="0,0,0,0,0,0"/>
                    </v:shape>
                    <v:shape id="Freeform 44" o:spid="_x0000_s1066" style="position:absolute;left:1123;top:52024;width:2509;height:10207" coordsize="158,643" o:spt="100" o:gfxdata="UEsDBAoAAAAAAIdO4kAAAAAAAAAAAAAAAAAEAAAAZHJzL1BLAwQUAAAACACHTuJANGD8/L0AAADc&#10;AAAADwAAAGRycy9kb3ducmV2LnhtbEVPzWrCQBC+F3yHZQq9SN1NwZKmroKRoq1etD7AkJ0mwexs&#10;zG5NfHu3IPQ2H9/vzBaDbcSFOl871pBMFAjiwpmaSw3H74/nFIQPyAYbx6ThSh4W89HDDDPjet7T&#10;5RBKEUPYZ6ihCqHNpPRFRRb9xLXEkftxncUQYVdK02Efw20jX5R6lRZrjg0VtpRXVJwOv1bD9rRO&#10;+WuXl5/5tD+ex5vlKlWD1k+PiXoHEWgI/+K7e2Pi/LcE/p6JF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YPz8vQAA&#10;ANwAAAAPAAAAAAAAAAEAIAAAACIAAABkcnMvZG93bnJldi54bWxQSwECFAAUAAAACACHTuJAMy8F&#10;njsAAAA5AAAAEAAAAAAAAAABACAAAAAMAQAAZHJzL3NoYXBleG1sLnhtbFBLBQYAAAAABgAGAFsB&#10;AAC2AwAAAAA=&#10;" adj="0,,0" path="m,l11,46r11,83l36,211r19,90l76,389r27,87l123,533r21,55l155,632r3,11l142,608,118,544,95,478,69,391,47,302,29,212,13,107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4403580,18401189;8806907,51603448;14411314,84405572;22017396,120407899;30423864,155610159;41232477,190412283;49238759,213213880;57645227,235215171;62048808,252816309;63249635,257216717;56844602,243215697;47237070,217614049;38029961,191212334;27621803,156410226;18814895,120807797;11609238,84805470;5204205,42802887;0,0" o:connectangles="0,0,0,0,0,0,0,0,0,0,0,0,0,0,0,0,0,0,0"/>
                    </v:shape>
                    <v:shape id="Freeform 45" o:spid="_x0000_s1065" style="position:absolute;left:3759;top:62152;width:524;height:1127" coordsize="33,71" o:spt="100" o:gfxdata="UEsDBAoAAAAAAIdO4kAAAAAAAAAAAAAAAAAEAAAAZHJzL1BLAwQUAAAACACHTuJAt7bSnrsAAADc&#10;AAAADwAAAGRycy9kb3ducmV2LnhtbEVPS2rDMBDdB3IHMYXuEtlZFMe1kkWalixCwWkPMFhj2dQa&#10;GUlOnNtHhUJ383jfqfazHcSVfOgdK8jXGQjixumejYLvr/dVASJEZI2DY1JwpwD73XJRYandjWu6&#10;XqIRKYRDiQq6GMdSytB0ZDGs3UicuNZ5izFBb6T2eEvhdpCbLHuRFntODR2OdOio+blMVsHb0W9x&#10;mkxtXP7RHvq6+IzhrNTzU569gog0x3/xn/uk0/ztBn6fSR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7bSnrsAAADc&#10;AAAADwAAAAAAAAABACAAAAAiAAAAZHJzL2Rvd25yZXYueG1sUEsBAhQAFAAAAAgAh07iQDMvBZ47&#10;AAAAOQAAABAAAAAAAAAAAQAgAAAACgEAAGRycy9zaGFwZXhtbC54bWxQSwUGAAAAAAYABgBbAQAA&#10;tAMAAAAA&#10;" adj="0,,0" path="m,l33,71r-9,l11,36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13208896,28399130;9606380,28399130;4403044,14399504;0,0" o:connectangles="0,0,0,0,0"/>
                    </v:shape>
                    <v:shape id="Freeform 46" o:spid="_x0000_s1064" style="position:absolute;left:1060;top:51246;width:238;height:1508" coordsize="15,95" o:spt="100" o:gfxdata="UEsDBAoAAAAAAIdO4kAAAAAAAAAAAAAAAAAEAAAAZHJzL1BLAwQUAAAACACHTuJAdE71z7sAAADc&#10;AAAADwAAAGRycy9kb3ducmV2LnhtbEVPTWsCMRC9C/0PYQreNNnqlna70YMi2EMPaul5SKabpZvJ&#10;skld/feNUPA2j/c59friO3GmIbaBNRRzBYLYBNtyo+HztJu9gIgJ2WIXmDRcKcJ69TCpsbJh5AOd&#10;j6kROYRjhRpcSn0lZTSOPMZ56Ikz9x0GjynDoZF2wDGH+04+KfUsPbacGxz2tHFkfo6/XsP7uP1q&#10;3dIkUqXZjIbK/qMrtZ4+FuoNRKJLuov/3Xub578u4PZMvk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71z7sAAADc&#10;AAAADwAAAAAAAAABACAAAAAiAAAAZHJzL2Rvd25yZXYueG1sUEsBAhQAFAAAAAgAh07iQDMvBZ47&#10;AAAAOQAAABAAAAAAAAAAAQAgAAAACgEAAGRycy9zaGFwZXhtbC54bWxQSwUGAAAAAAYABgBbAQAA&#10;tAMAAAAA&#10;" adj="0,,0" path="m,l8,37r,4l15,95,4,49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3197244,14800432;3197244,16400468;5994950,38000933;1598614,19600539;0,0" o:connectangles="0,0,0,0,0,0"/>
                    </v:shape>
                    <v:shape id="Freeform 47" o:spid="_x0000_s1063" style="position:absolute;left:3171;top:46499;width:6382;height:12414" coordsize="402,782" o:spt="100" o:gfxdata="UEsDBAoAAAAAAIdO4kAAAAAAAAAAAAAAAAAEAAAAZHJzL1BLAwQUAAAACACHTuJA+YvU17wAAADc&#10;AAAADwAAAGRycy9kb3ducmV2LnhtbEVPTWvCQBC9F/wPyxR6q7uWEmLq6kFskdKLSbyP2WkSmp0N&#10;2e1q/31XELzN433OanOxg4g0+d6xhsVcgSBunOm51VBX7885CB+QDQ6OScMfedisZw8rLIw784Fi&#10;GVqRQtgXqKELYSyk9E1HFv3cjcSJ+3aTxZDg1Eoz4TmF20G+KJVJiz2nhg5H2nbU/JS/VkO+U9VH&#10;nsXP03Fb78c2Dl9RHbV+elyoNxCBLuEuvrn3Js1fvsL1mXSB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L1Ne8AAAA&#10;3AAAAA8AAAAAAAAAAQAgAAAAIgAAAGRycy9kb3ducmV2LnhtbFBLAQIUABQAAAAIAIdO4kAzLwWe&#10;OwAAADkAAAAQAAAAAAAAAAEAIAAAAAsBAABkcnMvc2hhcGV4bWwueG1sUEsFBgAAAAAGAAYAWwEA&#10;ALUDAAAAAA==&#10;" adj="0,,0" path="m402,r,1l363,39,325,79r-35,42l255,164r-44,58l171,284r-38,62l100,411,71,478,45,546,27,617,13,689,7,761r,21l,765r1,-4l7,688,21,616,40,545,66,475,95,409r35,-66l167,281r42,-61l253,163r34,-43l324,78,362,38,402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160842672,0;160842672,400184;145238650,15602413;130034631,31604758;116030776,48407234;102027192,65609625;84422524,88813026;68418278,113616674;53214243,138420306;40010615,164424255;28407663,191228049;18004907,218432045;10802995,246836340;5201504,275640567;2800872,304444793;2800872,312845896;0,306045024;400224,304444793;2800872,275240382;8402347,246436155;16004246,218032114;26407001,190028003;38010207,163624123;52013792,137220260;66817857,112416612;83622314,88012910;101226981,65209694;114830595,48007049;129634390,31204573;144838426,15202228;160842672,0" o:connectangles="0,0,0,0,0,0,0,0,0,0,0,0,0,0,0,0,0,0,0,0,0,0,0,0,0,0,0,0,0,0,0"/>
                    </v:shape>
                    <v:shape id="Freeform 48" o:spid="_x0000_s1062" style="position:absolute;left:3171;top:59040;width:588;height:3112" coordsize="37,196" o:spt="100" o:gfxdata="UEsDBAoAAAAAAIdO4kAAAAAAAAAAAAAAAAAEAAAAZHJzL1BLAwQUAAAACACHTuJARLC1G7sAAADc&#10;AAAADwAAAGRycy9kb3ducmV2LnhtbEVPzWrCQBC+C77DMoI33cTaYKOrSKGg3tQ+wDQ7TaLZ2Zjd&#10;bvTtu4WCt/n4fme1uZtGBOpcbVlBOk1AEBdW11wq+Dx/TBYgnEfW2FgmBQ9ysFkPByvMte35SOHk&#10;SxFD2OWooPK+zaV0RUUG3dS2xJH7tp1BH2FXSt1hH8NNI2dJkkmDNceGClt6r6i4nn6MAg797HB8&#10;2T/C4joPlyK9fW2zg1LjUZosQXi6+6f4373Tcf7bK/w9Ey+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LC1G7sAAADc&#10;AAAADwAAAAAAAAABACAAAAAiAAAAZHJzL2Rvd25yZXYueG1sUEsBAhQAFAAAAAgAh07iQDMvBZ47&#10;AAAAOQAAABAAAAAAAAAAAQAgAAAACgEAAGRycy9zaGFwZXhtbC54bWxQSwUGAAAAAAYABgBbAQAA&#10;tAMAAAAA&#10;" adj="0,,0" path="m,l6,15r1,3l12,80r9,54l33,188r4,8l22,162,15,146,5,81,1,40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2405555,6003175;2806619,7203660;4811127,32016271;8419587,53627254;13230699,75238236;14834413,78439865;8820381,64832946;6014032,58429689;2004762,32416608;401047,16008128;0,0" o:connectangles="0,0,0,0,0,0,0,0,0,0,0,0"/>
                    </v:shape>
                    <v:shape id="Freeform 49" o:spid="_x0000_s1061" style="position:absolute;left:3632;top:62231;width:492;height:1048" coordsize="31,66" o:spt="100" o:gfxdata="UEsDBAoAAAAAAIdO4kAAAAAAAAAAAAAAAAAEAAAAZHJzL1BLAwQUAAAACACHTuJA6qj147sAAADc&#10;AAAADwAAAGRycy9kb3ducmV2LnhtbEWPQYvCMBCF7wv+hzCCtzVVVLQaRQTB27JVPA/N2FabSWli&#10;Wv+9WVjwNsN78743m11vahGodZVlBZNxAoI4t7riQsHlfPxegnAeWWNtmRS8yMFuO/jaYKptx78U&#10;Ml+IGMIuRQWl900qpctLMujGtiGO2s22Bn1c20LqFrsYbmo5TZKFNFhxJJTY0KGk/JE9TeR2s0Jm&#10;h/28X87vdp+H4K8/QanRcJKsQXjq/cf8f33Ssf5qAX/PxAnk9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qj147sAAADc&#10;AAAADwAAAAAAAAABACAAAAAiAAAAZHJzL2Rvd25yZXYueG1sUEsBAhQAFAAAAAgAh07iQDMvBZ47&#10;AAAAOQAAABAAAAAAAAAAAQAgAAAACgEAAGRycy9zaGFwZXhtbC54bWxQSwUGAAAAAAYABgBbAQAA&#10;tAMAAAAA&#10;" adj="0,,0" path="m,l31,66r-7,l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12396146,26417539;9596920,26417539;0,0" o:connectangles="0,0,0,0"/>
                    </v:shape>
                    <v:shape id="Freeform 50" o:spid="_x0000_s1060" style="position:absolute;left:3171;top:58644;width:111;height:682" coordsize="7,43" o:spt="100" o:gfxdata="UEsDBAoAAAAAAIdO4kAAAAAAAAAAAAAAAAAEAAAAZHJzL1BLAwQUAAAACACHTuJAtArf37sAAADc&#10;AAAADwAAAGRycy9kb3ducmV2LnhtbEVP3WrCMBS+F/YO4Qi706QOpquNwoSxjSE49QEOzbEpbU5K&#10;k6nd0y8Dwbvz8f2eYn11rThTH2rPGrKpAkFcelNzpeF4eJssQISIbLD1TBoGCrBePYwKzI2/8Ded&#10;97ESKYRDjhpsjF0uZSgtOQxT3xEn7uR7hzHBvpKmx0sKd62cKfUsHdacGix2tLFUNvsfp2H7Kp+G&#10;L1zQe8bq89cOTXnYKa0fx5lagoh0jXfxzf1h0vyXOfw/ky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rf37sAAADc&#10;AAAADwAAAAAAAAABACAAAAAiAAAAZHJzL2Rvd25yZXYueG1sUEsBAhQAFAAAAAgAh07iQDMvBZ47&#10;AAAAOQAAABAAAAAAAAAAAQAgAAAACgEAAGRycy9zaGFwZXhtbC54bWxQSwUGAAAAAAYABgBbAQAA&#10;tAMAAAAA&#10;" adj="0,,0" path="m,l7,17r,26l6,40,,25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2794345,6788945;2794345,17171855;2395047,15973708;0,9983686;0,0" o:connectangles="0,0,0,0,0,0"/>
                    </v:shape>
                    <v:shape id="Freeform 51" o:spid="_x0000_s1059" style="position:absolute;left:3409;top:61358;width:731;height:1921" coordsize="46,121" o:spt="100" o:gfxdata="UEsDBAoAAAAAAIdO4kAAAAAAAAAAAAAAAAAEAAAAZHJzL1BLAwQUAAAACACHTuJAf3ZkVr4AAADc&#10;AAAADwAAAGRycy9kb3ducmV2LnhtbEWPQW/CMAyF75P2HyJP4jZSkEC0I3CYNG2XHYBJcPQar6lo&#10;nKgJLfDr58Ok3Wy95/c+r7dX36mB+tQGNjCbFqCI62Bbbgx8Hd6eV6BSRrbYBSYDN0qw3Tw+rLGy&#10;YeQdDfvcKAnhVKEBl3OstE61I49pGiKxaD+h95hl7Rttexwl3Hd6XhRL7bFlaXAY6dVRfd5fvIHy&#10;cNfNYomWjuf76fvTx/y+isZMnmbFC6hM1/xv/rv+sIJfCq08IxPo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ZkVr4A&#10;AADcAAAADwAAAAAAAAABACAAAAAiAAAAZHJzL2Rvd25yZXYueG1sUEsBAhQAFAAAAAgAh07iQDMv&#10;BZ47AAAAOQAAABAAAAAAAAAAAQAgAAAADQEAAGRycy9zaGFwZXhtbC54bWxQSwUGAAAAAAYABgBb&#10;AQAAtwMAAAAA&#10;" adj="0,,0" path="m,l7,16,22,50,33,86r13,35l45,121,14,55,11,44,,xe" fillcolor="#1f497d [3231]" strokecolor="#1f497d [3231]" strokeweight="0">
                      <v:fill opacity="13107f"/>
                      <v:stroke opacity="13107f" joinstyle="round"/>
                      <v:formulas/>
                      <v:path o:connecttype="segments" o:connectlocs="0,0;2806404,6402026;8819737,20006341;13229733,34410904;18441270,48415471;18040492,48415471;5612554,22007103;4409995,17605583;0,0" o:connectangles="0,0,0,0,0,0,0,0,0"/>
                    </v:shape>
                  </v:group>
                </v:group>
                <w10:wrap anchorx="page" anchory="page"/>
              </v:group>
            </w:pict>
          </w:r>
        </w:p>
        <w:p w:rsidR="00717520" w:rsidRDefault="00717520">
          <w:pPr>
            <w:pStyle w:val="NoSpacing"/>
            <w:jc w:val="right"/>
            <w:rPr>
              <w:sz w:val="36"/>
              <w:szCs w:val="36"/>
            </w:rPr>
          </w:pPr>
        </w:p>
        <w:p w:rsidR="00717520" w:rsidRDefault="005A1AB3">
          <w:pPr>
            <w:pStyle w:val="NoSpacing"/>
            <w:ind w:left="4320"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  <w:r>
            <w:rPr>
              <w:b/>
              <w:sz w:val="28"/>
              <w:szCs w:val="36"/>
            </w:rPr>
            <w:t xml:space="preserve">Getting Started Guide </w:t>
          </w: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5A1AB3">
          <w:pPr>
            <w:pStyle w:val="NoSpacing"/>
            <w:ind w:left="2880"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  <w:r>
            <w:rPr>
              <w:b/>
              <w:color w:val="984806" w:themeColor="accent6" w:themeShade="80"/>
              <w:sz w:val="28"/>
              <w:szCs w:val="36"/>
            </w:rPr>
            <w:t>ICCR</w:t>
          </w:r>
        </w:p>
        <w:p w:rsidR="00717520" w:rsidRDefault="005A1AB3">
          <w:pPr>
            <w:pStyle w:val="NoSpacing"/>
            <w:ind w:left="3600"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  <w:r>
            <w:rPr>
              <w:b/>
              <w:color w:val="984806" w:themeColor="accent6" w:themeShade="80"/>
              <w:sz w:val="28"/>
              <w:szCs w:val="36"/>
            </w:rPr>
            <w:t>MINISTRY OF EXTERNAL AFFAIRS</w:t>
          </w:r>
        </w:p>
        <w:p w:rsidR="00717520" w:rsidRDefault="00717520">
          <w:pPr>
            <w:pStyle w:val="NoSpacing"/>
            <w:ind w:left="1440"/>
            <w:jc w:val="right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left="1440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717520">
          <w:pPr>
            <w:pStyle w:val="NoSpacing"/>
            <w:ind w:firstLine="720"/>
            <w:jc w:val="center"/>
            <w:rPr>
              <w:b/>
              <w:color w:val="984806" w:themeColor="accent6" w:themeShade="80"/>
              <w:sz w:val="28"/>
              <w:szCs w:val="36"/>
            </w:rPr>
          </w:pPr>
        </w:p>
        <w:p w:rsidR="00717520" w:rsidRDefault="005862FF">
          <w:pPr>
            <w:rPr>
              <w:rFonts w:ascii="Times New Roman" w:hAnsi="Times New Roman"/>
              <w:b/>
              <w:sz w:val="36"/>
              <w:szCs w:val="36"/>
            </w:rPr>
            <w:sectPr w:rsidR="00717520">
              <w:headerReference w:type="default" r:id="rId9"/>
              <w:footerReference w:type="even" r:id="rId10"/>
              <w:footerReference w:type="default" r:id="rId11"/>
              <w:pgSz w:w="12240" w:h="15840"/>
              <w:pgMar w:top="187" w:right="1440" w:bottom="1440" w:left="1440" w:header="720" w:footer="720" w:gutter="0"/>
              <w:cols w:space="720"/>
              <w:vAlign w:val="center"/>
              <w:titlePg/>
              <w:docGrid w:linePitch="272"/>
            </w:sectPr>
          </w:pPr>
        </w:p>
      </w:sdtContent>
    </w:sdt>
    <w:p w:rsidR="00717520" w:rsidRDefault="00717520">
      <w:pPr>
        <w:pStyle w:val="TOCHeading1"/>
      </w:pPr>
    </w:p>
    <w:sdt>
      <w:sdtPr>
        <w:rPr>
          <w:rFonts w:ascii="Arial" w:eastAsia="Times New Roman" w:hAnsi="Arial" w:cs="Times New Roman"/>
          <w:b w:val="0"/>
          <w:bCs w:val="0"/>
          <w:smallCaps/>
          <w:color w:val="auto"/>
          <w:sz w:val="20"/>
          <w:szCs w:val="20"/>
        </w:rPr>
        <w:id w:val="702371523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smallCaps w:val="0"/>
          <w:color w:val="365F91" w:themeColor="accent1" w:themeShade="BF"/>
          <w:sz w:val="28"/>
          <w:szCs w:val="28"/>
        </w:rPr>
      </w:sdtEndPr>
      <w:sdtContent>
        <w:sdt>
          <w:sdtPr>
            <w:rPr>
              <w:rFonts w:ascii="Arial" w:eastAsia="Times New Roman" w:hAnsi="Arial" w:cs="Times New Roman"/>
              <w:b w:val="0"/>
              <w:bCs w:val="0"/>
              <w:color w:val="auto"/>
              <w:sz w:val="20"/>
              <w:szCs w:val="20"/>
            </w:rPr>
            <w:id w:val="5586880"/>
            <w:docPartObj>
              <w:docPartGallery w:val="Table of Contents"/>
              <w:docPartUnique/>
            </w:docPartObj>
          </w:sdtPr>
          <w:sdtContent>
            <w:p w:rsidR="00CE1E9C" w:rsidRDefault="00CE1E9C" w:rsidP="00CE1E9C">
              <w:pPr>
                <w:pStyle w:val="TOCHeading1"/>
                <w:jc w:val="center"/>
                <w:rPr>
                  <w:b w:val="0"/>
                </w:rPr>
              </w:pPr>
              <w:r>
                <w:rPr>
                  <w:b w:val="0"/>
                </w:rPr>
                <w:t>Contents</w:t>
              </w:r>
            </w:p>
            <w:p w:rsidR="00CE1E9C" w:rsidRDefault="00CE1E9C" w:rsidP="00CE1E9C">
              <w:pPr>
                <w:pStyle w:val="TOC1"/>
                <w:tabs>
                  <w:tab w:val="right" w:leader="dot" w:pos="9360"/>
                </w:tabs>
              </w:pPr>
              <w:r w:rsidRPr="00DC313B">
                <w:fldChar w:fldCharType="begin"/>
              </w:r>
              <w:r>
                <w:instrText xml:space="preserve"> TOC \o "1-3" \h \z \u </w:instrText>
              </w:r>
              <w:r w:rsidRPr="00DC313B">
                <w:fldChar w:fldCharType="separate"/>
              </w:r>
              <w:hyperlink w:anchor="_Toc23348" w:history="1">
                <w:r>
                  <w:rPr>
                    <w:rFonts w:cs="Arial"/>
                  </w:rPr>
                  <w:t>1. Introduction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_Toc23348 \h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1"/>
                <w:tabs>
                  <w:tab w:val="right" w:leader="dot" w:pos="9360"/>
                </w:tabs>
              </w:pPr>
              <w:hyperlink w:anchor="_Toc29234" w:history="1">
                <w:r>
                  <w:t>2. Mission Login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_Toc29234 \h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2"/>
                <w:tabs>
                  <w:tab w:val="right" w:leader="dot" w:pos="9360"/>
                </w:tabs>
              </w:pPr>
              <w:hyperlink w:anchor="_Toc29876" w:history="1">
                <w:r>
                  <w:rPr>
                    <w:rFonts w:cs="Arial"/>
                    <w:lang w:val="en-IN" w:eastAsia="en-IN"/>
                  </w:rPr>
                  <w:t xml:space="preserve">2.1 </w:t>
                </w:r>
                <w:r>
                  <w:rPr>
                    <w:lang w:eastAsia="en-IN"/>
                  </w:rPr>
                  <w:t>Applications Received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_Toc29876 \h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2"/>
                <w:tabs>
                  <w:tab w:val="right" w:leader="dot" w:pos="9360"/>
                </w:tabs>
              </w:pPr>
              <w:hyperlink w:anchor="_Toc25130" w:history="1">
                <w:r>
                  <w:rPr>
                    <w:rFonts w:cs="Arial"/>
                    <w:lang w:val="en-IN" w:eastAsia="en-IN"/>
                  </w:rPr>
                  <w:t xml:space="preserve">2.2 </w:t>
                </w:r>
                <w:r>
                  <w:rPr>
                    <w:lang w:eastAsia="en-IN"/>
                  </w:rPr>
                  <w:t>Processed Applications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_Toc25130 \h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2"/>
                <w:tabs>
                  <w:tab w:val="right" w:leader="dot" w:pos="9360"/>
                </w:tabs>
              </w:pPr>
              <w:hyperlink w:anchor="_Toc6277" w:history="1">
                <w:r>
                  <w:rPr>
                    <w:rFonts w:cs="Arial"/>
                    <w:lang w:val="en-IN" w:eastAsia="en-IN"/>
                  </w:rPr>
                  <w:t xml:space="preserve">2.3 </w:t>
                </w:r>
                <w:r>
                  <w:rPr>
                    <w:lang w:eastAsia="en-IN"/>
                  </w:rPr>
                  <w:t>Confirmation of University /Institute by HQRS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_Toc6277 \h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2"/>
                <w:tabs>
                  <w:tab w:val="right" w:leader="dot" w:pos="9360"/>
                </w:tabs>
              </w:pPr>
              <w:hyperlink w:anchor="_Toc8239" w:history="1">
                <w:r>
                  <w:rPr>
                    <w:rFonts w:cs="Arial"/>
                    <w:lang w:val="en-IN" w:eastAsia="en-IN"/>
                  </w:rPr>
                  <w:t xml:space="preserve">2.4 </w:t>
                </w:r>
                <w:r>
                  <w:rPr>
                    <w:lang w:eastAsia="en-IN"/>
                  </w:rPr>
                  <w:t>Acceptance /Decline by Applicant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_Toc8239 \h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2"/>
                <w:tabs>
                  <w:tab w:val="right" w:leader="dot" w:pos="9360"/>
                </w:tabs>
              </w:pPr>
              <w:hyperlink w:anchor="_Toc21558" w:history="1">
                <w:r>
                  <w:rPr>
                    <w:rFonts w:cs="Arial"/>
                    <w:lang w:val="en-IN" w:eastAsia="en-IN"/>
                  </w:rPr>
                  <w:t xml:space="preserve">2.5 </w:t>
                </w:r>
                <w:r>
                  <w:rPr>
                    <w:lang w:eastAsia="en-IN"/>
                  </w:rPr>
                  <w:t>Student/Research VISA Endorsement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_Toc21558 \h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2"/>
                <w:tabs>
                  <w:tab w:val="right" w:leader="dot" w:pos="9360"/>
                </w:tabs>
              </w:pPr>
              <w:hyperlink w:anchor="_Toc13698" w:history="1">
                <w:r>
                  <w:rPr>
                    <w:rFonts w:cs="Arial"/>
                    <w:lang w:eastAsia="en-IN"/>
                  </w:rPr>
                  <w:t xml:space="preserve">2.6 </w:t>
                </w:r>
                <w:r>
                  <w:rPr>
                    <w:lang w:eastAsia="en-IN"/>
                  </w:rPr>
                  <w:t>Travel Plan of Applicant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_Toc13698 \h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hyperlink>
            </w:p>
            <w:p w:rsidR="00CE1E9C" w:rsidRDefault="00CE1E9C" w:rsidP="00CE1E9C">
              <w:pPr>
                <w:pStyle w:val="TOC2"/>
                <w:tabs>
                  <w:tab w:val="right" w:leader="dot" w:pos="9360"/>
                </w:tabs>
              </w:pPr>
              <w:hyperlink w:anchor="_Toc15914" w:history="1">
                <w:r>
                  <w:rPr>
                    <w:rFonts w:cs="Arial"/>
                    <w:lang w:val="en-IN" w:eastAsia="en-IN"/>
                  </w:rPr>
                  <w:t xml:space="preserve">2.7 </w:t>
                </w:r>
                <w:r>
                  <w:rPr>
                    <w:lang w:eastAsia="en-IN"/>
                  </w:rPr>
                  <w:t>Alumni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_Toc15914 \h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hyperlink>
            </w:p>
            <w:p w:rsidR="00CE1E9C" w:rsidRDefault="00CE1E9C" w:rsidP="00CE1E9C">
              <w:r>
                <w:rPr>
                  <w:bCs/>
                </w:rPr>
                <w:fldChar w:fldCharType="end"/>
              </w:r>
            </w:p>
          </w:sdtContent>
        </w:sdt>
        <w:p w:rsidR="00075B6A" w:rsidRDefault="005862FF" w:rsidP="00CE1E9C">
          <w:pPr>
            <w:pStyle w:val="TOCHeading1"/>
            <w:jc w:val="center"/>
          </w:pPr>
        </w:p>
      </w:sdtContent>
    </w:sdt>
    <w:bookmarkStart w:id="0" w:name="_GoBack" w:displacedByCustomXml="prev"/>
    <w:bookmarkEnd w:id="0" w:displacedByCustomXml="prev"/>
    <w:p w:rsidR="00717520" w:rsidRPr="00075B6A" w:rsidRDefault="005A1AB3" w:rsidP="00075B6A">
      <w:pPr>
        <w:pStyle w:val="TOC2"/>
        <w:tabs>
          <w:tab w:val="right" w:leader="dot" w:pos="9360"/>
        </w:tabs>
      </w:pPr>
      <w:r>
        <w:rPr>
          <w:rFonts w:cs="Arial"/>
        </w:rPr>
        <w:br w:type="page"/>
      </w:r>
    </w:p>
    <w:p w:rsidR="00717520" w:rsidRDefault="00717520"/>
    <w:p w:rsidR="00717520" w:rsidRDefault="00717520"/>
    <w:p w:rsidR="00CE1E9C" w:rsidRDefault="00CE1E9C" w:rsidP="00CE1E9C">
      <w:pPr>
        <w:pStyle w:val="Heading1"/>
        <w:rPr>
          <w:rFonts w:cs="Arial"/>
        </w:rPr>
      </w:pPr>
      <w:bookmarkStart w:id="1" w:name="_Toc23348"/>
      <w:r>
        <w:rPr>
          <w:rFonts w:cs="Arial"/>
        </w:rPr>
        <w:t>Introduction</w:t>
      </w:r>
      <w:bookmarkEnd w:id="1"/>
    </w:p>
    <w:p w:rsidR="00CE1E9C" w:rsidRDefault="00CE1E9C" w:rsidP="00CE1E9C">
      <w:r>
        <w:t>The Indian Council for Cultural Relations (ICCR) is an autonomous organization of the </w:t>
      </w:r>
      <w:hyperlink r:id="rId12" w:tooltip="Government of India" w:history="1">
        <w:r>
          <w:t>Government of India</w:t>
        </w:r>
      </w:hyperlink>
      <w:r>
        <w:t>, involved in India’s external cultural relations, through cultural exchange with other countries and their peoples. It was founded on 9 April 1950 by </w:t>
      </w:r>
      <w:hyperlink r:id="rId13" w:tooltip="Maulana Abul Kalam Azad" w:history="1">
        <w:r>
          <w:t>Maulana Abul Kalam Azad</w:t>
        </w:r>
      </w:hyperlink>
      <w:r>
        <w:t>, the first Education Minister of independent </w:t>
      </w:r>
      <w:hyperlink r:id="rId14" w:tooltip="India" w:history="1">
        <w:r>
          <w:t>India</w:t>
        </w:r>
      </w:hyperlink>
      <w:r>
        <w:t>. Its objectives are to actively participate in the formulation and implementation of policies and programmes pertaining to India’s external cultural relations; to foster and strengthen cultural relations and mutual understanding between India and other countries; to promote cultural exchanges with other countries and people; and to develop relations with nations.</w:t>
      </w:r>
    </w:p>
    <w:p w:rsidR="00717520" w:rsidRPr="00CE1E9C" w:rsidRDefault="00717520" w:rsidP="00CE1E9C">
      <w:pPr>
        <w:rPr>
          <w:b/>
        </w:rPr>
      </w:pPr>
    </w:p>
    <w:p w:rsidR="00717520" w:rsidRDefault="005A1AB3">
      <w:pPr>
        <w:rPr>
          <w:b/>
        </w:rPr>
      </w:pPr>
      <w:r>
        <w:t xml:space="preserve">Open the URL: </w:t>
      </w:r>
      <w:hyperlink r:id="rId15" w:history="1">
        <w:r w:rsidR="00075B6A" w:rsidRPr="00384723">
          <w:rPr>
            <w:rStyle w:val="Hyperlink"/>
            <w:b/>
          </w:rPr>
          <w:t>http://a2ascholarships.iccr.gov.in/</w:t>
        </w:r>
      </w:hyperlink>
      <w:r w:rsidR="00075B6A">
        <w:rPr>
          <w:b/>
          <w:color w:val="0070C0"/>
        </w:rPr>
        <w:t xml:space="preserve"> </w:t>
      </w:r>
      <w:r>
        <w:t>in any browser or device to access the “ICCR” application.</w:t>
      </w:r>
    </w:p>
    <w:p w:rsidR="00717520" w:rsidRDefault="005A1AB3">
      <w:pPr>
        <w:spacing w:after="0"/>
      </w:pPr>
      <w:r>
        <w:t>The Home page will appear:</w:t>
      </w:r>
    </w:p>
    <w:p w:rsidR="00717520" w:rsidRDefault="00967253">
      <w:pPr>
        <w:rPr>
          <w:lang w:val="en-IN" w:eastAsia="en-IN"/>
        </w:rPr>
      </w:pPr>
      <w:r>
        <w:rPr>
          <w:noProof/>
        </w:rPr>
        <w:drawing>
          <wp:inline distT="0" distB="0" distL="0" distR="0">
            <wp:extent cx="6167654" cy="2707574"/>
            <wp:effectExtent l="19050" t="0" r="4546" b="0"/>
            <wp:docPr id="25" name="Picture 24" descr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8938" cy="270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20" w:rsidRDefault="005A1AB3">
      <w:pPr>
        <w:widowControl/>
        <w:spacing w:before="100" w:beforeAutospacing="1" w:after="100" w:afterAutospacing="1" w:line="240" w:lineRule="auto"/>
      </w:pPr>
      <w:r>
        <w:t xml:space="preserve"> Home Page contains following menu:-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Home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About Us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Schemes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Instructions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Lists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Guidelines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Contact Us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FAQ’s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Register</w:t>
      </w:r>
    </w:p>
    <w:p w:rsidR="00717520" w:rsidRDefault="005A1AB3">
      <w:pPr>
        <w:pStyle w:val="ListParagraph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Login</w:t>
      </w:r>
    </w:p>
    <w:p w:rsidR="00717520" w:rsidRDefault="00967253">
      <w:r>
        <w:rPr>
          <w:noProof/>
        </w:rPr>
        <w:lastRenderedPageBreak/>
        <w:drawing>
          <wp:inline distT="0" distB="0" distL="0" distR="0">
            <wp:extent cx="5943600" cy="2522855"/>
            <wp:effectExtent l="19050" t="0" r="0" b="0"/>
            <wp:docPr id="26" name="Picture 25" descr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20" w:rsidRDefault="00717520"/>
    <w:p w:rsidR="00FB0B74" w:rsidRDefault="00FB0B74" w:rsidP="00FB0B74">
      <w:pPr>
        <w:pStyle w:val="ListParagraph"/>
        <w:numPr>
          <w:ilvl w:val="0"/>
          <w:numId w:val="4"/>
        </w:numPr>
      </w:pPr>
      <w:r>
        <w:t>After successfully login with Mission User, following dashboard will be displayed as shown in screen below:</w:t>
      </w:r>
    </w:p>
    <w:p w:rsidR="00717520" w:rsidRDefault="00717520" w:rsidP="00FB0B74">
      <w:pPr>
        <w:pStyle w:val="ListParagraph"/>
      </w:pPr>
    </w:p>
    <w:p w:rsidR="00FB0B74" w:rsidRDefault="00FB0B74" w:rsidP="00FB0B74">
      <w:pPr>
        <w:pStyle w:val="ListParagraph"/>
      </w:pPr>
    </w:p>
    <w:p w:rsidR="00717520" w:rsidRDefault="00404B12">
      <w:r>
        <w:rPr>
          <w:noProof/>
        </w:rPr>
        <w:drawing>
          <wp:inline distT="0" distB="0" distL="0" distR="0">
            <wp:extent cx="5943600" cy="2146935"/>
            <wp:effectExtent l="19050" t="0" r="0" b="0"/>
            <wp:docPr id="27" name="Picture 26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20" w:rsidRDefault="005A1AB3">
      <w:r>
        <w:t>Following Side Menus have been provided on Dashboard</w:t>
      </w:r>
    </w:p>
    <w:p w:rsidR="00687BEC" w:rsidRDefault="00687BEC"/>
    <w:p w:rsidR="00687BEC" w:rsidRDefault="00687BEC">
      <w:r>
        <w:t>Application Received</w:t>
      </w:r>
    </w:p>
    <w:p w:rsidR="00687BEC" w:rsidRDefault="00687BEC">
      <w:r>
        <w:t>Process Application</w:t>
      </w:r>
    </w:p>
    <w:p w:rsidR="00687BEC" w:rsidRDefault="00687BEC">
      <w:r>
        <w:t>Confirmation of University</w:t>
      </w:r>
      <w:r w:rsidR="00BD7726">
        <w:t>/Institute</w:t>
      </w:r>
      <w:r>
        <w:t xml:space="preserve"> by HQRS AYUSH/ICCR</w:t>
      </w:r>
    </w:p>
    <w:p w:rsidR="00687BEC" w:rsidRDefault="00687BEC">
      <w:r>
        <w:t>Acceptance Decline by Applicant</w:t>
      </w:r>
    </w:p>
    <w:p w:rsidR="00687BEC" w:rsidRDefault="00687BEC">
      <w:r>
        <w:t>Student/Research Visa</w:t>
      </w:r>
    </w:p>
    <w:p w:rsidR="00687BEC" w:rsidRDefault="00687BEC">
      <w:r>
        <w:t>Travel Plan of Applicant</w:t>
      </w:r>
    </w:p>
    <w:p w:rsidR="00404B12" w:rsidRDefault="00404B12"/>
    <w:p w:rsidR="00687BEC" w:rsidRDefault="00687BEC"/>
    <w:p w:rsidR="00717520" w:rsidRDefault="00717520"/>
    <w:p w:rsidR="00717520" w:rsidRDefault="005A1AB3">
      <w:pPr>
        <w:pStyle w:val="Heading2"/>
      </w:pPr>
      <w:bookmarkStart w:id="2" w:name="_Toc1127"/>
      <w:r>
        <w:t>A</w:t>
      </w:r>
      <w:r w:rsidR="00404B12">
        <w:t xml:space="preserve">pplication </w:t>
      </w:r>
      <w:r w:rsidR="00DB1390">
        <w:t>Received:</w:t>
      </w:r>
      <w:r>
        <w:t xml:space="preserve"> -</w:t>
      </w:r>
      <w:bookmarkEnd w:id="2"/>
    </w:p>
    <w:p w:rsidR="00717520" w:rsidRDefault="008136DF">
      <w:r>
        <w:t>Application processed by university</w:t>
      </w:r>
      <w:r w:rsidR="005A1AB3">
        <w:t xml:space="preserve"> will appear here.</w:t>
      </w:r>
    </w:p>
    <w:p w:rsidR="00717520" w:rsidRDefault="005A1AB3" w:rsidP="008136DF">
      <w:pPr>
        <w:pStyle w:val="ListParagraph"/>
        <w:numPr>
          <w:ilvl w:val="0"/>
          <w:numId w:val="4"/>
        </w:numPr>
      </w:pPr>
      <w:r>
        <w:t>Click on A</w:t>
      </w:r>
      <w:r w:rsidR="008136DF">
        <w:t xml:space="preserve">pplication Received </w:t>
      </w:r>
    </w:p>
    <w:p w:rsidR="00DB1390" w:rsidRDefault="00DB1390"/>
    <w:p w:rsidR="00A772B5" w:rsidRDefault="005A1AB3" w:rsidP="00A772B5">
      <w:pPr>
        <w:pStyle w:val="ListParagraph"/>
        <w:numPr>
          <w:ilvl w:val="0"/>
          <w:numId w:val="4"/>
        </w:numPr>
      </w:pPr>
      <w:r>
        <w:t>List of App</w:t>
      </w:r>
      <w:r w:rsidR="00D73D48">
        <w:t xml:space="preserve">lications received </w:t>
      </w:r>
      <w:r>
        <w:t>will appear</w:t>
      </w:r>
    </w:p>
    <w:p w:rsidR="00A772B5" w:rsidRDefault="00A772B5" w:rsidP="00A772B5">
      <w:pPr>
        <w:pStyle w:val="ListParagraph"/>
      </w:pPr>
    </w:p>
    <w:p w:rsidR="00A772B5" w:rsidRDefault="00A772B5" w:rsidP="00A772B5">
      <w:pPr>
        <w:pStyle w:val="ListParagraph"/>
      </w:pPr>
      <w:r>
        <w:rPr>
          <w:noProof/>
        </w:rPr>
        <w:drawing>
          <wp:inline distT="0" distB="0" distL="0" distR="0">
            <wp:extent cx="5943600" cy="1128395"/>
            <wp:effectExtent l="19050" t="0" r="0" b="0"/>
            <wp:docPr id="38" name="Picture 37" descr="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90" w:rsidRDefault="00DB1390" w:rsidP="00DB1390">
      <w:pPr>
        <w:pStyle w:val="ListParagraph"/>
      </w:pPr>
    </w:p>
    <w:p w:rsidR="00DB1390" w:rsidRDefault="00DB1390" w:rsidP="00DB1390">
      <w:pPr>
        <w:pStyle w:val="ListParagraph"/>
      </w:pPr>
      <w:r>
        <w:rPr>
          <w:noProof/>
        </w:rPr>
        <w:drawing>
          <wp:inline distT="0" distB="0" distL="0" distR="0">
            <wp:extent cx="5943600" cy="2395855"/>
            <wp:effectExtent l="19050" t="0" r="0" b="0"/>
            <wp:docPr id="29" name="Picture 28" descr="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2B5" w:rsidRDefault="00A772B5" w:rsidP="00DB1390">
      <w:pPr>
        <w:pStyle w:val="ListParagraph"/>
      </w:pPr>
    </w:p>
    <w:p w:rsidR="00A772B5" w:rsidRDefault="00A772B5" w:rsidP="00DB1390">
      <w:pPr>
        <w:pStyle w:val="ListParagraph"/>
      </w:pPr>
    </w:p>
    <w:p w:rsidR="00717520" w:rsidRDefault="00717520"/>
    <w:p w:rsidR="00717520" w:rsidRDefault="008136DF">
      <w:pPr>
        <w:pStyle w:val="ListParagraph"/>
        <w:numPr>
          <w:ilvl w:val="0"/>
          <w:numId w:val="4"/>
        </w:numPr>
      </w:pPr>
      <w:r>
        <w:t xml:space="preserve">Click on Process button </w:t>
      </w:r>
      <w:r w:rsidR="00DB1390">
        <w:t>(If confirmation uploaded by University the process button is active if not it is disabled)</w:t>
      </w:r>
      <w:r w:rsidR="00A772B5">
        <w:t>.</w:t>
      </w:r>
    </w:p>
    <w:p w:rsidR="00A772B5" w:rsidRDefault="00A772B5" w:rsidP="00A772B5">
      <w:pPr>
        <w:pStyle w:val="ListParagraph"/>
        <w:numPr>
          <w:ilvl w:val="0"/>
          <w:numId w:val="4"/>
        </w:numPr>
      </w:pPr>
      <w:r>
        <w:t>You can search applicant by name, email etc.</w:t>
      </w:r>
    </w:p>
    <w:p w:rsidR="00A772B5" w:rsidRDefault="00A772B5" w:rsidP="00A772B5">
      <w:pPr>
        <w:pStyle w:val="ListParagraph"/>
        <w:numPr>
          <w:ilvl w:val="0"/>
          <w:numId w:val="4"/>
        </w:numPr>
      </w:pPr>
      <w:r>
        <w:t xml:space="preserve">You can search all confirmed application by </w:t>
      </w:r>
      <w:r w:rsidR="008463FE">
        <w:t>Universities:</w:t>
      </w:r>
      <w:r>
        <w:t xml:space="preserve"> -Select confirmed </w:t>
      </w:r>
      <w:r w:rsidR="008463FE">
        <w:t>all</w:t>
      </w:r>
      <w:r>
        <w:t xml:space="preserve"> and then click on FILTER button.</w:t>
      </w:r>
    </w:p>
    <w:p w:rsidR="00A772B5" w:rsidRDefault="00A772B5" w:rsidP="00A772B5">
      <w:pPr>
        <w:pStyle w:val="ListParagraph"/>
      </w:pPr>
    </w:p>
    <w:p w:rsidR="00A772B5" w:rsidRDefault="00A772B5" w:rsidP="00A772B5">
      <w:pPr>
        <w:pStyle w:val="ListParagraph"/>
      </w:pPr>
    </w:p>
    <w:p w:rsidR="00DB1390" w:rsidRDefault="00DB1390" w:rsidP="00DB1390">
      <w:pPr>
        <w:pStyle w:val="ListParagraph"/>
      </w:pPr>
    </w:p>
    <w:p w:rsidR="00DB1390" w:rsidRDefault="00DB1390">
      <w:pPr>
        <w:pStyle w:val="ListParagraph"/>
        <w:numPr>
          <w:ilvl w:val="0"/>
          <w:numId w:val="4"/>
        </w:numPr>
      </w:pPr>
      <w:r>
        <w:t>Popup message shows are you confirm click on yes</w:t>
      </w:r>
      <w:r w:rsidR="00A772B5">
        <w:t>.</w:t>
      </w:r>
    </w:p>
    <w:p w:rsidR="001137FB" w:rsidRDefault="001137FB" w:rsidP="001137FB">
      <w:pPr>
        <w:pStyle w:val="ListParagraph"/>
      </w:pPr>
    </w:p>
    <w:p w:rsidR="001137FB" w:rsidRDefault="001137FB" w:rsidP="001137FB">
      <w:pPr>
        <w:pStyle w:val="ListParagraph"/>
      </w:pPr>
      <w:r>
        <w:rPr>
          <w:noProof/>
        </w:rPr>
        <w:drawing>
          <wp:inline distT="0" distB="0" distL="0" distR="0">
            <wp:extent cx="5943600" cy="2237105"/>
            <wp:effectExtent l="19050" t="0" r="0" b="0"/>
            <wp:docPr id="30" name="Picture 29" descr="pop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p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90" w:rsidRDefault="00DB1390" w:rsidP="00DB1390">
      <w:pPr>
        <w:pStyle w:val="ListParagraph"/>
      </w:pPr>
    </w:p>
    <w:p w:rsidR="00DB1390" w:rsidRDefault="00DB1390">
      <w:pPr>
        <w:pStyle w:val="ListParagraph"/>
        <w:numPr>
          <w:ilvl w:val="0"/>
          <w:numId w:val="4"/>
        </w:numPr>
      </w:pPr>
      <w:r>
        <w:t>Check all check points</w:t>
      </w:r>
      <w:r w:rsidR="001137FB">
        <w:t xml:space="preserve"> and mission can see all universities confirmation in this screen</w:t>
      </w:r>
    </w:p>
    <w:p w:rsidR="001137FB" w:rsidRDefault="001137FB" w:rsidP="001137FB">
      <w:pPr>
        <w:pStyle w:val="ListParagraph"/>
      </w:pPr>
      <w:r>
        <w:rPr>
          <w:noProof/>
        </w:rPr>
        <w:drawing>
          <wp:inline distT="0" distB="0" distL="0" distR="0">
            <wp:extent cx="5943600" cy="2467610"/>
            <wp:effectExtent l="19050" t="0" r="0" b="0"/>
            <wp:docPr id="31" name="Picture 30" descr="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90" w:rsidRDefault="00DB1390" w:rsidP="00DB1390">
      <w:pPr>
        <w:pStyle w:val="ListParagraph"/>
      </w:pPr>
    </w:p>
    <w:p w:rsidR="00DB1390" w:rsidRDefault="00DB1390" w:rsidP="00DB1390">
      <w:pPr>
        <w:pStyle w:val="ListParagraph"/>
        <w:numPr>
          <w:ilvl w:val="0"/>
          <w:numId w:val="4"/>
        </w:numPr>
      </w:pPr>
      <w:r>
        <w:t xml:space="preserve">Click on </w:t>
      </w:r>
      <w:r w:rsidR="00A772B5">
        <w:t>Scholarship confirmed yes ,select University and select scholarship programmed(Scheme)</w:t>
      </w:r>
    </w:p>
    <w:p w:rsidR="001137FB" w:rsidRDefault="00A772B5" w:rsidP="001137F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348230"/>
            <wp:effectExtent l="19050" t="0" r="0" b="0"/>
            <wp:docPr id="39" name="Picture 38" descr="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90" w:rsidRDefault="00DB1390" w:rsidP="00DB1390">
      <w:pPr>
        <w:pStyle w:val="ListParagraph"/>
      </w:pPr>
    </w:p>
    <w:p w:rsidR="00DB1390" w:rsidRDefault="00DB1390" w:rsidP="00DB1390">
      <w:pPr>
        <w:pStyle w:val="ListParagraph"/>
        <w:numPr>
          <w:ilvl w:val="0"/>
          <w:numId w:val="4"/>
        </w:numPr>
      </w:pPr>
      <w:r>
        <w:t>Fill designation and place and upload signature</w:t>
      </w:r>
    </w:p>
    <w:p w:rsidR="001137FB" w:rsidRDefault="001137FB" w:rsidP="001137FB">
      <w:pPr>
        <w:pStyle w:val="ListParagraph"/>
      </w:pPr>
      <w:r>
        <w:rPr>
          <w:noProof/>
        </w:rPr>
        <w:drawing>
          <wp:inline distT="0" distB="0" distL="0" distR="0">
            <wp:extent cx="5943600" cy="1834515"/>
            <wp:effectExtent l="19050" t="0" r="0" b="0"/>
            <wp:docPr id="33" name="Picture 32" descr="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90" w:rsidRDefault="00DB1390" w:rsidP="00DB1390">
      <w:pPr>
        <w:pStyle w:val="ListParagraph"/>
      </w:pPr>
    </w:p>
    <w:p w:rsidR="00DB1390" w:rsidRDefault="00DB1390" w:rsidP="00DB1390">
      <w:pPr>
        <w:pStyle w:val="ListParagraph"/>
        <w:numPr>
          <w:ilvl w:val="0"/>
          <w:numId w:val="4"/>
        </w:numPr>
      </w:pPr>
      <w:r>
        <w:t>Click on submit and a popup message shows the application recommended by mission.</w:t>
      </w:r>
    </w:p>
    <w:p w:rsidR="00DB1390" w:rsidRDefault="00DB1390" w:rsidP="00DB1390">
      <w:pPr>
        <w:pStyle w:val="ListParagraph"/>
      </w:pPr>
    </w:p>
    <w:p w:rsidR="00DB1390" w:rsidRDefault="00DB1390" w:rsidP="00DB1390">
      <w:pPr>
        <w:pStyle w:val="ListParagraph"/>
        <w:numPr>
          <w:ilvl w:val="0"/>
          <w:numId w:val="4"/>
        </w:numPr>
      </w:pPr>
      <w:r>
        <w:t>Go to the Process tab and click on the View button and download the Offer letter</w:t>
      </w:r>
    </w:p>
    <w:p w:rsidR="00DB1390" w:rsidRDefault="00DB1390" w:rsidP="00DB1390">
      <w:pPr>
        <w:pStyle w:val="ListParagraph"/>
      </w:pPr>
    </w:p>
    <w:p w:rsidR="00717520" w:rsidRDefault="00717520">
      <w:pPr>
        <w:ind w:left="360"/>
      </w:pPr>
    </w:p>
    <w:p w:rsidR="00717520" w:rsidRDefault="00717520"/>
    <w:p w:rsidR="00717520" w:rsidRDefault="00BD7726">
      <w:pPr>
        <w:pStyle w:val="Heading2"/>
      </w:pPr>
      <w:r>
        <w:t>Process application</w:t>
      </w:r>
    </w:p>
    <w:p w:rsidR="00717520" w:rsidRDefault="00BD7726">
      <w:r>
        <w:t>Through this tab mission can see processed application</w:t>
      </w:r>
    </w:p>
    <w:p w:rsidR="00717520" w:rsidRDefault="00BD7726">
      <w:pPr>
        <w:pStyle w:val="ListParagraph"/>
        <w:numPr>
          <w:ilvl w:val="0"/>
          <w:numId w:val="4"/>
        </w:numPr>
      </w:pPr>
      <w:r>
        <w:t xml:space="preserve">Click on “Process application </w:t>
      </w:r>
    </w:p>
    <w:p w:rsidR="00717520" w:rsidRDefault="00717520"/>
    <w:p w:rsidR="00717520" w:rsidRDefault="005A1AB3">
      <w:pPr>
        <w:tabs>
          <w:tab w:val="left" w:pos="1050"/>
        </w:tabs>
      </w:pPr>
      <w:r>
        <w:t>List will appear.</w:t>
      </w:r>
    </w:p>
    <w:p w:rsidR="00717520" w:rsidRDefault="005862FF">
      <w:pPr>
        <w:tabs>
          <w:tab w:val="left" w:pos="1050"/>
        </w:tabs>
      </w:pPr>
      <w:r w:rsidRPr="005862FF">
        <w:rPr>
          <w:lang w:val="en-IN" w:eastAsia="en-IN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379.5pt;margin-top:91.25pt;width:39pt;height:0;z-index:251666432" o:gfxdata="UEsDBAoAAAAAAIdO4kAAAAAAAAAAAAAAAAAEAAAAZHJzL1BLAwQUAAAACACHTuJAVJUa9tkAAAAL&#10;AQAADwAAAGRycy9kb3ducmV2LnhtbE2PwU7DMBBE70j8g7VI3KidorRpiNNDJXrggGhBor058ZJE&#10;xOsodpvy9ywSEhx3ZjT7plhfXC/OOIbOk4ZkpkAg1d521Gh4e328y0CEaMia3hNq+MIA6/L6qjC5&#10;9RPt8LyPjeASCrnR0MY45FKGukVnwswPSOx9+NGZyOfYSDuaictdL+dKLaQzHfGH1gy4abH+3J+c&#10;hjTZdofj5vmwOFYv6t1O9mm7W2l9e5OoBxARL/EvDD/4jA4lM1X+RDaIXsMyXfGWyEY2T0FwIrtf&#10;slL9KrIs5P8N5TdQSwMEFAAAAAgAh07iQOq0NgktAgAAegQAAA4AAABkcnMvZTJvRG9jLnhtbK1U&#10;TW/bMAy9D9h/EHRf7HwNXRCnGJJ1l2EL2g07M7JsC9AXKCVO/v0o2c2y9tLDfLBFUnzke2Syvj8b&#10;zU4Sg3K24tNJyZm0wtXKthX/9fPhwx1nIYKtQTsrK36Rgd9v3r9b934lZ65zupbICMSGVe8r3sXo&#10;V0URRCcNhInz0lKwcWggkoltUSP0hG50MSvLj0XvsPbohAyBvLshyEdEfAugaxol5M6Jo5E2Dqgo&#10;NUSiFDrlA9/kbptGivijaYKMTFecmMb8piJ0PqR3sVnDqkXwnRJjC/CWFl5wMqAsFb1C7SACO6J6&#10;BWWUQBdcEyfCmWIgkhUhFtPyhTZPHXiZuZDUwV9FD/8PVnw/7ZGpuuKz6ZIzC4ZG/hQRVNtF9hnR&#10;9WzrrCUhHbJ0hxTrfVhR4tbucbSC32Oif27QpC8RY+es8uWqsjxHJsi5+LScl6S/eA4Vf/M8hvhV&#10;OsPSoeJhbOTawTSLDKdvIVJlSnxOSEWte1Ba54lqy/qKz++muRDQmja0HlTTeKIabMsZ6Jb2X0TM&#10;kMFpVaf0BBSwPWw1shPQ1mzLZbnYJdpU7p9rqfYOQjfcy6FhnyIo/cXWLF48qQlJxDFf24Qv82IS&#10;hyzVMUp86uqeHfQRH4H6W5T0cFarpMGMxMoGbe0yR8hCF3+r2OUFSQK/6johUFryg/YdDD3Ol8k5&#10;UhlIZlruuYds3bRXpFEPw02ng6sveebZTyuZ748/n7Tztzadb/8yN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VJUa9tkAAAALAQAADwAAAAAAAAABACAAAAAiAAAAZHJzL2Rvd25yZXYueG1sUEsB&#10;AhQAFAAAAAgAh07iQOq0NgktAgAAegQAAA4AAAAAAAAAAQAgAAAAKAEAAGRycy9lMm9Eb2MueG1s&#10;UEsFBgAAAAAGAAYAWQEAAMcFAAAAAA==&#10;" strokecolor="#c0504d [3205]" strokeweight="3pt">
            <v:stroke endarrow="open"/>
            <v:shadow on="t" color="black" opacity="22937f" origin=",.5" offset="0,.63889mm"/>
          </v:shape>
        </w:pict>
      </w:r>
      <w:r w:rsidR="00BD7726">
        <w:rPr>
          <w:noProof/>
        </w:rPr>
        <w:drawing>
          <wp:inline distT="0" distB="0" distL="0" distR="0">
            <wp:extent cx="5943600" cy="1352550"/>
            <wp:effectExtent l="19050" t="0" r="0" b="0"/>
            <wp:docPr id="35" name="Picture 34" descr="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AB3">
        <w:tab/>
      </w:r>
    </w:p>
    <w:p w:rsidR="00717520" w:rsidRDefault="00BD7726">
      <w:pPr>
        <w:pStyle w:val="ListParagraph"/>
        <w:numPr>
          <w:ilvl w:val="0"/>
          <w:numId w:val="4"/>
        </w:numPr>
        <w:tabs>
          <w:tab w:val="left" w:pos="1050"/>
        </w:tabs>
      </w:pPr>
      <w:r>
        <w:t>Click on “View</w:t>
      </w:r>
      <w:r w:rsidR="005A1AB3">
        <w:t xml:space="preserve">”, Application form will appear </w:t>
      </w:r>
      <w:r>
        <w:t>along with university letter and ICCR letter</w:t>
      </w:r>
    </w:p>
    <w:p w:rsidR="00873B75" w:rsidRDefault="005F77A2" w:rsidP="005F77A2">
      <w:pPr>
        <w:pStyle w:val="ListParagraph"/>
        <w:tabs>
          <w:tab w:val="left" w:pos="1050"/>
        </w:tabs>
      </w:pPr>
      <w:r>
        <w:rPr>
          <w:noProof/>
        </w:rPr>
        <w:drawing>
          <wp:inline distT="0" distB="0" distL="0" distR="0">
            <wp:extent cx="5943600" cy="2508250"/>
            <wp:effectExtent l="19050" t="0" r="0" b="0"/>
            <wp:docPr id="42" name="Picture 41" descr="Screensho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20" w:rsidRDefault="00717520">
      <w:pPr>
        <w:pStyle w:val="ListParagraph"/>
        <w:tabs>
          <w:tab w:val="left" w:pos="1050"/>
        </w:tabs>
      </w:pPr>
    </w:p>
    <w:p w:rsidR="00717520" w:rsidRDefault="00717520">
      <w:pPr>
        <w:pStyle w:val="ListParagraph"/>
        <w:tabs>
          <w:tab w:val="left" w:pos="1050"/>
        </w:tabs>
      </w:pPr>
    </w:p>
    <w:p w:rsidR="00717520" w:rsidRDefault="005862FF">
      <w:pPr>
        <w:tabs>
          <w:tab w:val="left" w:pos="1050"/>
        </w:tabs>
      </w:pPr>
      <w:r w:rsidRPr="005862FF">
        <w:rPr>
          <w:lang w:val="en-IN" w:eastAsia="en-IN"/>
        </w:rPr>
        <w:pict>
          <v:shape id="_x0000_s1050" type="#_x0000_t32" style="position:absolute;margin-left:173.25pt;margin-top:517.75pt;width:31.5pt;height:.75pt;flip:y;z-index:251667456" o:gfxdata="UEsDBAoAAAAAAIdO4kAAAAAAAAAAAAAAAAAEAAAAZHJzL1BLAwQUAAAACACHTuJA4+7yBNkAAAAN&#10;AQAADwAAAGRycy9kb3ducmV2LnhtbE2PQU+EMBCF7yb+h2ZMvLntCqyKlD0Y15sxu3qQW6EjoLTF&#10;tgv47x296O3NvJc33xTbxQxsQh96ZyWsVwIY2sbp3rYSXp53F9fAQlRWq8FZlPCFAbbl6Umhcu1m&#10;u8fpEFtGJTbkSkIX45hzHpoOjQorN6Il7815oyKNvuXaq5nKzcAvhdhwo3pLFzo14l2HzcfhaCSk&#10;n+4xeajqZNo9+fk1vlfLfZVJeX62FrfAIi7xLww/+IQOJTHV7mh1YIOEJN1kFCVDJBkpiqTihkT9&#10;u7oSwMuC//+i/AZQSwMEFAAAAAgAh07iQEEHzgI1AgAAhwQAAA4AAABkcnMvZTJvRG9jLnhtbK1U&#10;y27bMBC8F+g/ELzXku24TQXLQWE3vRRt0PRxXlOURIAvLGnL/vsuKcVwk0sOvQjcXe5wZrjU+u5k&#10;NDtKDMrZms9nJWfSCtco29X818/7d7echQi2Ae2srPlZBn63eftmPfhKLlzvdCOREYgN1eBr3sfo&#10;q6IIopcGwsx5aanYOjQQKcSuaBAGQje6WJTl+2Jw2Hh0QoZA2d1Y5BMivgbQta0ScufEwUgbR1SU&#10;GiJJCr3ygW8y27aVIn5v2yAj0zUnpTF/6RBa79O32Kyh6hB8r8REAV5D4ZkmA8rSoReoHURgB1Qv&#10;oIwS6IJr40w4U4xCsiOkYl4+8+axBy+zFrI6+Ivp4f/Bim/HB2Sqqfli/oEzC4au/DEiqK6P7BOi&#10;G9jWWUtGOmRpDzk2+FBR49Y+4BQF/4BJ/qlFw1qt/G8arWwISWSn7Pf54rc8RSYoeVOW5YpuQlDp&#10;42qxStjFCJLAPIb4RTrD0qLmYWJ1oTMeAMevIY6NTw2p2bp7pTXlodKWDTVf3s7LdBbQzLY0K7Q0&#10;nnQH23EGuqPHICJmzsFp1aT21B2w2281siPQCG2J781u4vnPtnT2DkI/7sultA2qCEp/tg2LZ0/W&#10;QnJ06tc21WWeUtKQAneIEh/7ZmB7fcAfQPySScS7UcmDxXIKaIRXuUIldPGPin2eluTxC9YJgTBS&#10;HrTvYeS4XKXk6NwkMtt/4ZCjK3pFuvfxptNq75pzHoCcp/nM+6e3lB7AdUzr6//H5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j7vIE2QAAAA0BAAAPAAAAAAAAAAEAIAAAACIAAABkcnMvZG93bnJl&#10;di54bWxQSwECFAAUAAAACACHTuJAQQfOAjUCAACHBAAADgAAAAAAAAABACAAAAAoAQAAZHJzL2Uy&#10;b0RvYy54bWxQSwUGAAAAAAYABgBZAQAAzwUAAAAA&#10;" strokecolor="#c0504d [3205]" strokeweight="3pt">
            <v:stroke endarrow="open"/>
            <v:shadow on="t" color="black" opacity="22937f" origin=",.5" offset="0,.63889mm"/>
          </v:shape>
        </w:pict>
      </w:r>
    </w:p>
    <w:p w:rsidR="00717520" w:rsidRDefault="00717520">
      <w:pPr>
        <w:ind w:firstLine="720"/>
      </w:pPr>
    </w:p>
    <w:p w:rsidR="00717520" w:rsidRDefault="00717520"/>
    <w:p w:rsidR="00BD7726" w:rsidRDefault="00A43C09" w:rsidP="00BD7726">
      <w:pPr>
        <w:pStyle w:val="Heading2"/>
      </w:pPr>
      <w:r w:rsidRPr="00A43C09">
        <w:t>Confirmation of University/Institute by HQRS AYUSH/ICCR</w:t>
      </w:r>
    </w:p>
    <w:p w:rsidR="00A43C09" w:rsidRPr="00A43C09" w:rsidRDefault="00A43C09" w:rsidP="00A43C09"/>
    <w:p w:rsidR="00A43C09" w:rsidRDefault="00A43C09" w:rsidP="00A43C09">
      <w:r>
        <w:t>Through this tab mission can see confirmation of University by HQRS (AYUSH/ICCR) application</w:t>
      </w:r>
    </w:p>
    <w:p w:rsidR="00717520" w:rsidRDefault="00717520"/>
    <w:p w:rsidR="00A43C09" w:rsidRDefault="00A43C09"/>
    <w:p w:rsidR="00A43C09" w:rsidRDefault="00A43C09" w:rsidP="00A43C09">
      <w:pPr>
        <w:pStyle w:val="Heading2"/>
      </w:pPr>
      <w:r>
        <w:t>Acceptance/Decline by Applicant</w:t>
      </w:r>
    </w:p>
    <w:p w:rsidR="00A43C09" w:rsidRPr="00A43C09" w:rsidRDefault="00A43C09" w:rsidP="00A43C09"/>
    <w:p w:rsidR="00A43C09" w:rsidRDefault="00FB0B74" w:rsidP="00A43C09">
      <w:pPr>
        <w:pStyle w:val="ListParagraph"/>
        <w:numPr>
          <w:ilvl w:val="0"/>
          <w:numId w:val="4"/>
        </w:numPr>
      </w:pPr>
      <w:r>
        <w:rPr>
          <w:lang w:eastAsia="en-IN"/>
        </w:rPr>
        <w:t>Applications acceptance/declined by applicant, will be displayed here</w:t>
      </w:r>
    </w:p>
    <w:p w:rsidR="00A43C09" w:rsidRDefault="00A43C09"/>
    <w:p w:rsidR="00717520" w:rsidRDefault="00A43C09">
      <w:r>
        <w:rPr>
          <w:noProof/>
        </w:rPr>
        <w:lastRenderedPageBreak/>
        <w:drawing>
          <wp:inline distT="0" distB="0" distL="0" distR="0">
            <wp:extent cx="5943600" cy="1508125"/>
            <wp:effectExtent l="19050" t="0" r="0" b="0"/>
            <wp:docPr id="36" name="Picture 35" descr="ac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20" w:rsidRDefault="00717520"/>
    <w:p w:rsidR="00A43C09" w:rsidRDefault="00A43C09">
      <w:r>
        <w:t>Click on “View”, Application form will appear along with university letter and ICCR letter and acceptance letter</w:t>
      </w:r>
    </w:p>
    <w:p w:rsidR="00A43C09" w:rsidRDefault="00A43C09"/>
    <w:p w:rsidR="00717520" w:rsidRDefault="00A43C09">
      <w:r>
        <w:rPr>
          <w:noProof/>
        </w:rPr>
        <w:drawing>
          <wp:inline distT="0" distB="0" distL="0" distR="0">
            <wp:extent cx="5943600" cy="1785620"/>
            <wp:effectExtent l="19050" t="0" r="0" b="0"/>
            <wp:docPr id="37" name="Picture 36" descr="accepectl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ectle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20" w:rsidRDefault="00717520">
      <w:pPr>
        <w:ind w:firstLine="720"/>
      </w:pPr>
    </w:p>
    <w:p w:rsidR="00717520" w:rsidRDefault="00717520" w:rsidP="00A43C09">
      <w:pPr>
        <w:pStyle w:val="ListParagraph"/>
        <w:tabs>
          <w:tab w:val="left" w:pos="1050"/>
        </w:tabs>
      </w:pPr>
    </w:p>
    <w:p w:rsidR="00717520" w:rsidRDefault="00717520">
      <w:pPr>
        <w:pStyle w:val="ListParagraph"/>
        <w:tabs>
          <w:tab w:val="left" w:pos="1050"/>
        </w:tabs>
      </w:pPr>
    </w:p>
    <w:p w:rsidR="00D14719" w:rsidRDefault="00D14719">
      <w:pPr>
        <w:pStyle w:val="ListParagraph"/>
        <w:tabs>
          <w:tab w:val="left" w:pos="1050"/>
        </w:tabs>
      </w:pPr>
    </w:p>
    <w:p w:rsidR="00D14719" w:rsidRDefault="00D14719">
      <w:pPr>
        <w:pStyle w:val="ListParagraph"/>
        <w:tabs>
          <w:tab w:val="left" w:pos="1050"/>
        </w:tabs>
      </w:pPr>
    </w:p>
    <w:p w:rsidR="00D14719" w:rsidRDefault="00D14719" w:rsidP="00D14719">
      <w:pPr>
        <w:pStyle w:val="Heading2"/>
      </w:pPr>
      <w:r>
        <w:t>Student/Research VISA Endorsement</w:t>
      </w:r>
    </w:p>
    <w:p w:rsidR="00D14719" w:rsidRDefault="00D14719" w:rsidP="00D14719"/>
    <w:p w:rsidR="00D14719" w:rsidRDefault="00FB0B74" w:rsidP="00D14719">
      <w:pPr>
        <w:pStyle w:val="ListParagraph"/>
        <w:numPr>
          <w:ilvl w:val="0"/>
          <w:numId w:val="4"/>
        </w:numPr>
      </w:pPr>
      <w:r>
        <w:t>List of student visa details</w:t>
      </w:r>
      <w:r>
        <w:rPr>
          <w:lang w:eastAsia="en-IN"/>
        </w:rPr>
        <w:t>, will be displayed here</w:t>
      </w:r>
      <w:r w:rsidR="00D14719">
        <w:t>.</w:t>
      </w:r>
    </w:p>
    <w:p w:rsidR="008463FE" w:rsidRDefault="008463FE" w:rsidP="008463FE">
      <w:pPr>
        <w:pStyle w:val="ListParagraph"/>
      </w:pPr>
      <w:r>
        <w:rPr>
          <w:noProof/>
        </w:rPr>
        <w:drawing>
          <wp:inline distT="0" distB="0" distL="0" distR="0">
            <wp:extent cx="5943600" cy="1143000"/>
            <wp:effectExtent l="19050" t="0" r="0" b="0"/>
            <wp:docPr id="2" name="Picture 1" descr="vi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19" w:rsidRPr="00D14719" w:rsidRDefault="00D14719" w:rsidP="00D14719"/>
    <w:p w:rsidR="00D14719" w:rsidRDefault="00D14719">
      <w:pPr>
        <w:pStyle w:val="ListParagraph"/>
        <w:tabs>
          <w:tab w:val="left" w:pos="1050"/>
        </w:tabs>
      </w:pPr>
    </w:p>
    <w:p w:rsidR="00717520" w:rsidRDefault="00D14719" w:rsidP="00D14719">
      <w:pPr>
        <w:pStyle w:val="Heading2"/>
      </w:pPr>
      <w:r>
        <w:lastRenderedPageBreak/>
        <w:t>Travel Plan of Applicant</w:t>
      </w:r>
    </w:p>
    <w:p w:rsidR="00717520" w:rsidRDefault="00717520"/>
    <w:p w:rsidR="00D14719" w:rsidRDefault="00D14719" w:rsidP="00D14719">
      <w:pPr>
        <w:pStyle w:val="ListParagraph"/>
        <w:numPr>
          <w:ilvl w:val="0"/>
          <w:numId w:val="4"/>
        </w:numPr>
      </w:pPr>
      <w:r>
        <w:t xml:space="preserve">List of student travel plan details </w:t>
      </w:r>
      <w:r w:rsidR="00FB0B74">
        <w:t>,</w:t>
      </w:r>
      <w:r>
        <w:t xml:space="preserve">will </w:t>
      </w:r>
      <w:r w:rsidR="00FB0B74">
        <w:t>be displayed here</w:t>
      </w:r>
    </w:p>
    <w:p w:rsidR="008463FE" w:rsidRDefault="008463FE" w:rsidP="008463FE">
      <w:pPr>
        <w:pStyle w:val="ListParagraph"/>
      </w:pPr>
    </w:p>
    <w:p w:rsidR="008463FE" w:rsidRDefault="008463FE" w:rsidP="008463FE">
      <w:pPr>
        <w:pStyle w:val="ListParagraph"/>
      </w:pPr>
      <w:r w:rsidRPr="008463FE">
        <w:drawing>
          <wp:inline distT="0" distB="0" distL="114300" distR="114300">
            <wp:extent cx="5933440" cy="1021080"/>
            <wp:effectExtent l="113030" t="63500" r="125730" b="7747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4719" w:rsidRDefault="00D14719" w:rsidP="00D14719">
      <w:pPr>
        <w:pStyle w:val="ListParagraph"/>
      </w:pPr>
    </w:p>
    <w:p w:rsidR="00D14719" w:rsidRDefault="00D14719" w:rsidP="00D14719">
      <w:pPr>
        <w:pStyle w:val="Heading2"/>
      </w:pPr>
      <w:r>
        <w:t>Alumni</w:t>
      </w:r>
    </w:p>
    <w:p w:rsidR="00D14719" w:rsidRDefault="00D14719" w:rsidP="00D14719"/>
    <w:p w:rsidR="00717520" w:rsidRDefault="00D14719" w:rsidP="007D1C31">
      <w:pPr>
        <w:pStyle w:val="ListParagraph"/>
        <w:numPr>
          <w:ilvl w:val="0"/>
          <w:numId w:val="4"/>
        </w:numPr>
      </w:pPr>
      <w:r>
        <w:t xml:space="preserve">List of alumni </w:t>
      </w:r>
      <w:r w:rsidR="007D1C31">
        <w:t>details, will</w:t>
      </w:r>
      <w:r>
        <w:t xml:space="preserve"> </w:t>
      </w:r>
      <w:r w:rsidR="00FB0B74">
        <w:t xml:space="preserve">be displayed </w:t>
      </w:r>
      <w:r>
        <w:t>appear.</w:t>
      </w:r>
    </w:p>
    <w:p w:rsidR="00717520" w:rsidRDefault="00717520">
      <w:pPr>
        <w:rPr>
          <w:lang w:eastAsia="en-IN"/>
        </w:rPr>
      </w:pPr>
    </w:p>
    <w:p w:rsidR="00717520" w:rsidRDefault="008463FE">
      <w:r w:rsidRPr="008463FE">
        <w:drawing>
          <wp:inline distT="0" distB="0" distL="114300" distR="114300">
            <wp:extent cx="5935980" cy="2157730"/>
            <wp:effectExtent l="113030" t="74930" r="123190" b="91440"/>
            <wp:docPr id="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17520" w:rsidRDefault="00717520">
      <w:pPr>
        <w:rPr>
          <w:lang w:eastAsia="en-IN"/>
        </w:rPr>
      </w:pPr>
    </w:p>
    <w:p w:rsidR="00717520" w:rsidRDefault="00717520">
      <w:pPr>
        <w:rPr>
          <w:lang w:eastAsia="en-IN"/>
        </w:rPr>
      </w:pPr>
    </w:p>
    <w:p w:rsidR="00717520" w:rsidRDefault="00717520">
      <w:pPr>
        <w:rPr>
          <w:lang w:eastAsia="en-IN"/>
        </w:rPr>
      </w:pPr>
    </w:p>
    <w:p w:rsidR="00717520" w:rsidRDefault="00717520">
      <w:pPr>
        <w:rPr>
          <w:lang w:eastAsia="en-IN"/>
        </w:rPr>
      </w:pPr>
    </w:p>
    <w:p w:rsidR="00717520" w:rsidRDefault="00717520">
      <w:pPr>
        <w:rPr>
          <w:lang w:eastAsia="en-IN"/>
        </w:rPr>
      </w:pPr>
    </w:p>
    <w:p w:rsidR="00717520" w:rsidRDefault="00717520" w:rsidP="00655DF4">
      <w:pPr>
        <w:rPr>
          <w:lang w:eastAsia="en-IN"/>
        </w:rPr>
      </w:pPr>
    </w:p>
    <w:sectPr w:rsidR="00717520" w:rsidSect="00717520">
      <w:headerReference w:type="default" r:id="rId32"/>
      <w:footerReference w:type="default" r:id="rId33"/>
      <w:headerReference w:type="first" r:id="rId34"/>
      <w:footerReference w:type="first" r:id="rId35"/>
      <w:pgSz w:w="12240" w:h="15840"/>
      <w:pgMar w:top="870" w:right="1440" w:bottom="1440" w:left="1440" w:header="737" w:footer="72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73ED" w:rsidRDefault="004073ED">
      <w:pPr>
        <w:spacing w:line="240" w:lineRule="auto"/>
      </w:pPr>
      <w:r>
        <w:separator/>
      </w:r>
    </w:p>
  </w:endnote>
  <w:endnote w:type="continuationSeparator" w:id="1">
    <w:p w:rsidR="004073ED" w:rsidRDefault="004073E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520" w:rsidRDefault="0058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A1AB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A1AB3">
      <w:rPr>
        <w:rStyle w:val="PageNumber"/>
      </w:rPr>
      <w:t>2</w:t>
    </w:r>
    <w:r>
      <w:rPr>
        <w:rStyle w:val="PageNumber"/>
      </w:rPr>
      <w:fldChar w:fldCharType="end"/>
    </w:r>
  </w:p>
  <w:p w:rsidR="00717520" w:rsidRDefault="0071752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520" w:rsidRDefault="005A1AB3">
    <w:pPr>
      <w:pStyle w:val="Footer"/>
      <w:jc w:val="both"/>
      <w:rPr>
        <w:rFonts w:cs="Arial"/>
      </w:rPr>
    </w:pPr>
    <w:r>
      <w:rPr>
        <w:rFonts w:cs="Arial"/>
      </w:rPr>
      <w:t>Internal</w:t>
    </w:r>
    <w:r>
      <w:rPr>
        <w:rFonts w:cs="Arial"/>
      </w:rPr>
      <w:tab/>
      <w:t xml:space="preserve">© Velocis Systems Pvt. Ltd </w:t>
    </w:r>
    <w:r>
      <w:rPr>
        <w:rFonts w:cs="Arial"/>
      </w:rPr>
      <w:tab/>
    </w:r>
    <w:r>
      <w:t xml:space="preserve">Page </w:t>
    </w:r>
    <w:r w:rsidR="005862FF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 w:rsidR="005862FF"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 w:rsidR="005862FF">
      <w:rPr>
        <w:b/>
        <w:bCs/>
        <w:sz w:val="24"/>
        <w:szCs w:val="24"/>
      </w:rPr>
      <w:fldChar w:fldCharType="end"/>
    </w:r>
    <w:r>
      <w:rPr>
        <w:rFonts w:cs="Arial"/>
      </w:rPr>
      <w:tab/>
    </w:r>
  </w:p>
  <w:p w:rsidR="00717520" w:rsidRDefault="0071752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520" w:rsidRDefault="005A1AB3">
    <w:pPr>
      <w:pStyle w:val="Footer"/>
      <w:jc w:val="both"/>
      <w:rPr>
        <w:rFonts w:cs="Arial"/>
      </w:rPr>
    </w:pPr>
    <w:r>
      <w:rPr>
        <w:rFonts w:cs="Arial"/>
      </w:rPr>
      <w:t>Internal</w:t>
    </w:r>
    <w:r>
      <w:rPr>
        <w:rFonts w:cs="Arial"/>
      </w:rPr>
      <w:tab/>
      <w:t xml:space="preserve">Ministry of External Affairs </w:t>
    </w:r>
    <w:r>
      <w:rPr>
        <w:rFonts w:cs="Arial"/>
      </w:rPr>
      <w:tab/>
    </w:r>
    <w:r>
      <w:t xml:space="preserve">Page </w:t>
    </w:r>
    <w:r w:rsidR="005862FF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 w:rsidR="005862FF">
      <w:rPr>
        <w:b/>
        <w:bCs/>
        <w:sz w:val="24"/>
        <w:szCs w:val="24"/>
      </w:rPr>
      <w:fldChar w:fldCharType="separate"/>
    </w:r>
    <w:r w:rsidR="00CE1E9C">
      <w:rPr>
        <w:b/>
        <w:bCs/>
        <w:noProof/>
      </w:rPr>
      <w:t>6</w:t>
    </w:r>
    <w:r w:rsidR="005862FF">
      <w:rPr>
        <w:b/>
        <w:bCs/>
        <w:sz w:val="24"/>
        <w:szCs w:val="24"/>
      </w:rPr>
      <w:fldChar w:fldCharType="end"/>
    </w:r>
    <w:r>
      <w:rPr>
        <w:rFonts w:cs="Arial"/>
      </w:rPr>
      <w:tab/>
    </w:r>
  </w:p>
  <w:p w:rsidR="00717520" w:rsidRDefault="00717520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7520348"/>
    </w:sdtPr>
    <w:sdtContent>
      <w:p w:rsidR="00717520" w:rsidRDefault="005A1AB3">
        <w:pPr>
          <w:pStyle w:val="Footer"/>
          <w:tabs>
            <w:tab w:val="left" w:pos="6915"/>
            <w:tab w:val="right" w:pos="9360"/>
          </w:tabs>
        </w:pPr>
        <w:r>
          <w:tab/>
        </w:r>
        <w:r>
          <w:tab/>
        </w:r>
        <w:r>
          <w:tab/>
        </w:r>
        <w:r>
          <w:tab/>
        </w:r>
      </w:p>
    </w:sdtContent>
  </w:sdt>
  <w:p w:rsidR="00717520" w:rsidRDefault="005A1AB3">
    <w:pPr>
      <w:pStyle w:val="NoSpacing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8280"/>
      </w:tabs>
      <w:ind w:left="1440"/>
      <w:rPr>
        <w:rFonts w:cs="Arial"/>
      </w:rPr>
    </w:pPr>
    <w:r>
      <w:rPr>
        <w:rFonts w:cs="Arial"/>
      </w:rPr>
      <w:t>Internal</w:t>
    </w:r>
    <w:r>
      <w:rPr>
        <w:rFonts w:cs="Arial"/>
      </w:rPr>
      <w:tab/>
      <w:t xml:space="preserve">©                        </w:t>
    </w:r>
    <w:r>
      <w:rPr>
        <w:rFonts w:cs="Arial"/>
        <w:sz w:val="18"/>
        <w:szCs w:val="18"/>
      </w:rPr>
      <w:t xml:space="preserve">MINISTRY OF EXTERNAL AFFAIRS      </w:t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  <w:t>Page 2</w:t>
    </w:r>
  </w:p>
  <w:p w:rsidR="00717520" w:rsidRDefault="007175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73ED" w:rsidRDefault="004073ED">
      <w:pPr>
        <w:spacing w:after="0" w:line="240" w:lineRule="auto"/>
      </w:pPr>
      <w:r>
        <w:separator/>
      </w:r>
    </w:p>
  </w:footnote>
  <w:footnote w:type="continuationSeparator" w:id="1">
    <w:p w:rsidR="004073ED" w:rsidRDefault="00407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520" w:rsidRDefault="005A1AB3">
    <w:pPr>
      <w:pStyle w:val="Header"/>
      <w:rPr>
        <w:sz w:val="18"/>
        <w:szCs w:val="16"/>
      </w:rPr>
    </w:pPr>
    <w:r>
      <w:rPr>
        <w:sz w:val="16"/>
        <w:szCs w:val="16"/>
      </w:rPr>
      <w:ptab w:relativeTo="margin" w:alignment="left" w:leader="none"/>
    </w:r>
    <w:r>
      <w:rPr>
        <w:b/>
      </w:rPr>
      <w:ptab w:relativeTo="margin" w:alignment="left" w:leader="dot"/>
    </w: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/>
    </w:tblPr>
    <w:tblGrid>
      <w:gridCol w:w="3189"/>
      <w:gridCol w:w="3190"/>
      <w:gridCol w:w="3179"/>
    </w:tblGrid>
    <w:tr w:rsidR="00717520">
      <w:tc>
        <w:tcPr>
          <w:tcW w:w="9558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tabs>
              <w:tab w:val="left" w:pos="1135"/>
            </w:tabs>
            <w:spacing w:before="40"/>
            <w:ind w:right="68"/>
            <w:jc w:val="center"/>
            <w:rPr>
              <w:rFonts w:asciiTheme="minorHAnsi" w:hAnsiTheme="minorHAnsi" w:cs="Arial"/>
              <w:b/>
              <w:color w:val="984806" w:themeColor="accent6" w:themeShade="80"/>
              <w:sz w:val="24"/>
              <w:szCs w:val="24"/>
            </w:rPr>
          </w:pPr>
          <w:r>
            <w:rPr>
              <w:rFonts w:asciiTheme="minorHAnsi" w:hAnsiTheme="minorHAnsi" w:cs="Arial"/>
              <w:b/>
              <w:color w:val="984806" w:themeColor="accent6" w:themeShade="80"/>
              <w:sz w:val="24"/>
              <w:szCs w:val="24"/>
            </w:rPr>
            <w:t>E-BOX</w:t>
          </w:r>
        </w:p>
      </w:tc>
    </w:tr>
    <w:tr w:rsidR="00717520">
      <w:tc>
        <w:tcPr>
          <w:tcW w:w="318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Title"/>
            <w:jc w:val="left"/>
            <w:rPr>
              <w:rFonts w:asciiTheme="minorHAnsi" w:hAnsiTheme="minorHAnsi" w:cs="Arial"/>
              <w:b w:val="0"/>
              <w:sz w:val="24"/>
              <w:szCs w:val="24"/>
            </w:rPr>
          </w:pPr>
          <w:r>
            <w:rPr>
              <w:rFonts w:asciiTheme="minorHAnsi" w:hAnsiTheme="minorHAnsi" w:cs="Arial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Title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Footer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28-Jun-2017</w:t>
          </w:r>
        </w:p>
      </w:tc>
    </w:tr>
  </w:tbl>
  <w:p w:rsidR="00717520" w:rsidRDefault="00717520">
    <w:pPr>
      <w:pStyle w:val="Header"/>
      <w:rPr>
        <w:sz w:val="18"/>
        <w:szCs w:val="16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/>
    </w:tblPr>
    <w:tblGrid>
      <w:gridCol w:w="3189"/>
      <w:gridCol w:w="3190"/>
      <w:gridCol w:w="3179"/>
    </w:tblGrid>
    <w:tr w:rsidR="00717520">
      <w:tc>
        <w:tcPr>
          <w:tcW w:w="9558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tabs>
              <w:tab w:val="left" w:pos="1135"/>
            </w:tabs>
            <w:spacing w:before="40"/>
            <w:ind w:right="68"/>
            <w:jc w:val="center"/>
            <w:rPr>
              <w:rFonts w:asciiTheme="minorHAnsi" w:hAnsiTheme="minorHAnsi" w:cs="Arial"/>
              <w:b/>
              <w:color w:val="984806" w:themeColor="accent6" w:themeShade="80"/>
              <w:sz w:val="24"/>
              <w:szCs w:val="24"/>
            </w:rPr>
          </w:pPr>
          <w:r>
            <w:rPr>
              <w:rFonts w:asciiTheme="minorHAnsi" w:hAnsiTheme="minorHAnsi" w:cs="Arial"/>
              <w:b/>
              <w:color w:val="984806" w:themeColor="accent6" w:themeShade="80"/>
              <w:sz w:val="24"/>
              <w:szCs w:val="24"/>
            </w:rPr>
            <w:t>CCR(Indian Council for Cultural Relations)</w:t>
          </w:r>
        </w:p>
      </w:tc>
    </w:tr>
    <w:tr w:rsidR="00717520">
      <w:tc>
        <w:tcPr>
          <w:tcW w:w="318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Title"/>
            <w:jc w:val="left"/>
            <w:rPr>
              <w:rFonts w:asciiTheme="minorHAnsi" w:hAnsiTheme="minorHAnsi" w:cs="Arial"/>
              <w:b w:val="0"/>
              <w:sz w:val="24"/>
              <w:szCs w:val="24"/>
            </w:rPr>
          </w:pPr>
          <w:r>
            <w:rPr>
              <w:rFonts w:asciiTheme="minorHAnsi" w:hAnsiTheme="minorHAnsi" w:cs="Arial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Title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Footer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>28-Jul-2021</w:t>
          </w:r>
        </w:p>
      </w:tc>
    </w:tr>
  </w:tbl>
  <w:p w:rsidR="00717520" w:rsidRDefault="0071752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/>
    </w:tblPr>
    <w:tblGrid>
      <w:gridCol w:w="3189"/>
      <w:gridCol w:w="3190"/>
      <w:gridCol w:w="3179"/>
    </w:tblGrid>
    <w:tr w:rsidR="00717520">
      <w:tc>
        <w:tcPr>
          <w:tcW w:w="9558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tabs>
              <w:tab w:val="left" w:pos="1135"/>
            </w:tabs>
            <w:spacing w:before="40"/>
            <w:ind w:right="68"/>
            <w:jc w:val="center"/>
            <w:rPr>
              <w:rFonts w:asciiTheme="minorHAnsi" w:hAnsiTheme="minorHAnsi" w:cs="Arial"/>
              <w:b/>
              <w:color w:val="984806" w:themeColor="accent6" w:themeShade="80"/>
              <w:sz w:val="24"/>
              <w:szCs w:val="24"/>
            </w:rPr>
          </w:pPr>
          <w:r>
            <w:rPr>
              <w:rFonts w:asciiTheme="minorHAnsi" w:hAnsiTheme="minorHAnsi" w:cs="Arial"/>
              <w:b/>
              <w:color w:val="984806" w:themeColor="accent6" w:themeShade="80"/>
              <w:sz w:val="24"/>
              <w:szCs w:val="24"/>
            </w:rPr>
            <w:t>ICCR(Indian Council for Cultural Relations)</w:t>
          </w:r>
        </w:p>
      </w:tc>
    </w:tr>
    <w:tr w:rsidR="00717520">
      <w:tc>
        <w:tcPr>
          <w:tcW w:w="318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Title"/>
            <w:jc w:val="left"/>
            <w:rPr>
              <w:rFonts w:asciiTheme="minorHAnsi" w:hAnsiTheme="minorHAnsi" w:cs="Arial"/>
              <w:b w:val="0"/>
              <w:sz w:val="24"/>
              <w:szCs w:val="24"/>
            </w:rPr>
          </w:pPr>
          <w:r>
            <w:rPr>
              <w:rFonts w:asciiTheme="minorHAnsi" w:hAnsiTheme="minorHAnsi" w:cs="Arial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Title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17520" w:rsidRDefault="005A1AB3">
          <w:pPr>
            <w:pStyle w:val="Footer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28-Jun-2017</w:t>
          </w:r>
        </w:p>
      </w:tc>
    </w:tr>
  </w:tbl>
  <w:p w:rsidR="00717520" w:rsidRDefault="0071752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40D10D9"/>
    <w:multiLevelType w:val="singleLevel"/>
    <w:tmpl w:val="B40D10D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FFFFFFB"/>
    <w:multiLevelType w:val="multilevel"/>
    <w:tmpl w:val="FFFFFFFB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ascii="Arial" w:hAnsi="Arial" w:cs="Arial" w:hint="default"/>
        <w:color w:val="1F497D" w:themeColor="text2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>
    <w:nsid w:val="00A61F0F"/>
    <w:multiLevelType w:val="multilevel"/>
    <w:tmpl w:val="00A61F0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C22109"/>
    <w:multiLevelType w:val="multilevel"/>
    <w:tmpl w:val="01C2210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176E6E"/>
    <w:multiLevelType w:val="multilevel"/>
    <w:tmpl w:val="14176E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D53288"/>
    <w:multiLevelType w:val="multilevel"/>
    <w:tmpl w:val="33D5328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6C3A9C"/>
    <w:multiLevelType w:val="multilevel"/>
    <w:tmpl w:val="596C3A9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25320"/>
    <w:multiLevelType w:val="multilevel"/>
    <w:tmpl w:val="5D12532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CC6F5A"/>
    <w:multiLevelType w:val="multilevel"/>
    <w:tmpl w:val="62CC6F5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3136E"/>
    <w:multiLevelType w:val="multilevel"/>
    <w:tmpl w:val="7043136E"/>
    <w:lvl w:ilvl="0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758A133A"/>
    <w:multiLevelType w:val="multilevel"/>
    <w:tmpl w:val="758A133A"/>
    <w:lvl w:ilvl="0">
      <w:start w:val="1"/>
      <w:numFmt w:val="bullet"/>
      <w:pStyle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7AD04F48"/>
    <w:multiLevelType w:val="multilevel"/>
    <w:tmpl w:val="7AD04F4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7"/>
  </w:num>
  <w:num w:numId="5">
    <w:abstractNumId w:val="11"/>
  </w:num>
  <w:num w:numId="6">
    <w:abstractNumId w:val="2"/>
  </w:num>
  <w:num w:numId="7">
    <w:abstractNumId w:val="9"/>
  </w:num>
  <w:num w:numId="8">
    <w:abstractNumId w:val="3"/>
  </w:num>
  <w:num w:numId="9">
    <w:abstractNumId w:val="5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attachedTemplate r:id="rId1"/>
  <w:stylePaneFormatFilter w:val="3F01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D82E84"/>
    <w:rsid w:val="0000203C"/>
    <w:rsid w:val="00003587"/>
    <w:rsid w:val="00004CCF"/>
    <w:rsid w:val="00006A66"/>
    <w:rsid w:val="00011E56"/>
    <w:rsid w:val="000122A5"/>
    <w:rsid w:val="000130AC"/>
    <w:rsid w:val="000151A9"/>
    <w:rsid w:val="00015280"/>
    <w:rsid w:val="00015A96"/>
    <w:rsid w:val="00021276"/>
    <w:rsid w:val="000222CF"/>
    <w:rsid w:val="00022D11"/>
    <w:rsid w:val="000232ED"/>
    <w:rsid w:val="00023801"/>
    <w:rsid w:val="0002691D"/>
    <w:rsid w:val="0002703F"/>
    <w:rsid w:val="00030E96"/>
    <w:rsid w:val="00031529"/>
    <w:rsid w:val="000316F5"/>
    <w:rsid w:val="00033A76"/>
    <w:rsid w:val="00035AFE"/>
    <w:rsid w:val="000362EC"/>
    <w:rsid w:val="00037C70"/>
    <w:rsid w:val="000408A6"/>
    <w:rsid w:val="00043EB6"/>
    <w:rsid w:val="0004499B"/>
    <w:rsid w:val="00046743"/>
    <w:rsid w:val="000469BB"/>
    <w:rsid w:val="00052FA1"/>
    <w:rsid w:val="00064609"/>
    <w:rsid w:val="000676CF"/>
    <w:rsid w:val="000716A4"/>
    <w:rsid w:val="00072F59"/>
    <w:rsid w:val="000747F9"/>
    <w:rsid w:val="00075B6A"/>
    <w:rsid w:val="00080759"/>
    <w:rsid w:val="00083A63"/>
    <w:rsid w:val="00083D4F"/>
    <w:rsid w:val="00083E39"/>
    <w:rsid w:val="0008496F"/>
    <w:rsid w:val="00087B2C"/>
    <w:rsid w:val="00087F87"/>
    <w:rsid w:val="000905BC"/>
    <w:rsid w:val="0009091D"/>
    <w:rsid w:val="00090C8D"/>
    <w:rsid w:val="000916A0"/>
    <w:rsid w:val="00096338"/>
    <w:rsid w:val="000969A1"/>
    <w:rsid w:val="00097331"/>
    <w:rsid w:val="000978D8"/>
    <w:rsid w:val="000A1046"/>
    <w:rsid w:val="000A289D"/>
    <w:rsid w:val="000A2E7F"/>
    <w:rsid w:val="000A2FBF"/>
    <w:rsid w:val="000A746D"/>
    <w:rsid w:val="000B00C4"/>
    <w:rsid w:val="000B40C5"/>
    <w:rsid w:val="000B57A5"/>
    <w:rsid w:val="000B7847"/>
    <w:rsid w:val="000C051A"/>
    <w:rsid w:val="000C0781"/>
    <w:rsid w:val="000C4A27"/>
    <w:rsid w:val="000C4F1D"/>
    <w:rsid w:val="000D3682"/>
    <w:rsid w:val="000D3DBC"/>
    <w:rsid w:val="000D4801"/>
    <w:rsid w:val="000D5054"/>
    <w:rsid w:val="000D54C9"/>
    <w:rsid w:val="000D574A"/>
    <w:rsid w:val="000D61DD"/>
    <w:rsid w:val="000D658C"/>
    <w:rsid w:val="000D75C2"/>
    <w:rsid w:val="000E0D84"/>
    <w:rsid w:val="000E3782"/>
    <w:rsid w:val="000E5258"/>
    <w:rsid w:val="000E5613"/>
    <w:rsid w:val="000E5940"/>
    <w:rsid w:val="000E61C7"/>
    <w:rsid w:val="000E6208"/>
    <w:rsid w:val="000F1780"/>
    <w:rsid w:val="000F1836"/>
    <w:rsid w:val="000F1E14"/>
    <w:rsid w:val="000F765E"/>
    <w:rsid w:val="0010308B"/>
    <w:rsid w:val="001033D3"/>
    <w:rsid w:val="0010547C"/>
    <w:rsid w:val="00106781"/>
    <w:rsid w:val="00107EC1"/>
    <w:rsid w:val="00110446"/>
    <w:rsid w:val="00111D3F"/>
    <w:rsid w:val="001137FB"/>
    <w:rsid w:val="00115891"/>
    <w:rsid w:val="00116669"/>
    <w:rsid w:val="00116C8F"/>
    <w:rsid w:val="00116E7F"/>
    <w:rsid w:val="00120812"/>
    <w:rsid w:val="00121A1D"/>
    <w:rsid w:val="00122B44"/>
    <w:rsid w:val="001239F7"/>
    <w:rsid w:val="001244F0"/>
    <w:rsid w:val="001300CC"/>
    <w:rsid w:val="00131CEF"/>
    <w:rsid w:val="0013545A"/>
    <w:rsid w:val="00135F71"/>
    <w:rsid w:val="0014099F"/>
    <w:rsid w:val="001427FB"/>
    <w:rsid w:val="00143927"/>
    <w:rsid w:val="001459C3"/>
    <w:rsid w:val="00150D8A"/>
    <w:rsid w:val="00151C37"/>
    <w:rsid w:val="00153B0B"/>
    <w:rsid w:val="001563DB"/>
    <w:rsid w:val="001577F7"/>
    <w:rsid w:val="00157CA1"/>
    <w:rsid w:val="0017279A"/>
    <w:rsid w:val="00174EA8"/>
    <w:rsid w:val="0017513A"/>
    <w:rsid w:val="00180840"/>
    <w:rsid w:val="00181C04"/>
    <w:rsid w:val="0018208B"/>
    <w:rsid w:val="00185C34"/>
    <w:rsid w:val="00186068"/>
    <w:rsid w:val="00186BE5"/>
    <w:rsid w:val="0018751E"/>
    <w:rsid w:val="00187BB0"/>
    <w:rsid w:val="00187DC5"/>
    <w:rsid w:val="00193EFF"/>
    <w:rsid w:val="00195322"/>
    <w:rsid w:val="00196CC3"/>
    <w:rsid w:val="001976F6"/>
    <w:rsid w:val="001A192B"/>
    <w:rsid w:val="001A1DCB"/>
    <w:rsid w:val="001A249A"/>
    <w:rsid w:val="001A4DBB"/>
    <w:rsid w:val="001A4F48"/>
    <w:rsid w:val="001B0751"/>
    <w:rsid w:val="001B10AC"/>
    <w:rsid w:val="001B284E"/>
    <w:rsid w:val="001B3865"/>
    <w:rsid w:val="001B4FAE"/>
    <w:rsid w:val="001B5427"/>
    <w:rsid w:val="001B5839"/>
    <w:rsid w:val="001B6047"/>
    <w:rsid w:val="001C0B18"/>
    <w:rsid w:val="001C1AA7"/>
    <w:rsid w:val="001C43FE"/>
    <w:rsid w:val="001D25CD"/>
    <w:rsid w:val="001D420A"/>
    <w:rsid w:val="001D6192"/>
    <w:rsid w:val="001D621F"/>
    <w:rsid w:val="001D74E5"/>
    <w:rsid w:val="001E0155"/>
    <w:rsid w:val="001E1F39"/>
    <w:rsid w:val="001E214D"/>
    <w:rsid w:val="001E32F9"/>
    <w:rsid w:val="001E7D41"/>
    <w:rsid w:val="001E7F11"/>
    <w:rsid w:val="001F19B2"/>
    <w:rsid w:val="001F4384"/>
    <w:rsid w:val="00202241"/>
    <w:rsid w:val="002024A6"/>
    <w:rsid w:val="00202AA3"/>
    <w:rsid w:val="002067BD"/>
    <w:rsid w:val="00206C2A"/>
    <w:rsid w:val="002075D4"/>
    <w:rsid w:val="00212E22"/>
    <w:rsid w:val="0021491D"/>
    <w:rsid w:val="002155FD"/>
    <w:rsid w:val="00217380"/>
    <w:rsid w:val="0022286F"/>
    <w:rsid w:val="002237D9"/>
    <w:rsid w:val="00225F28"/>
    <w:rsid w:val="0022625F"/>
    <w:rsid w:val="00226802"/>
    <w:rsid w:val="00230508"/>
    <w:rsid w:val="00230C29"/>
    <w:rsid w:val="002345C7"/>
    <w:rsid w:val="00235AF8"/>
    <w:rsid w:val="00237077"/>
    <w:rsid w:val="002370FC"/>
    <w:rsid w:val="00237C12"/>
    <w:rsid w:val="002421F6"/>
    <w:rsid w:val="00243AE7"/>
    <w:rsid w:val="00243FFC"/>
    <w:rsid w:val="002443EC"/>
    <w:rsid w:val="00244499"/>
    <w:rsid w:val="00244799"/>
    <w:rsid w:val="0024615F"/>
    <w:rsid w:val="00247005"/>
    <w:rsid w:val="002505B7"/>
    <w:rsid w:val="00252311"/>
    <w:rsid w:val="002530EA"/>
    <w:rsid w:val="00255AB5"/>
    <w:rsid w:val="00256C6A"/>
    <w:rsid w:val="0025723E"/>
    <w:rsid w:val="00265098"/>
    <w:rsid w:val="002707D0"/>
    <w:rsid w:val="00271C43"/>
    <w:rsid w:val="0027448C"/>
    <w:rsid w:val="002753EC"/>
    <w:rsid w:val="00277275"/>
    <w:rsid w:val="002819BB"/>
    <w:rsid w:val="00282B74"/>
    <w:rsid w:val="0028715B"/>
    <w:rsid w:val="0028782F"/>
    <w:rsid w:val="00287964"/>
    <w:rsid w:val="002907B3"/>
    <w:rsid w:val="00290C05"/>
    <w:rsid w:val="002A10CE"/>
    <w:rsid w:val="002A13C7"/>
    <w:rsid w:val="002A1621"/>
    <w:rsid w:val="002A1FDD"/>
    <w:rsid w:val="002A2536"/>
    <w:rsid w:val="002A38C9"/>
    <w:rsid w:val="002A5949"/>
    <w:rsid w:val="002B1D6D"/>
    <w:rsid w:val="002B243A"/>
    <w:rsid w:val="002B4A70"/>
    <w:rsid w:val="002C1359"/>
    <w:rsid w:val="002C32B5"/>
    <w:rsid w:val="002C3AC9"/>
    <w:rsid w:val="002C41A2"/>
    <w:rsid w:val="002C42DB"/>
    <w:rsid w:val="002C5516"/>
    <w:rsid w:val="002C5A8A"/>
    <w:rsid w:val="002C70B7"/>
    <w:rsid w:val="002D0443"/>
    <w:rsid w:val="002D14C4"/>
    <w:rsid w:val="002D2C50"/>
    <w:rsid w:val="002D5AC5"/>
    <w:rsid w:val="002E015B"/>
    <w:rsid w:val="002E4A87"/>
    <w:rsid w:val="002E6D74"/>
    <w:rsid w:val="002F0C89"/>
    <w:rsid w:val="002F50E8"/>
    <w:rsid w:val="00301254"/>
    <w:rsid w:val="00301F26"/>
    <w:rsid w:val="003027EF"/>
    <w:rsid w:val="00303AEC"/>
    <w:rsid w:val="00303FDF"/>
    <w:rsid w:val="003064C8"/>
    <w:rsid w:val="003111BB"/>
    <w:rsid w:val="0031166C"/>
    <w:rsid w:val="003146D7"/>
    <w:rsid w:val="00316141"/>
    <w:rsid w:val="00316E4B"/>
    <w:rsid w:val="00317403"/>
    <w:rsid w:val="0031784D"/>
    <w:rsid w:val="003206C9"/>
    <w:rsid w:val="003215FF"/>
    <w:rsid w:val="00321897"/>
    <w:rsid w:val="0032240D"/>
    <w:rsid w:val="00324F12"/>
    <w:rsid w:val="00327167"/>
    <w:rsid w:val="00330AFD"/>
    <w:rsid w:val="0033186E"/>
    <w:rsid w:val="00332F9E"/>
    <w:rsid w:val="003340E5"/>
    <w:rsid w:val="003348B9"/>
    <w:rsid w:val="0033525B"/>
    <w:rsid w:val="003359E3"/>
    <w:rsid w:val="00340BEC"/>
    <w:rsid w:val="00342130"/>
    <w:rsid w:val="00342CD7"/>
    <w:rsid w:val="00343BC8"/>
    <w:rsid w:val="003467D0"/>
    <w:rsid w:val="00347187"/>
    <w:rsid w:val="00350C15"/>
    <w:rsid w:val="00352839"/>
    <w:rsid w:val="003532D2"/>
    <w:rsid w:val="0035438E"/>
    <w:rsid w:val="00354914"/>
    <w:rsid w:val="003601ED"/>
    <w:rsid w:val="00362E2A"/>
    <w:rsid w:val="00363A98"/>
    <w:rsid w:val="00365759"/>
    <w:rsid w:val="00370941"/>
    <w:rsid w:val="00370D92"/>
    <w:rsid w:val="00371A87"/>
    <w:rsid w:val="00376D1B"/>
    <w:rsid w:val="00377BF0"/>
    <w:rsid w:val="00381D87"/>
    <w:rsid w:val="003827AC"/>
    <w:rsid w:val="003847B7"/>
    <w:rsid w:val="0038483C"/>
    <w:rsid w:val="00385C97"/>
    <w:rsid w:val="00386224"/>
    <w:rsid w:val="00386B14"/>
    <w:rsid w:val="00386B99"/>
    <w:rsid w:val="0039391B"/>
    <w:rsid w:val="00395FBD"/>
    <w:rsid w:val="0039666D"/>
    <w:rsid w:val="00396A8A"/>
    <w:rsid w:val="00396EA7"/>
    <w:rsid w:val="003A1189"/>
    <w:rsid w:val="003A162C"/>
    <w:rsid w:val="003A2837"/>
    <w:rsid w:val="003A4263"/>
    <w:rsid w:val="003A6E68"/>
    <w:rsid w:val="003A70D0"/>
    <w:rsid w:val="003B382C"/>
    <w:rsid w:val="003B3F42"/>
    <w:rsid w:val="003B4C5C"/>
    <w:rsid w:val="003B62FA"/>
    <w:rsid w:val="003B6518"/>
    <w:rsid w:val="003B7375"/>
    <w:rsid w:val="003C20F5"/>
    <w:rsid w:val="003C2976"/>
    <w:rsid w:val="003C3FEA"/>
    <w:rsid w:val="003C62D9"/>
    <w:rsid w:val="003C6D03"/>
    <w:rsid w:val="003D3361"/>
    <w:rsid w:val="003D394C"/>
    <w:rsid w:val="003D422E"/>
    <w:rsid w:val="003D6B3E"/>
    <w:rsid w:val="003D6FBB"/>
    <w:rsid w:val="003D75A9"/>
    <w:rsid w:val="003E12C3"/>
    <w:rsid w:val="003E1FCF"/>
    <w:rsid w:val="003E4D4C"/>
    <w:rsid w:val="003E5635"/>
    <w:rsid w:val="003E5882"/>
    <w:rsid w:val="003F4118"/>
    <w:rsid w:val="003F494A"/>
    <w:rsid w:val="003F509F"/>
    <w:rsid w:val="003F51A5"/>
    <w:rsid w:val="003F586A"/>
    <w:rsid w:val="003F6672"/>
    <w:rsid w:val="004009B8"/>
    <w:rsid w:val="00401F8D"/>
    <w:rsid w:val="00404B12"/>
    <w:rsid w:val="0040640C"/>
    <w:rsid w:val="004064CD"/>
    <w:rsid w:val="004073ED"/>
    <w:rsid w:val="00410897"/>
    <w:rsid w:val="00413059"/>
    <w:rsid w:val="00414729"/>
    <w:rsid w:val="00415315"/>
    <w:rsid w:val="0041707E"/>
    <w:rsid w:val="00422F85"/>
    <w:rsid w:val="00425C28"/>
    <w:rsid w:val="00430DF6"/>
    <w:rsid w:val="0043203F"/>
    <w:rsid w:val="004345AF"/>
    <w:rsid w:val="00435A9D"/>
    <w:rsid w:val="00435B0D"/>
    <w:rsid w:val="004401F9"/>
    <w:rsid w:val="004424E1"/>
    <w:rsid w:val="004451EA"/>
    <w:rsid w:val="004460A6"/>
    <w:rsid w:val="0045046F"/>
    <w:rsid w:val="00450AC4"/>
    <w:rsid w:val="0045236C"/>
    <w:rsid w:val="00452413"/>
    <w:rsid w:val="00456599"/>
    <w:rsid w:val="004566F3"/>
    <w:rsid w:val="00456E48"/>
    <w:rsid w:val="00463154"/>
    <w:rsid w:val="004634D1"/>
    <w:rsid w:val="00463B75"/>
    <w:rsid w:val="00464E04"/>
    <w:rsid w:val="004718A9"/>
    <w:rsid w:val="00474CEF"/>
    <w:rsid w:val="00475DBC"/>
    <w:rsid w:val="004776A3"/>
    <w:rsid w:val="0048055F"/>
    <w:rsid w:val="00480B33"/>
    <w:rsid w:val="00480F12"/>
    <w:rsid w:val="00483302"/>
    <w:rsid w:val="00483A19"/>
    <w:rsid w:val="004846C0"/>
    <w:rsid w:val="00486D05"/>
    <w:rsid w:val="00487487"/>
    <w:rsid w:val="0048787A"/>
    <w:rsid w:val="004909DC"/>
    <w:rsid w:val="00490C09"/>
    <w:rsid w:val="00493F4F"/>
    <w:rsid w:val="004944D5"/>
    <w:rsid w:val="00496FD6"/>
    <w:rsid w:val="004978F7"/>
    <w:rsid w:val="004A1B12"/>
    <w:rsid w:val="004A1CCF"/>
    <w:rsid w:val="004A2D4A"/>
    <w:rsid w:val="004A3C05"/>
    <w:rsid w:val="004A458B"/>
    <w:rsid w:val="004A61BA"/>
    <w:rsid w:val="004B0FF2"/>
    <w:rsid w:val="004B1776"/>
    <w:rsid w:val="004B7DE7"/>
    <w:rsid w:val="004C0925"/>
    <w:rsid w:val="004C136C"/>
    <w:rsid w:val="004C4A8B"/>
    <w:rsid w:val="004C4EDA"/>
    <w:rsid w:val="004C4FBB"/>
    <w:rsid w:val="004C52E2"/>
    <w:rsid w:val="004C706A"/>
    <w:rsid w:val="004D0114"/>
    <w:rsid w:val="004D01F7"/>
    <w:rsid w:val="004D1589"/>
    <w:rsid w:val="004D3ED3"/>
    <w:rsid w:val="004D6A93"/>
    <w:rsid w:val="004D7105"/>
    <w:rsid w:val="004E01EB"/>
    <w:rsid w:val="004E0BE6"/>
    <w:rsid w:val="004E0BFD"/>
    <w:rsid w:val="004E3102"/>
    <w:rsid w:val="004E41D6"/>
    <w:rsid w:val="004E5080"/>
    <w:rsid w:val="004E798B"/>
    <w:rsid w:val="004F0F37"/>
    <w:rsid w:val="004F410D"/>
    <w:rsid w:val="004F6949"/>
    <w:rsid w:val="004F7C37"/>
    <w:rsid w:val="0050424E"/>
    <w:rsid w:val="0050428E"/>
    <w:rsid w:val="00505B44"/>
    <w:rsid w:val="00507093"/>
    <w:rsid w:val="00511F1D"/>
    <w:rsid w:val="0051338A"/>
    <w:rsid w:val="00513679"/>
    <w:rsid w:val="0051407D"/>
    <w:rsid w:val="00514876"/>
    <w:rsid w:val="005160E9"/>
    <w:rsid w:val="00517B84"/>
    <w:rsid w:val="00520A5E"/>
    <w:rsid w:val="0052482F"/>
    <w:rsid w:val="00524F18"/>
    <w:rsid w:val="0052508E"/>
    <w:rsid w:val="00527AE1"/>
    <w:rsid w:val="005326AE"/>
    <w:rsid w:val="00534F94"/>
    <w:rsid w:val="005350F7"/>
    <w:rsid w:val="00542E4B"/>
    <w:rsid w:val="00544081"/>
    <w:rsid w:val="00545364"/>
    <w:rsid w:val="00551807"/>
    <w:rsid w:val="00551C15"/>
    <w:rsid w:val="005521D1"/>
    <w:rsid w:val="005523B4"/>
    <w:rsid w:val="0055314B"/>
    <w:rsid w:val="0055382C"/>
    <w:rsid w:val="00553D03"/>
    <w:rsid w:val="0055434F"/>
    <w:rsid w:val="0055459D"/>
    <w:rsid w:val="005549EC"/>
    <w:rsid w:val="0055539E"/>
    <w:rsid w:val="00557458"/>
    <w:rsid w:val="00557CD1"/>
    <w:rsid w:val="0056054B"/>
    <w:rsid w:val="00560988"/>
    <w:rsid w:val="005616E2"/>
    <w:rsid w:val="0056272D"/>
    <w:rsid w:val="0056391F"/>
    <w:rsid w:val="00564906"/>
    <w:rsid w:val="00564A3F"/>
    <w:rsid w:val="00571565"/>
    <w:rsid w:val="005715E9"/>
    <w:rsid w:val="00572CE3"/>
    <w:rsid w:val="00574AFE"/>
    <w:rsid w:val="0057626E"/>
    <w:rsid w:val="005769F6"/>
    <w:rsid w:val="00577693"/>
    <w:rsid w:val="00580C08"/>
    <w:rsid w:val="00582806"/>
    <w:rsid w:val="005836E3"/>
    <w:rsid w:val="00585D3C"/>
    <w:rsid w:val="005862FF"/>
    <w:rsid w:val="005864A2"/>
    <w:rsid w:val="00591A95"/>
    <w:rsid w:val="00595969"/>
    <w:rsid w:val="005964BF"/>
    <w:rsid w:val="00597A8B"/>
    <w:rsid w:val="005A1AB3"/>
    <w:rsid w:val="005A31EB"/>
    <w:rsid w:val="005A669B"/>
    <w:rsid w:val="005A6809"/>
    <w:rsid w:val="005A6F96"/>
    <w:rsid w:val="005A76FB"/>
    <w:rsid w:val="005B234D"/>
    <w:rsid w:val="005B2B8D"/>
    <w:rsid w:val="005B4A79"/>
    <w:rsid w:val="005B5012"/>
    <w:rsid w:val="005B6DE5"/>
    <w:rsid w:val="005C4453"/>
    <w:rsid w:val="005C77D1"/>
    <w:rsid w:val="005C7C8F"/>
    <w:rsid w:val="005D040D"/>
    <w:rsid w:val="005D1AAA"/>
    <w:rsid w:val="005D2E2A"/>
    <w:rsid w:val="005D32F0"/>
    <w:rsid w:val="005D3AAC"/>
    <w:rsid w:val="005D5341"/>
    <w:rsid w:val="005D6D00"/>
    <w:rsid w:val="005D7CC1"/>
    <w:rsid w:val="005E02E7"/>
    <w:rsid w:val="005E54C7"/>
    <w:rsid w:val="005E562C"/>
    <w:rsid w:val="005E6C0D"/>
    <w:rsid w:val="005E75F1"/>
    <w:rsid w:val="005F04FC"/>
    <w:rsid w:val="005F08BD"/>
    <w:rsid w:val="005F11A8"/>
    <w:rsid w:val="005F1261"/>
    <w:rsid w:val="005F1BD7"/>
    <w:rsid w:val="005F40FF"/>
    <w:rsid w:val="005F50A5"/>
    <w:rsid w:val="005F77A2"/>
    <w:rsid w:val="0060212A"/>
    <w:rsid w:val="00602CE3"/>
    <w:rsid w:val="00602EDB"/>
    <w:rsid w:val="00605FB8"/>
    <w:rsid w:val="00607784"/>
    <w:rsid w:val="0061348E"/>
    <w:rsid w:val="006165A5"/>
    <w:rsid w:val="006179FC"/>
    <w:rsid w:val="00617A1B"/>
    <w:rsid w:val="006201C8"/>
    <w:rsid w:val="006213F3"/>
    <w:rsid w:val="006251D4"/>
    <w:rsid w:val="00625B09"/>
    <w:rsid w:val="00627711"/>
    <w:rsid w:val="00627FB0"/>
    <w:rsid w:val="00633E25"/>
    <w:rsid w:val="00635077"/>
    <w:rsid w:val="006368C2"/>
    <w:rsid w:val="00636EAE"/>
    <w:rsid w:val="00640E06"/>
    <w:rsid w:val="00642738"/>
    <w:rsid w:val="00643559"/>
    <w:rsid w:val="00646397"/>
    <w:rsid w:val="00650EA6"/>
    <w:rsid w:val="00653810"/>
    <w:rsid w:val="006543CC"/>
    <w:rsid w:val="00655167"/>
    <w:rsid w:val="00655628"/>
    <w:rsid w:val="00655DF4"/>
    <w:rsid w:val="006578A7"/>
    <w:rsid w:val="00657EC0"/>
    <w:rsid w:val="00662D31"/>
    <w:rsid w:val="00663B97"/>
    <w:rsid w:val="00665147"/>
    <w:rsid w:val="00667E37"/>
    <w:rsid w:val="00671394"/>
    <w:rsid w:val="00673657"/>
    <w:rsid w:val="00674921"/>
    <w:rsid w:val="0067633A"/>
    <w:rsid w:val="006768CB"/>
    <w:rsid w:val="006801BE"/>
    <w:rsid w:val="00680B1B"/>
    <w:rsid w:val="00681F99"/>
    <w:rsid w:val="006847A2"/>
    <w:rsid w:val="006847F3"/>
    <w:rsid w:val="00685835"/>
    <w:rsid w:val="006872DB"/>
    <w:rsid w:val="00687551"/>
    <w:rsid w:val="00687BEC"/>
    <w:rsid w:val="006906E6"/>
    <w:rsid w:val="006945A2"/>
    <w:rsid w:val="00694760"/>
    <w:rsid w:val="00694987"/>
    <w:rsid w:val="006951E2"/>
    <w:rsid w:val="006976E4"/>
    <w:rsid w:val="006A0239"/>
    <w:rsid w:val="006A0E55"/>
    <w:rsid w:val="006A1324"/>
    <w:rsid w:val="006A1609"/>
    <w:rsid w:val="006A1FF5"/>
    <w:rsid w:val="006A4510"/>
    <w:rsid w:val="006A6481"/>
    <w:rsid w:val="006A7001"/>
    <w:rsid w:val="006B016F"/>
    <w:rsid w:val="006B0B80"/>
    <w:rsid w:val="006B26BC"/>
    <w:rsid w:val="006B75A5"/>
    <w:rsid w:val="006C147F"/>
    <w:rsid w:val="006D02FD"/>
    <w:rsid w:val="006D051F"/>
    <w:rsid w:val="006D0FCF"/>
    <w:rsid w:val="006D3DAF"/>
    <w:rsid w:val="006D4088"/>
    <w:rsid w:val="006D65D6"/>
    <w:rsid w:val="006D68C5"/>
    <w:rsid w:val="006D74A1"/>
    <w:rsid w:val="006D74C2"/>
    <w:rsid w:val="006E1701"/>
    <w:rsid w:val="006E7267"/>
    <w:rsid w:val="006E7602"/>
    <w:rsid w:val="006F065A"/>
    <w:rsid w:val="006F128A"/>
    <w:rsid w:val="006F3B24"/>
    <w:rsid w:val="006F5610"/>
    <w:rsid w:val="006F6967"/>
    <w:rsid w:val="00700E07"/>
    <w:rsid w:val="0070119D"/>
    <w:rsid w:val="0070139B"/>
    <w:rsid w:val="00703DFC"/>
    <w:rsid w:val="00704304"/>
    <w:rsid w:val="007100B4"/>
    <w:rsid w:val="007108CA"/>
    <w:rsid w:val="00710F38"/>
    <w:rsid w:val="0071499D"/>
    <w:rsid w:val="00715334"/>
    <w:rsid w:val="00715E38"/>
    <w:rsid w:val="00716F80"/>
    <w:rsid w:val="007173D8"/>
    <w:rsid w:val="00717520"/>
    <w:rsid w:val="00717853"/>
    <w:rsid w:val="00721B55"/>
    <w:rsid w:val="00722708"/>
    <w:rsid w:val="00725E81"/>
    <w:rsid w:val="007306B7"/>
    <w:rsid w:val="00731A79"/>
    <w:rsid w:val="007324AF"/>
    <w:rsid w:val="00734433"/>
    <w:rsid w:val="007354B9"/>
    <w:rsid w:val="00736A1A"/>
    <w:rsid w:val="00741E49"/>
    <w:rsid w:val="0074228D"/>
    <w:rsid w:val="0074260B"/>
    <w:rsid w:val="00744AD8"/>
    <w:rsid w:val="00746967"/>
    <w:rsid w:val="007469CF"/>
    <w:rsid w:val="00747C1A"/>
    <w:rsid w:val="00753717"/>
    <w:rsid w:val="00753F24"/>
    <w:rsid w:val="00754F8F"/>
    <w:rsid w:val="00755B54"/>
    <w:rsid w:val="0075694C"/>
    <w:rsid w:val="00757371"/>
    <w:rsid w:val="0075739A"/>
    <w:rsid w:val="007577F1"/>
    <w:rsid w:val="00760A83"/>
    <w:rsid w:val="00762DB5"/>
    <w:rsid w:val="00764D84"/>
    <w:rsid w:val="007666CD"/>
    <w:rsid w:val="00766ECA"/>
    <w:rsid w:val="007700DA"/>
    <w:rsid w:val="007706E5"/>
    <w:rsid w:val="00770A28"/>
    <w:rsid w:val="007713A7"/>
    <w:rsid w:val="007717D3"/>
    <w:rsid w:val="007724C0"/>
    <w:rsid w:val="00772C58"/>
    <w:rsid w:val="00774615"/>
    <w:rsid w:val="0077486C"/>
    <w:rsid w:val="0077557E"/>
    <w:rsid w:val="00781473"/>
    <w:rsid w:val="007819B2"/>
    <w:rsid w:val="0078378D"/>
    <w:rsid w:val="00784C3A"/>
    <w:rsid w:val="007854D3"/>
    <w:rsid w:val="00785F62"/>
    <w:rsid w:val="0078618A"/>
    <w:rsid w:val="00786485"/>
    <w:rsid w:val="00787EFC"/>
    <w:rsid w:val="007905B4"/>
    <w:rsid w:val="0079198C"/>
    <w:rsid w:val="00792C76"/>
    <w:rsid w:val="007A30AC"/>
    <w:rsid w:val="007A593B"/>
    <w:rsid w:val="007A71DE"/>
    <w:rsid w:val="007A7AF8"/>
    <w:rsid w:val="007B2903"/>
    <w:rsid w:val="007B3EE7"/>
    <w:rsid w:val="007B601B"/>
    <w:rsid w:val="007C16D2"/>
    <w:rsid w:val="007C22A8"/>
    <w:rsid w:val="007C5DDE"/>
    <w:rsid w:val="007C7A62"/>
    <w:rsid w:val="007D1C31"/>
    <w:rsid w:val="007D1EC1"/>
    <w:rsid w:val="007D3583"/>
    <w:rsid w:val="007D55F5"/>
    <w:rsid w:val="007D6431"/>
    <w:rsid w:val="007D681E"/>
    <w:rsid w:val="007D7941"/>
    <w:rsid w:val="007E1177"/>
    <w:rsid w:val="007E2753"/>
    <w:rsid w:val="007E372B"/>
    <w:rsid w:val="007E4AF7"/>
    <w:rsid w:val="007E57DA"/>
    <w:rsid w:val="007E60A5"/>
    <w:rsid w:val="007E6DDD"/>
    <w:rsid w:val="007E7072"/>
    <w:rsid w:val="007F0B68"/>
    <w:rsid w:val="007F5B21"/>
    <w:rsid w:val="007F610B"/>
    <w:rsid w:val="007F6E69"/>
    <w:rsid w:val="008066CC"/>
    <w:rsid w:val="008100FA"/>
    <w:rsid w:val="008106E3"/>
    <w:rsid w:val="008124F5"/>
    <w:rsid w:val="008136DF"/>
    <w:rsid w:val="00816126"/>
    <w:rsid w:val="0081744F"/>
    <w:rsid w:val="00820403"/>
    <w:rsid w:val="00821C92"/>
    <w:rsid w:val="00823F73"/>
    <w:rsid w:val="0083022E"/>
    <w:rsid w:val="008315D9"/>
    <w:rsid w:val="00833AB4"/>
    <w:rsid w:val="00833C98"/>
    <w:rsid w:val="00835318"/>
    <w:rsid w:val="00835D41"/>
    <w:rsid w:val="00836347"/>
    <w:rsid w:val="00836BBE"/>
    <w:rsid w:val="00841700"/>
    <w:rsid w:val="008429A1"/>
    <w:rsid w:val="00842EA0"/>
    <w:rsid w:val="008432C9"/>
    <w:rsid w:val="00843DDE"/>
    <w:rsid w:val="00844102"/>
    <w:rsid w:val="00845F1F"/>
    <w:rsid w:val="00846093"/>
    <w:rsid w:val="008463FE"/>
    <w:rsid w:val="008501F9"/>
    <w:rsid w:val="0085579B"/>
    <w:rsid w:val="00856AA8"/>
    <w:rsid w:val="00857CD0"/>
    <w:rsid w:val="00860FFB"/>
    <w:rsid w:val="00863D65"/>
    <w:rsid w:val="00864795"/>
    <w:rsid w:val="00864814"/>
    <w:rsid w:val="00864A8B"/>
    <w:rsid w:val="00864D14"/>
    <w:rsid w:val="0086585A"/>
    <w:rsid w:val="00871AD0"/>
    <w:rsid w:val="00871DA2"/>
    <w:rsid w:val="00872DF5"/>
    <w:rsid w:val="00873B75"/>
    <w:rsid w:val="00874546"/>
    <w:rsid w:val="00875130"/>
    <w:rsid w:val="008755A9"/>
    <w:rsid w:val="008755B2"/>
    <w:rsid w:val="00876A34"/>
    <w:rsid w:val="0088075C"/>
    <w:rsid w:val="00882CCA"/>
    <w:rsid w:val="008834B7"/>
    <w:rsid w:val="008837B3"/>
    <w:rsid w:val="00883E3C"/>
    <w:rsid w:val="008847F8"/>
    <w:rsid w:val="00885D7C"/>
    <w:rsid w:val="00886002"/>
    <w:rsid w:val="00886042"/>
    <w:rsid w:val="00886474"/>
    <w:rsid w:val="00886DE5"/>
    <w:rsid w:val="00891DDA"/>
    <w:rsid w:val="0089286C"/>
    <w:rsid w:val="00894192"/>
    <w:rsid w:val="00894B44"/>
    <w:rsid w:val="00895091"/>
    <w:rsid w:val="008A39B2"/>
    <w:rsid w:val="008A43D6"/>
    <w:rsid w:val="008A4C5C"/>
    <w:rsid w:val="008A7A07"/>
    <w:rsid w:val="008B0E19"/>
    <w:rsid w:val="008B0E39"/>
    <w:rsid w:val="008B1F33"/>
    <w:rsid w:val="008B2D12"/>
    <w:rsid w:val="008B328B"/>
    <w:rsid w:val="008B4C2B"/>
    <w:rsid w:val="008B6004"/>
    <w:rsid w:val="008B7F83"/>
    <w:rsid w:val="008C03D4"/>
    <w:rsid w:val="008C0592"/>
    <w:rsid w:val="008C18B2"/>
    <w:rsid w:val="008C1C3B"/>
    <w:rsid w:val="008C4961"/>
    <w:rsid w:val="008C6638"/>
    <w:rsid w:val="008C74D1"/>
    <w:rsid w:val="008C7BB8"/>
    <w:rsid w:val="008C7C35"/>
    <w:rsid w:val="008C7EAB"/>
    <w:rsid w:val="008D0AB3"/>
    <w:rsid w:val="008D0AC8"/>
    <w:rsid w:val="008D0DFD"/>
    <w:rsid w:val="008D114D"/>
    <w:rsid w:val="008D1644"/>
    <w:rsid w:val="008D39C5"/>
    <w:rsid w:val="008D5326"/>
    <w:rsid w:val="008D5F03"/>
    <w:rsid w:val="008D6916"/>
    <w:rsid w:val="008D6E74"/>
    <w:rsid w:val="008D7A9F"/>
    <w:rsid w:val="008E1809"/>
    <w:rsid w:val="008E20CD"/>
    <w:rsid w:val="008E2119"/>
    <w:rsid w:val="008E26A5"/>
    <w:rsid w:val="008E344F"/>
    <w:rsid w:val="008E3B3D"/>
    <w:rsid w:val="008E4D1E"/>
    <w:rsid w:val="008F0988"/>
    <w:rsid w:val="008F3704"/>
    <w:rsid w:val="008F3C22"/>
    <w:rsid w:val="008F472D"/>
    <w:rsid w:val="008F5322"/>
    <w:rsid w:val="008F5D07"/>
    <w:rsid w:val="00900267"/>
    <w:rsid w:val="00901FB4"/>
    <w:rsid w:val="009028B1"/>
    <w:rsid w:val="009056AB"/>
    <w:rsid w:val="00907FB0"/>
    <w:rsid w:val="00911CC1"/>
    <w:rsid w:val="00912CC5"/>
    <w:rsid w:val="0091310A"/>
    <w:rsid w:val="009144F4"/>
    <w:rsid w:val="009145EE"/>
    <w:rsid w:val="009147A3"/>
    <w:rsid w:val="0091593F"/>
    <w:rsid w:val="00917E81"/>
    <w:rsid w:val="009203FB"/>
    <w:rsid w:val="0092069D"/>
    <w:rsid w:val="009236F3"/>
    <w:rsid w:val="0092421B"/>
    <w:rsid w:val="009242EF"/>
    <w:rsid w:val="00924674"/>
    <w:rsid w:val="00924EF9"/>
    <w:rsid w:val="00926C9C"/>
    <w:rsid w:val="00930BDE"/>
    <w:rsid w:val="00931F23"/>
    <w:rsid w:val="00932BD9"/>
    <w:rsid w:val="0093681E"/>
    <w:rsid w:val="00940884"/>
    <w:rsid w:val="0094114B"/>
    <w:rsid w:val="00943859"/>
    <w:rsid w:val="00944108"/>
    <w:rsid w:val="00946894"/>
    <w:rsid w:val="00946D50"/>
    <w:rsid w:val="0095014F"/>
    <w:rsid w:val="0095109E"/>
    <w:rsid w:val="00951E3C"/>
    <w:rsid w:val="00951EB5"/>
    <w:rsid w:val="00952471"/>
    <w:rsid w:val="0095319B"/>
    <w:rsid w:val="00954E3C"/>
    <w:rsid w:val="009624F5"/>
    <w:rsid w:val="0096364A"/>
    <w:rsid w:val="009648DE"/>
    <w:rsid w:val="009649B8"/>
    <w:rsid w:val="00967253"/>
    <w:rsid w:val="00967411"/>
    <w:rsid w:val="00970197"/>
    <w:rsid w:val="009703CD"/>
    <w:rsid w:val="00970DAD"/>
    <w:rsid w:val="009723F3"/>
    <w:rsid w:val="00972AE1"/>
    <w:rsid w:val="00980673"/>
    <w:rsid w:val="009815B3"/>
    <w:rsid w:val="00984D39"/>
    <w:rsid w:val="00985034"/>
    <w:rsid w:val="0098694A"/>
    <w:rsid w:val="00987DC3"/>
    <w:rsid w:val="0099199E"/>
    <w:rsid w:val="009A0056"/>
    <w:rsid w:val="009A03B7"/>
    <w:rsid w:val="009A0FD7"/>
    <w:rsid w:val="009A463B"/>
    <w:rsid w:val="009A55CF"/>
    <w:rsid w:val="009A7083"/>
    <w:rsid w:val="009A7A04"/>
    <w:rsid w:val="009B110F"/>
    <w:rsid w:val="009B2EC8"/>
    <w:rsid w:val="009B4C3A"/>
    <w:rsid w:val="009B71D4"/>
    <w:rsid w:val="009B79C4"/>
    <w:rsid w:val="009B7ED7"/>
    <w:rsid w:val="009C00E2"/>
    <w:rsid w:val="009C0B14"/>
    <w:rsid w:val="009C2D0F"/>
    <w:rsid w:val="009C4744"/>
    <w:rsid w:val="009C54F9"/>
    <w:rsid w:val="009C7C37"/>
    <w:rsid w:val="009C7D68"/>
    <w:rsid w:val="009E394C"/>
    <w:rsid w:val="009F01A0"/>
    <w:rsid w:val="009F01C3"/>
    <w:rsid w:val="009F0770"/>
    <w:rsid w:val="009F1C15"/>
    <w:rsid w:val="009F6AE1"/>
    <w:rsid w:val="009F791C"/>
    <w:rsid w:val="00A0125C"/>
    <w:rsid w:val="00A01319"/>
    <w:rsid w:val="00A01961"/>
    <w:rsid w:val="00A01AF3"/>
    <w:rsid w:val="00A031B7"/>
    <w:rsid w:val="00A03994"/>
    <w:rsid w:val="00A04DD8"/>
    <w:rsid w:val="00A07383"/>
    <w:rsid w:val="00A10129"/>
    <w:rsid w:val="00A113F4"/>
    <w:rsid w:val="00A162BD"/>
    <w:rsid w:val="00A17CE9"/>
    <w:rsid w:val="00A208BC"/>
    <w:rsid w:val="00A21058"/>
    <w:rsid w:val="00A213B6"/>
    <w:rsid w:val="00A22CCD"/>
    <w:rsid w:val="00A23EEF"/>
    <w:rsid w:val="00A23F63"/>
    <w:rsid w:val="00A243CC"/>
    <w:rsid w:val="00A24890"/>
    <w:rsid w:val="00A24CCA"/>
    <w:rsid w:val="00A25FDB"/>
    <w:rsid w:val="00A26877"/>
    <w:rsid w:val="00A272AB"/>
    <w:rsid w:val="00A3092E"/>
    <w:rsid w:val="00A3175D"/>
    <w:rsid w:val="00A31C29"/>
    <w:rsid w:val="00A31EA0"/>
    <w:rsid w:val="00A3210E"/>
    <w:rsid w:val="00A321CC"/>
    <w:rsid w:val="00A327C4"/>
    <w:rsid w:val="00A40DBB"/>
    <w:rsid w:val="00A42CA8"/>
    <w:rsid w:val="00A43C09"/>
    <w:rsid w:val="00A4538C"/>
    <w:rsid w:val="00A45B8B"/>
    <w:rsid w:val="00A45B90"/>
    <w:rsid w:val="00A45EA2"/>
    <w:rsid w:val="00A46CEA"/>
    <w:rsid w:val="00A47404"/>
    <w:rsid w:val="00A5059C"/>
    <w:rsid w:val="00A52CA9"/>
    <w:rsid w:val="00A5545A"/>
    <w:rsid w:val="00A56BCB"/>
    <w:rsid w:val="00A56D0A"/>
    <w:rsid w:val="00A57E1B"/>
    <w:rsid w:val="00A60919"/>
    <w:rsid w:val="00A62457"/>
    <w:rsid w:val="00A63F5B"/>
    <w:rsid w:val="00A63FF1"/>
    <w:rsid w:val="00A643B2"/>
    <w:rsid w:val="00A657C8"/>
    <w:rsid w:val="00A662EB"/>
    <w:rsid w:val="00A6770F"/>
    <w:rsid w:val="00A70DBC"/>
    <w:rsid w:val="00A767EC"/>
    <w:rsid w:val="00A772B5"/>
    <w:rsid w:val="00A77D6F"/>
    <w:rsid w:val="00A810D9"/>
    <w:rsid w:val="00A83E77"/>
    <w:rsid w:val="00A843D3"/>
    <w:rsid w:val="00A85001"/>
    <w:rsid w:val="00A85E26"/>
    <w:rsid w:val="00A86190"/>
    <w:rsid w:val="00A862D3"/>
    <w:rsid w:val="00A86C6C"/>
    <w:rsid w:val="00A900E7"/>
    <w:rsid w:val="00A9127E"/>
    <w:rsid w:val="00A94081"/>
    <w:rsid w:val="00A95598"/>
    <w:rsid w:val="00A96557"/>
    <w:rsid w:val="00AA2A98"/>
    <w:rsid w:val="00AA6F1D"/>
    <w:rsid w:val="00AB050E"/>
    <w:rsid w:val="00AB621A"/>
    <w:rsid w:val="00AB718B"/>
    <w:rsid w:val="00AC0F01"/>
    <w:rsid w:val="00AC17D9"/>
    <w:rsid w:val="00AC3D8D"/>
    <w:rsid w:val="00AC6150"/>
    <w:rsid w:val="00AC6536"/>
    <w:rsid w:val="00AD0874"/>
    <w:rsid w:val="00AD13C9"/>
    <w:rsid w:val="00AD1F1A"/>
    <w:rsid w:val="00AD291E"/>
    <w:rsid w:val="00AD2DED"/>
    <w:rsid w:val="00AD2F8B"/>
    <w:rsid w:val="00AD3BA1"/>
    <w:rsid w:val="00AD4B65"/>
    <w:rsid w:val="00AD576B"/>
    <w:rsid w:val="00AE18BA"/>
    <w:rsid w:val="00AE6060"/>
    <w:rsid w:val="00AF036D"/>
    <w:rsid w:val="00AF2565"/>
    <w:rsid w:val="00B02D9D"/>
    <w:rsid w:val="00B02EB6"/>
    <w:rsid w:val="00B03095"/>
    <w:rsid w:val="00B041F3"/>
    <w:rsid w:val="00B05D32"/>
    <w:rsid w:val="00B064E8"/>
    <w:rsid w:val="00B06901"/>
    <w:rsid w:val="00B143C9"/>
    <w:rsid w:val="00B1526B"/>
    <w:rsid w:val="00B17158"/>
    <w:rsid w:val="00B17A3C"/>
    <w:rsid w:val="00B17AB5"/>
    <w:rsid w:val="00B17D06"/>
    <w:rsid w:val="00B20736"/>
    <w:rsid w:val="00B21992"/>
    <w:rsid w:val="00B276B5"/>
    <w:rsid w:val="00B27809"/>
    <w:rsid w:val="00B27E96"/>
    <w:rsid w:val="00B27F0D"/>
    <w:rsid w:val="00B31F65"/>
    <w:rsid w:val="00B3522F"/>
    <w:rsid w:val="00B360C1"/>
    <w:rsid w:val="00B36D21"/>
    <w:rsid w:val="00B36E29"/>
    <w:rsid w:val="00B4162D"/>
    <w:rsid w:val="00B42B9D"/>
    <w:rsid w:val="00B43D00"/>
    <w:rsid w:val="00B45A41"/>
    <w:rsid w:val="00B51918"/>
    <w:rsid w:val="00B51C1F"/>
    <w:rsid w:val="00B5288A"/>
    <w:rsid w:val="00B53EA6"/>
    <w:rsid w:val="00B56726"/>
    <w:rsid w:val="00B56C3B"/>
    <w:rsid w:val="00B56E01"/>
    <w:rsid w:val="00B60B5D"/>
    <w:rsid w:val="00B60D26"/>
    <w:rsid w:val="00B61820"/>
    <w:rsid w:val="00B61C05"/>
    <w:rsid w:val="00B61E4A"/>
    <w:rsid w:val="00B72088"/>
    <w:rsid w:val="00B74103"/>
    <w:rsid w:val="00B74400"/>
    <w:rsid w:val="00B753A8"/>
    <w:rsid w:val="00B80EFB"/>
    <w:rsid w:val="00B81D0E"/>
    <w:rsid w:val="00B849FF"/>
    <w:rsid w:val="00B85575"/>
    <w:rsid w:val="00B87C9D"/>
    <w:rsid w:val="00B91F64"/>
    <w:rsid w:val="00B937F0"/>
    <w:rsid w:val="00B946E7"/>
    <w:rsid w:val="00B94E6A"/>
    <w:rsid w:val="00B95C26"/>
    <w:rsid w:val="00BA20AB"/>
    <w:rsid w:val="00BA234F"/>
    <w:rsid w:val="00BA4D2C"/>
    <w:rsid w:val="00BA4E03"/>
    <w:rsid w:val="00BA5949"/>
    <w:rsid w:val="00BA60E3"/>
    <w:rsid w:val="00BA6DE6"/>
    <w:rsid w:val="00BA74D9"/>
    <w:rsid w:val="00BA79C2"/>
    <w:rsid w:val="00BB3EA9"/>
    <w:rsid w:val="00BB44D9"/>
    <w:rsid w:val="00BB52CB"/>
    <w:rsid w:val="00BC0F95"/>
    <w:rsid w:val="00BC27F5"/>
    <w:rsid w:val="00BC7F6F"/>
    <w:rsid w:val="00BD06B8"/>
    <w:rsid w:val="00BD2A15"/>
    <w:rsid w:val="00BD54F9"/>
    <w:rsid w:val="00BD7726"/>
    <w:rsid w:val="00BE0842"/>
    <w:rsid w:val="00BE1A71"/>
    <w:rsid w:val="00BE2D44"/>
    <w:rsid w:val="00BE536D"/>
    <w:rsid w:val="00BE56DA"/>
    <w:rsid w:val="00BF2FCF"/>
    <w:rsid w:val="00BF37A3"/>
    <w:rsid w:val="00BF5879"/>
    <w:rsid w:val="00BF6D0A"/>
    <w:rsid w:val="00BF770F"/>
    <w:rsid w:val="00C00640"/>
    <w:rsid w:val="00C00FE7"/>
    <w:rsid w:val="00C0355F"/>
    <w:rsid w:val="00C11E10"/>
    <w:rsid w:val="00C13F46"/>
    <w:rsid w:val="00C22A1B"/>
    <w:rsid w:val="00C22A1E"/>
    <w:rsid w:val="00C23D1C"/>
    <w:rsid w:val="00C25257"/>
    <w:rsid w:val="00C27821"/>
    <w:rsid w:val="00C31381"/>
    <w:rsid w:val="00C31ECD"/>
    <w:rsid w:val="00C32AEB"/>
    <w:rsid w:val="00C3318F"/>
    <w:rsid w:val="00C35381"/>
    <w:rsid w:val="00C369A3"/>
    <w:rsid w:val="00C373F1"/>
    <w:rsid w:val="00C4015B"/>
    <w:rsid w:val="00C40376"/>
    <w:rsid w:val="00C418CD"/>
    <w:rsid w:val="00C41E22"/>
    <w:rsid w:val="00C426D6"/>
    <w:rsid w:val="00C43A81"/>
    <w:rsid w:val="00C450EE"/>
    <w:rsid w:val="00C4646F"/>
    <w:rsid w:val="00C46E14"/>
    <w:rsid w:val="00C517D3"/>
    <w:rsid w:val="00C52B6D"/>
    <w:rsid w:val="00C531C1"/>
    <w:rsid w:val="00C5328E"/>
    <w:rsid w:val="00C5453C"/>
    <w:rsid w:val="00C551A9"/>
    <w:rsid w:val="00C55870"/>
    <w:rsid w:val="00C56A32"/>
    <w:rsid w:val="00C56B65"/>
    <w:rsid w:val="00C56F71"/>
    <w:rsid w:val="00C5788C"/>
    <w:rsid w:val="00C57BE1"/>
    <w:rsid w:val="00C62EE4"/>
    <w:rsid w:val="00C665F7"/>
    <w:rsid w:val="00C66910"/>
    <w:rsid w:val="00C66B84"/>
    <w:rsid w:val="00C67284"/>
    <w:rsid w:val="00C6743F"/>
    <w:rsid w:val="00C67545"/>
    <w:rsid w:val="00C721B2"/>
    <w:rsid w:val="00C74AA2"/>
    <w:rsid w:val="00C76C99"/>
    <w:rsid w:val="00C76D1E"/>
    <w:rsid w:val="00C81475"/>
    <w:rsid w:val="00C822A5"/>
    <w:rsid w:val="00C83CA2"/>
    <w:rsid w:val="00C84402"/>
    <w:rsid w:val="00C84A1F"/>
    <w:rsid w:val="00C85082"/>
    <w:rsid w:val="00C90A65"/>
    <w:rsid w:val="00C93691"/>
    <w:rsid w:val="00C964BC"/>
    <w:rsid w:val="00C96DAB"/>
    <w:rsid w:val="00CA0866"/>
    <w:rsid w:val="00CA0888"/>
    <w:rsid w:val="00CA0D85"/>
    <w:rsid w:val="00CA4354"/>
    <w:rsid w:val="00CA7485"/>
    <w:rsid w:val="00CB0E7D"/>
    <w:rsid w:val="00CB101F"/>
    <w:rsid w:val="00CB34C2"/>
    <w:rsid w:val="00CB378F"/>
    <w:rsid w:val="00CB3B7F"/>
    <w:rsid w:val="00CB3F85"/>
    <w:rsid w:val="00CB4288"/>
    <w:rsid w:val="00CC0617"/>
    <w:rsid w:val="00CC0A7D"/>
    <w:rsid w:val="00CC1024"/>
    <w:rsid w:val="00CC1C0A"/>
    <w:rsid w:val="00CC260B"/>
    <w:rsid w:val="00CC42E5"/>
    <w:rsid w:val="00CC595A"/>
    <w:rsid w:val="00CC6441"/>
    <w:rsid w:val="00CD03BA"/>
    <w:rsid w:val="00CD153C"/>
    <w:rsid w:val="00CD55BD"/>
    <w:rsid w:val="00CD76A4"/>
    <w:rsid w:val="00CD7A1B"/>
    <w:rsid w:val="00CE1E9C"/>
    <w:rsid w:val="00CE3050"/>
    <w:rsid w:val="00CF0C79"/>
    <w:rsid w:val="00CF2834"/>
    <w:rsid w:val="00CF5379"/>
    <w:rsid w:val="00CF771C"/>
    <w:rsid w:val="00CF7A14"/>
    <w:rsid w:val="00CF7EE2"/>
    <w:rsid w:val="00D014A1"/>
    <w:rsid w:val="00D01C93"/>
    <w:rsid w:val="00D0229F"/>
    <w:rsid w:val="00D033DC"/>
    <w:rsid w:val="00D045FC"/>
    <w:rsid w:val="00D054EA"/>
    <w:rsid w:val="00D07542"/>
    <w:rsid w:val="00D07EAF"/>
    <w:rsid w:val="00D10EA4"/>
    <w:rsid w:val="00D11FA5"/>
    <w:rsid w:val="00D13E05"/>
    <w:rsid w:val="00D14423"/>
    <w:rsid w:val="00D14634"/>
    <w:rsid w:val="00D14719"/>
    <w:rsid w:val="00D15420"/>
    <w:rsid w:val="00D2427E"/>
    <w:rsid w:val="00D24338"/>
    <w:rsid w:val="00D25B64"/>
    <w:rsid w:val="00D30806"/>
    <w:rsid w:val="00D30E58"/>
    <w:rsid w:val="00D31429"/>
    <w:rsid w:val="00D315D2"/>
    <w:rsid w:val="00D31F21"/>
    <w:rsid w:val="00D333B8"/>
    <w:rsid w:val="00D33EB8"/>
    <w:rsid w:val="00D34F6A"/>
    <w:rsid w:val="00D41D55"/>
    <w:rsid w:val="00D4211F"/>
    <w:rsid w:val="00D44995"/>
    <w:rsid w:val="00D45B38"/>
    <w:rsid w:val="00D461A0"/>
    <w:rsid w:val="00D47556"/>
    <w:rsid w:val="00D54678"/>
    <w:rsid w:val="00D5657B"/>
    <w:rsid w:val="00D572EE"/>
    <w:rsid w:val="00D61B06"/>
    <w:rsid w:val="00D61EE5"/>
    <w:rsid w:val="00D62584"/>
    <w:rsid w:val="00D662D7"/>
    <w:rsid w:val="00D66715"/>
    <w:rsid w:val="00D66E70"/>
    <w:rsid w:val="00D67857"/>
    <w:rsid w:val="00D72C30"/>
    <w:rsid w:val="00D73D48"/>
    <w:rsid w:val="00D74972"/>
    <w:rsid w:val="00D81074"/>
    <w:rsid w:val="00D8147C"/>
    <w:rsid w:val="00D82E84"/>
    <w:rsid w:val="00D84F9C"/>
    <w:rsid w:val="00D90293"/>
    <w:rsid w:val="00D9043F"/>
    <w:rsid w:val="00D90E29"/>
    <w:rsid w:val="00D9115E"/>
    <w:rsid w:val="00D93FF9"/>
    <w:rsid w:val="00D950F2"/>
    <w:rsid w:val="00D951D7"/>
    <w:rsid w:val="00D960CD"/>
    <w:rsid w:val="00D97D7F"/>
    <w:rsid w:val="00D97EED"/>
    <w:rsid w:val="00DA0947"/>
    <w:rsid w:val="00DA16BD"/>
    <w:rsid w:val="00DA2AC4"/>
    <w:rsid w:val="00DA6312"/>
    <w:rsid w:val="00DA7468"/>
    <w:rsid w:val="00DA7EDD"/>
    <w:rsid w:val="00DA7F92"/>
    <w:rsid w:val="00DB1196"/>
    <w:rsid w:val="00DB1390"/>
    <w:rsid w:val="00DB178A"/>
    <w:rsid w:val="00DB37CD"/>
    <w:rsid w:val="00DB643C"/>
    <w:rsid w:val="00DB6968"/>
    <w:rsid w:val="00DB6A0D"/>
    <w:rsid w:val="00DC0CE2"/>
    <w:rsid w:val="00DC2215"/>
    <w:rsid w:val="00DC2231"/>
    <w:rsid w:val="00DC33A4"/>
    <w:rsid w:val="00DC41E8"/>
    <w:rsid w:val="00DC572A"/>
    <w:rsid w:val="00DC62CE"/>
    <w:rsid w:val="00DC6BAB"/>
    <w:rsid w:val="00DD3889"/>
    <w:rsid w:val="00DD51C7"/>
    <w:rsid w:val="00DE20F7"/>
    <w:rsid w:val="00DE3963"/>
    <w:rsid w:val="00DE66DB"/>
    <w:rsid w:val="00DE72C6"/>
    <w:rsid w:val="00DE75B1"/>
    <w:rsid w:val="00DF2319"/>
    <w:rsid w:val="00DF394B"/>
    <w:rsid w:val="00DF55A1"/>
    <w:rsid w:val="00DF6368"/>
    <w:rsid w:val="00DF7184"/>
    <w:rsid w:val="00E0017F"/>
    <w:rsid w:val="00E00CC2"/>
    <w:rsid w:val="00E00DDA"/>
    <w:rsid w:val="00E04C5E"/>
    <w:rsid w:val="00E074F0"/>
    <w:rsid w:val="00E07667"/>
    <w:rsid w:val="00E07F04"/>
    <w:rsid w:val="00E116D9"/>
    <w:rsid w:val="00E11B58"/>
    <w:rsid w:val="00E12349"/>
    <w:rsid w:val="00E12444"/>
    <w:rsid w:val="00E1350D"/>
    <w:rsid w:val="00E14E97"/>
    <w:rsid w:val="00E152DF"/>
    <w:rsid w:val="00E2020F"/>
    <w:rsid w:val="00E20CC0"/>
    <w:rsid w:val="00E213EC"/>
    <w:rsid w:val="00E2224D"/>
    <w:rsid w:val="00E22281"/>
    <w:rsid w:val="00E24B00"/>
    <w:rsid w:val="00E24B93"/>
    <w:rsid w:val="00E26809"/>
    <w:rsid w:val="00E316AD"/>
    <w:rsid w:val="00E31ABA"/>
    <w:rsid w:val="00E324EA"/>
    <w:rsid w:val="00E40652"/>
    <w:rsid w:val="00E40DA9"/>
    <w:rsid w:val="00E423B4"/>
    <w:rsid w:val="00E431B8"/>
    <w:rsid w:val="00E500A1"/>
    <w:rsid w:val="00E50404"/>
    <w:rsid w:val="00E50C32"/>
    <w:rsid w:val="00E512B5"/>
    <w:rsid w:val="00E515A0"/>
    <w:rsid w:val="00E515D8"/>
    <w:rsid w:val="00E52A64"/>
    <w:rsid w:val="00E52FA0"/>
    <w:rsid w:val="00E55246"/>
    <w:rsid w:val="00E559E8"/>
    <w:rsid w:val="00E56DB8"/>
    <w:rsid w:val="00E57AFC"/>
    <w:rsid w:val="00E57D90"/>
    <w:rsid w:val="00E57F95"/>
    <w:rsid w:val="00E63AF5"/>
    <w:rsid w:val="00E63B65"/>
    <w:rsid w:val="00E64212"/>
    <w:rsid w:val="00E66949"/>
    <w:rsid w:val="00E705CE"/>
    <w:rsid w:val="00E70CD2"/>
    <w:rsid w:val="00E72E8C"/>
    <w:rsid w:val="00E73D9E"/>
    <w:rsid w:val="00E7650F"/>
    <w:rsid w:val="00E766CB"/>
    <w:rsid w:val="00E8146E"/>
    <w:rsid w:val="00E81599"/>
    <w:rsid w:val="00E82606"/>
    <w:rsid w:val="00E834AC"/>
    <w:rsid w:val="00E86D79"/>
    <w:rsid w:val="00E8716C"/>
    <w:rsid w:val="00E9152B"/>
    <w:rsid w:val="00E916E7"/>
    <w:rsid w:val="00E91F35"/>
    <w:rsid w:val="00E92155"/>
    <w:rsid w:val="00E92FF4"/>
    <w:rsid w:val="00E939BC"/>
    <w:rsid w:val="00E948A6"/>
    <w:rsid w:val="00E95633"/>
    <w:rsid w:val="00EA0D68"/>
    <w:rsid w:val="00EA143D"/>
    <w:rsid w:val="00EA24BD"/>
    <w:rsid w:val="00EA39E8"/>
    <w:rsid w:val="00EA4662"/>
    <w:rsid w:val="00EA628D"/>
    <w:rsid w:val="00EA7257"/>
    <w:rsid w:val="00EB1F61"/>
    <w:rsid w:val="00EB2468"/>
    <w:rsid w:val="00EB2977"/>
    <w:rsid w:val="00EB4691"/>
    <w:rsid w:val="00EB5ABF"/>
    <w:rsid w:val="00EC7CA2"/>
    <w:rsid w:val="00EC7F3B"/>
    <w:rsid w:val="00ED2357"/>
    <w:rsid w:val="00ED4F48"/>
    <w:rsid w:val="00ED7C1B"/>
    <w:rsid w:val="00EE3E3E"/>
    <w:rsid w:val="00EE602F"/>
    <w:rsid w:val="00EE6466"/>
    <w:rsid w:val="00EF69EA"/>
    <w:rsid w:val="00EF6DBF"/>
    <w:rsid w:val="00EF7E08"/>
    <w:rsid w:val="00F003FA"/>
    <w:rsid w:val="00F016E9"/>
    <w:rsid w:val="00F0335A"/>
    <w:rsid w:val="00F05056"/>
    <w:rsid w:val="00F0527A"/>
    <w:rsid w:val="00F1015F"/>
    <w:rsid w:val="00F11547"/>
    <w:rsid w:val="00F168D9"/>
    <w:rsid w:val="00F22985"/>
    <w:rsid w:val="00F22D6B"/>
    <w:rsid w:val="00F23314"/>
    <w:rsid w:val="00F27781"/>
    <w:rsid w:val="00F317FC"/>
    <w:rsid w:val="00F31AC9"/>
    <w:rsid w:val="00F348C0"/>
    <w:rsid w:val="00F36B46"/>
    <w:rsid w:val="00F4296C"/>
    <w:rsid w:val="00F43196"/>
    <w:rsid w:val="00F43270"/>
    <w:rsid w:val="00F45058"/>
    <w:rsid w:val="00F4524D"/>
    <w:rsid w:val="00F4544E"/>
    <w:rsid w:val="00F51C85"/>
    <w:rsid w:val="00F51D3E"/>
    <w:rsid w:val="00F5244E"/>
    <w:rsid w:val="00F52BD9"/>
    <w:rsid w:val="00F53035"/>
    <w:rsid w:val="00F538D7"/>
    <w:rsid w:val="00F53B60"/>
    <w:rsid w:val="00F55A3B"/>
    <w:rsid w:val="00F55BA8"/>
    <w:rsid w:val="00F57774"/>
    <w:rsid w:val="00F6283A"/>
    <w:rsid w:val="00F6311A"/>
    <w:rsid w:val="00F63F2E"/>
    <w:rsid w:val="00F67F9D"/>
    <w:rsid w:val="00F7100C"/>
    <w:rsid w:val="00F7188E"/>
    <w:rsid w:val="00F73BC0"/>
    <w:rsid w:val="00F74B1B"/>
    <w:rsid w:val="00F74E50"/>
    <w:rsid w:val="00F7516D"/>
    <w:rsid w:val="00F75AE0"/>
    <w:rsid w:val="00F76F24"/>
    <w:rsid w:val="00F77316"/>
    <w:rsid w:val="00F803BD"/>
    <w:rsid w:val="00F80876"/>
    <w:rsid w:val="00F8289C"/>
    <w:rsid w:val="00F83304"/>
    <w:rsid w:val="00F83757"/>
    <w:rsid w:val="00F83E52"/>
    <w:rsid w:val="00F87C34"/>
    <w:rsid w:val="00F95F82"/>
    <w:rsid w:val="00F972D4"/>
    <w:rsid w:val="00FA0110"/>
    <w:rsid w:val="00FA026A"/>
    <w:rsid w:val="00FA1ED6"/>
    <w:rsid w:val="00FA2A85"/>
    <w:rsid w:val="00FA671C"/>
    <w:rsid w:val="00FA7F0E"/>
    <w:rsid w:val="00FB0260"/>
    <w:rsid w:val="00FB04DD"/>
    <w:rsid w:val="00FB066B"/>
    <w:rsid w:val="00FB06C1"/>
    <w:rsid w:val="00FB0B74"/>
    <w:rsid w:val="00FB0B7B"/>
    <w:rsid w:val="00FB10D5"/>
    <w:rsid w:val="00FB15C2"/>
    <w:rsid w:val="00FB40FF"/>
    <w:rsid w:val="00FB4EC2"/>
    <w:rsid w:val="00FC0856"/>
    <w:rsid w:val="00FC3689"/>
    <w:rsid w:val="00FC4B28"/>
    <w:rsid w:val="00FD2723"/>
    <w:rsid w:val="00FD300B"/>
    <w:rsid w:val="00FD6736"/>
    <w:rsid w:val="00FD6D7F"/>
    <w:rsid w:val="00FD7E01"/>
    <w:rsid w:val="00FE024E"/>
    <w:rsid w:val="00FE0998"/>
    <w:rsid w:val="00FE1EF0"/>
    <w:rsid w:val="00FE3DE3"/>
    <w:rsid w:val="00FE781D"/>
    <w:rsid w:val="00FE7F07"/>
    <w:rsid w:val="00FE7FCF"/>
    <w:rsid w:val="00FF05FC"/>
    <w:rsid w:val="00FF0913"/>
    <w:rsid w:val="00FF1043"/>
    <w:rsid w:val="00FF2825"/>
    <w:rsid w:val="00FF2CD8"/>
    <w:rsid w:val="00FF4840"/>
    <w:rsid w:val="00FF6728"/>
    <w:rsid w:val="00FF6A15"/>
    <w:rsid w:val="00FF7D82"/>
    <w:rsid w:val="01C17BCA"/>
    <w:rsid w:val="02A36C67"/>
    <w:rsid w:val="09F50ADC"/>
    <w:rsid w:val="0A1262E5"/>
    <w:rsid w:val="0D707C7E"/>
    <w:rsid w:val="1F666B74"/>
    <w:rsid w:val="282E72DC"/>
    <w:rsid w:val="2CF92AB1"/>
    <w:rsid w:val="2E2078A9"/>
    <w:rsid w:val="2E8E2B0C"/>
    <w:rsid w:val="2E9114C3"/>
    <w:rsid w:val="30AD5AAE"/>
    <w:rsid w:val="31A36DD1"/>
    <w:rsid w:val="38137597"/>
    <w:rsid w:val="3DEC2379"/>
    <w:rsid w:val="411D52D6"/>
    <w:rsid w:val="41506BCA"/>
    <w:rsid w:val="42E957C6"/>
    <w:rsid w:val="461271D7"/>
    <w:rsid w:val="48F465AB"/>
    <w:rsid w:val="49800912"/>
    <w:rsid w:val="4C6940E2"/>
    <w:rsid w:val="4E492A85"/>
    <w:rsid w:val="4FD202FC"/>
    <w:rsid w:val="52DE4F3B"/>
    <w:rsid w:val="53E16559"/>
    <w:rsid w:val="5AB7428F"/>
    <w:rsid w:val="5E586F00"/>
    <w:rsid w:val="60432931"/>
    <w:rsid w:val="60CC0ECA"/>
    <w:rsid w:val="693352B4"/>
    <w:rsid w:val="6FBB61BB"/>
    <w:rsid w:val="78C156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  <o:rules v:ext="edit">
        <o:r id="V:Rule3" type="connector" idref="#_x0000_s1050"/>
        <o:r id="V:Rule4" type="connector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qFormat="1"/>
    <w:lsdException w:name="annotation text" w:semiHidden="1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7520"/>
    <w:pPr>
      <w:widowControl w:val="0"/>
      <w:spacing w:after="80" w:line="312" w:lineRule="auto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717520"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rsid w:val="00717520"/>
    <w:pPr>
      <w:numPr>
        <w:ilvl w:val="1"/>
      </w:numPr>
      <w:outlineLvl w:val="1"/>
    </w:pPr>
    <w:rPr>
      <w:sz w:val="22"/>
    </w:rPr>
  </w:style>
  <w:style w:type="paragraph" w:styleId="Heading3">
    <w:name w:val="heading 3"/>
    <w:basedOn w:val="Heading1"/>
    <w:next w:val="Normal"/>
    <w:qFormat/>
    <w:rsid w:val="00717520"/>
    <w:pPr>
      <w:numPr>
        <w:ilvl w:val="2"/>
      </w:numPr>
      <w:outlineLvl w:val="2"/>
    </w:pPr>
    <w:rPr>
      <w:i/>
      <w:sz w:val="18"/>
    </w:rPr>
  </w:style>
  <w:style w:type="paragraph" w:styleId="Heading4">
    <w:name w:val="heading 4"/>
    <w:basedOn w:val="Heading1"/>
    <w:next w:val="Normal"/>
    <w:qFormat/>
    <w:rsid w:val="00717520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rsid w:val="0071752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71752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71752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rsid w:val="0071752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71752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sid w:val="00717520"/>
    <w:pPr>
      <w:spacing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717520"/>
    <w:pPr>
      <w:keepLines/>
      <w:spacing w:after="120"/>
      <w:ind w:left="720"/>
    </w:pPr>
  </w:style>
  <w:style w:type="paragraph" w:styleId="BodyText2">
    <w:name w:val="Body Text 2"/>
    <w:basedOn w:val="Normal"/>
    <w:qFormat/>
    <w:rsid w:val="00717520"/>
    <w:rPr>
      <w:i/>
      <w:color w:val="0000FF"/>
    </w:rPr>
  </w:style>
  <w:style w:type="paragraph" w:styleId="BodyTextFirstIndent">
    <w:name w:val="Body Text First Indent"/>
    <w:basedOn w:val="BodyText"/>
    <w:link w:val="BodyTextFirstIndentChar"/>
    <w:qFormat/>
    <w:rsid w:val="00717520"/>
    <w:pPr>
      <w:keepLines w:val="0"/>
      <w:spacing w:after="80"/>
      <w:ind w:left="0" w:firstLine="360"/>
    </w:pPr>
  </w:style>
  <w:style w:type="paragraph" w:styleId="BodyTextIndent">
    <w:name w:val="Body Text Indent"/>
    <w:basedOn w:val="Normal"/>
    <w:qFormat/>
    <w:rsid w:val="00717520"/>
    <w:pPr>
      <w:ind w:left="720"/>
    </w:pPr>
    <w:rPr>
      <w:i/>
      <w:color w:val="0000FF"/>
      <w:u w:val="single"/>
    </w:rPr>
  </w:style>
  <w:style w:type="character" w:styleId="CommentReference">
    <w:name w:val="annotation reference"/>
    <w:basedOn w:val="DefaultParagraphFont"/>
    <w:semiHidden/>
    <w:unhideWhenUsed/>
    <w:qFormat/>
    <w:rsid w:val="0071752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qFormat/>
    <w:rsid w:val="00717520"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sid w:val="00717520"/>
    <w:rPr>
      <w:b/>
      <w:bCs/>
    </w:rPr>
  </w:style>
  <w:style w:type="paragraph" w:styleId="DocumentMap">
    <w:name w:val="Document Map"/>
    <w:basedOn w:val="Normal"/>
    <w:semiHidden/>
    <w:qFormat/>
    <w:rsid w:val="00717520"/>
    <w:pPr>
      <w:shd w:val="clear" w:color="auto" w:fill="000080"/>
    </w:pPr>
    <w:rPr>
      <w:rFonts w:ascii="Tahoma" w:hAnsi="Tahoma"/>
    </w:rPr>
  </w:style>
  <w:style w:type="character" w:styleId="Emphasis">
    <w:name w:val="Emphasis"/>
    <w:basedOn w:val="DefaultParagraphFont"/>
    <w:qFormat/>
    <w:rsid w:val="00717520"/>
    <w:rPr>
      <w:i/>
      <w:iCs/>
    </w:rPr>
  </w:style>
  <w:style w:type="paragraph" w:styleId="Footer">
    <w:name w:val="footer"/>
    <w:basedOn w:val="Normal"/>
    <w:link w:val="FooterChar"/>
    <w:uiPriority w:val="99"/>
    <w:qFormat/>
    <w:rsid w:val="00717520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qFormat/>
    <w:rsid w:val="00717520"/>
    <w:rPr>
      <w:sz w:val="20"/>
      <w:vertAlign w:val="superscript"/>
    </w:rPr>
  </w:style>
  <w:style w:type="paragraph" w:styleId="FootnoteText">
    <w:name w:val="footnote text"/>
    <w:basedOn w:val="Normal"/>
    <w:semiHidden/>
    <w:qFormat/>
    <w:rsid w:val="00717520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link w:val="HeaderChar"/>
    <w:uiPriority w:val="99"/>
    <w:qFormat/>
    <w:rsid w:val="0071752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qFormat/>
    <w:rsid w:val="00717520"/>
    <w:rPr>
      <w:color w:val="0000FF"/>
      <w:u w:val="single"/>
    </w:rPr>
  </w:style>
  <w:style w:type="paragraph" w:styleId="NormalWeb">
    <w:name w:val="Normal (Web)"/>
    <w:basedOn w:val="Normal"/>
    <w:uiPriority w:val="99"/>
    <w:qFormat/>
    <w:rsid w:val="00717520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NormalIndent">
    <w:name w:val="Normal Indent"/>
    <w:basedOn w:val="Normal"/>
    <w:qFormat/>
    <w:rsid w:val="00717520"/>
    <w:pPr>
      <w:ind w:left="900" w:hanging="900"/>
    </w:pPr>
  </w:style>
  <w:style w:type="character" w:styleId="PageNumber">
    <w:name w:val="page number"/>
    <w:basedOn w:val="DefaultParagraphFont"/>
    <w:qFormat/>
    <w:rsid w:val="00717520"/>
  </w:style>
  <w:style w:type="character" w:styleId="Strong">
    <w:name w:val="Strong"/>
    <w:basedOn w:val="DefaultParagraphFont"/>
    <w:uiPriority w:val="22"/>
    <w:qFormat/>
    <w:rsid w:val="00717520"/>
    <w:rPr>
      <w:b/>
      <w:bCs/>
    </w:rPr>
  </w:style>
  <w:style w:type="paragraph" w:styleId="Subtitle">
    <w:name w:val="Subtitle"/>
    <w:basedOn w:val="Normal"/>
    <w:qFormat/>
    <w:rsid w:val="00717520"/>
    <w:pPr>
      <w:spacing w:after="60"/>
      <w:jc w:val="center"/>
    </w:pPr>
    <w:rPr>
      <w:i/>
      <w:sz w:val="36"/>
      <w:lang w:val="en-AU"/>
    </w:rPr>
  </w:style>
  <w:style w:type="table" w:styleId="TableGrid">
    <w:name w:val="Table Grid"/>
    <w:basedOn w:val="TableNormal"/>
    <w:uiPriority w:val="59"/>
    <w:qFormat/>
    <w:rsid w:val="00717520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rsid w:val="00717520"/>
    <w:pPr>
      <w:spacing w:line="240" w:lineRule="auto"/>
      <w:jc w:val="center"/>
    </w:pPr>
    <w:rPr>
      <w:b/>
      <w:sz w:val="36"/>
    </w:rPr>
  </w:style>
  <w:style w:type="paragraph" w:styleId="TOC1">
    <w:name w:val="toc 1"/>
    <w:basedOn w:val="Normal"/>
    <w:next w:val="Normal"/>
    <w:uiPriority w:val="39"/>
    <w:qFormat/>
    <w:rsid w:val="00717520"/>
    <w:pPr>
      <w:spacing w:before="120" w:after="120"/>
    </w:pPr>
    <w:rPr>
      <w:b/>
      <w:bCs/>
      <w:caps/>
      <w:szCs w:val="24"/>
    </w:rPr>
  </w:style>
  <w:style w:type="paragraph" w:styleId="TOC2">
    <w:name w:val="toc 2"/>
    <w:basedOn w:val="Normal"/>
    <w:next w:val="Normal"/>
    <w:uiPriority w:val="39"/>
    <w:qFormat/>
    <w:rsid w:val="00717520"/>
    <w:pPr>
      <w:ind w:left="200"/>
    </w:pPr>
    <w:rPr>
      <w:smallCaps/>
      <w:szCs w:val="24"/>
    </w:rPr>
  </w:style>
  <w:style w:type="paragraph" w:styleId="TOC3">
    <w:name w:val="toc 3"/>
    <w:basedOn w:val="Normal"/>
    <w:next w:val="Normal"/>
    <w:uiPriority w:val="39"/>
    <w:qFormat/>
    <w:rsid w:val="00717520"/>
    <w:pPr>
      <w:ind w:left="400"/>
    </w:pPr>
    <w:rPr>
      <w:i/>
      <w:iCs/>
      <w:szCs w:val="24"/>
    </w:rPr>
  </w:style>
  <w:style w:type="paragraph" w:styleId="TOC4">
    <w:name w:val="toc 4"/>
    <w:basedOn w:val="Normal"/>
    <w:next w:val="Normal"/>
    <w:semiHidden/>
    <w:qFormat/>
    <w:rsid w:val="00717520"/>
    <w:pPr>
      <w:ind w:left="600"/>
    </w:pPr>
    <w:rPr>
      <w:sz w:val="18"/>
      <w:szCs w:val="21"/>
    </w:rPr>
  </w:style>
  <w:style w:type="paragraph" w:styleId="TOC5">
    <w:name w:val="toc 5"/>
    <w:basedOn w:val="Normal"/>
    <w:next w:val="Normal"/>
    <w:semiHidden/>
    <w:qFormat/>
    <w:rsid w:val="00717520"/>
    <w:pPr>
      <w:ind w:left="800"/>
    </w:pPr>
    <w:rPr>
      <w:sz w:val="18"/>
      <w:szCs w:val="21"/>
    </w:rPr>
  </w:style>
  <w:style w:type="paragraph" w:styleId="TOC6">
    <w:name w:val="toc 6"/>
    <w:basedOn w:val="Normal"/>
    <w:next w:val="Normal"/>
    <w:semiHidden/>
    <w:qFormat/>
    <w:rsid w:val="00717520"/>
    <w:pPr>
      <w:ind w:left="1000"/>
    </w:pPr>
    <w:rPr>
      <w:sz w:val="18"/>
      <w:szCs w:val="21"/>
    </w:rPr>
  </w:style>
  <w:style w:type="paragraph" w:styleId="TOC7">
    <w:name w:val="toc 7"/>
    <w:basedOn w:val="Normal"/>
    <w:next w:val="Normal"/>
    <w:semiHidden/>
    <w:qFormat/>
    <w:rsid w:val="00717520"/>
    <w:pPr>
      <w:ind w:left="1200"/>
    </w:pPr>
    <w:rPr>
      <w:sz w:val="18"/>
      <w:szCs w:val="21"/>
    </w:rPr>
  </w:style>
  <w:style w:type="paragraph" w:styleId="TOC8">
    <w:name w:val="toc 8"/>
    <w:basedOn w:val="Normal"/>
    <w:next w:val="Normal"/>
    <w:semiHidden/>
    <w:qFormat/>
    <w:rsid w:val="00717520"/>
    <w:pPr>
      <w:ind w:left="1400"/>
    </w:pPr>
    <w:rPr>
      <w:sz w:val="18"/>
      <w:szCs w:val="21"/>
    </w:rPr>
  </w:style>
  <w:style w:type="paragraph" w:styleId="TOC9">
    <w:name w:val="toc 9"/>
    <w:basedOn w:val="Normal"/>
    <w:next w:val="Normal"/>
    <w:semiHidden/>
    <w:qFormat/>
    <w:rsid w:val="00717520"/>
    <w:pPr>
      <w:ind w:left="1600"/>
    </w:pPr>
    <w:rPr>
      <w:sz w:val="18"/>
      <w:szCs w:val="21"/>
    </w:rPr>
  </w:style>
  <w:style w:type="table" w:styleId="LightShading-Accent2">
    <w:name w:val="Light Shading Accent 2"/>
    <w:basedOn w:val="TableNormal"/>
    <w:uiPriority w:val="60"/>
    <w:qFormat/>
    <w:rsid w:val="0071752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sid w:val="0071752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sid w:val="0071752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Paragraph2">
    <w:name w:val="Paragraph2"/>
    <w:basedOn w:val="Normal"/>
    <w:qFormat/>
    <w:rsid w:val="00717520"/>
    <w:pPr>
      <w:spacing w:before="80"/>
      <w:ind w:left="720"/>
      <w:jc w:val="both"/>
    </w:pPr>
    <w:rPr>
      <w:color w:val="000000"/>
      <w:lang w:val="en-AU"/>
    </w:rPr>
  </w:style>
  <w:style w:type="paragraph" w:customStyle="1" w:styleId="Tabletext">
    <w:name w:val="Tabletext"/>
    <w:basedOn w:val="Normal"/>
    <w:qFormat/>
    <w:rsid w:val="00717520"/>
    <w:pPr>
      <w:keepLines/>
      <w:spacing w:after="120"/>
    </w:pPr>
    <w:rPr>
      <w:sz w:val="16"/>
    </w:rPr>
  </w:style>
  <w:style w:type="paragraph" w:customStyle="1" w:styleId="Blockquote">
    <w:name w:val="Blockquote"/>
    <w:basedOn w:val="Normal"/>
    <w:qFormat/>
    <w:rsid w:val="00717520"/>
    <w:pPr>
      <w:widowControl/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customStyle="1" w:styleId="Bullet1">
    <w:name w:val="Bullet1"/>
    <w:basedOn w:val="Normal"/>
    <w:qFormat/>
    <w:rsid w:val="00717520"/>
    <w:pPr>
      <w:ind w:left="720" w:hanging="432"/>
    </w:pPr>
  </w:style>
  <w:style w:type="paragraph" w:customStyle="1" w:styleId="Bullet2">
    <w:name w:val="Bullet2"/>
    <w:basedOn w:val="Normal"/>
    <w:qFormat/>
    <w:rsid w:val="00717520"/>
    <w:pPr>
      <w:ind w:left="1440" w:hanging="360"/>
    </w:pPr>
    <w:rPr>
      <w:color w:val="000080"/>
    </w:rPr>
  </w:style>
  <w:style w:type="paragraph" w:customStyle="1" w:styleId="MainTitle">
    <w:name w:val="Main Title"/>
    <w:basedOn w:val="Normal"/>
    <w:qFormat/>
    <w:rsid w:val="0071752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qFormat/>
    <w:rsid w:val="00717520"/>
    <w:pPr>
      <w:spacing w:before="80" w:line="240" w:lineRule="auto"/>
      <w:jc w:val="both"/>
    </w:pPr>
  </w:style>
  <w:style w:type="paragraph" w:customStyle="1" w:styleId="Paragraph3">
    <w:name w:val="Paragraph3"/>
    <w:basedOn w:val="Normal"/>
    <w:qFormat/>
    <w:rsid w:val="00717520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qFormat/>
    <w:rsid w:val="00717520"/>
    <w:pPr>
      <w:spacing w:before="80" w:line="240" w:lineRule="auto"/>
      <w:ind w:left="2250"/>
      <w:jc w:val="both"/>
    </w:pPr>
  </w:style>
  <w:style w:type="paragraph" w:customStyle="1" w:styleId="Body">
    <w:name w:val="Body"/>
    <w:basedOn w:val="Normal"/>
    <w:qFormat/>
    <w:rsid w:val="0071752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qFormat/>
    <w:rsid w:val="00717520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BodyText"/>
    <w:qFormat/>
    <w:rsid w:val="00717520"/>
    <w:pPr>
      <w:spacing w:after="120"/>
      <w:ind w:left="720"/>
    </w:pPr>
    <w:rPr>
      <w:i/>
      <w:color w:val="0000FF"/>
    </w:rPr>
  </w:style>
  <w:style w:type="paragraph" w:customStyle="1" w:styleId="Subheading">
    <w:name w:val="Subheading"/>
    <w:basedOn w:val="BodyText"/>
    <w:qFormat/>
    <w:rsid w:val="00717520"/>
    <w:pPr>
      <w:spacing w:before="240"/>
    </w:pPr>
    <w:rPr>
      <w:b/>
      <w:bCs/>
    </w:rPr>
  </w:style>
  <w:style w:type="paragraph" w:customStyle="1" w:styleId="infoblue0">
    <w:name w:val="infoblue"/>
    <w:basedOn w:val="Normal"/>
    <w:qFormat/>
    <w:rsid w:val="00717520"/>
    <w:pPr>
      <w:widowControl/>
      <w:spacing w:after="120"/>
      <w:ind w:left="450"/>
    </w:pPr>
    <w:rPr>
      <w:i/>
      <w:iCs/>
      <w:color w:val="0000FF"/>
    </w:rPr>
  </w:style>
  <w:style w:type="paragraph" w:customStyle="1" w:styleId="BodyText1">
    <w:name w:val="Body Text1"/>
    <w:qFormat/>
    <w:rsid w:val="00717520"/>
    <w:pPr>
      <w:keepLines/>
      <w:spacing w:after="120" w:line="220" w:lineRule="atLeast"/>
    </w:pPr>
    <w:rPr>
      <w:lang w:val="en-GB"/>
    </w:rPr>
  </w:style>
  <w:style w:type="paragraph" w:customStyle="1" w:styleId="tableheading">
    <w:name w:val="tableheading"/>
    <w:basedOn w:val="Normal"/>
    <w:qFormat/>
    <w:rsid w:val="00717520"/>
    <w:pPr>
      <w:widowControl/>
      <w:spacing w:before="100" w:beforeAutospacing="1" w:after="100" w:afterAutospacing="1" w:line="240" w:lineRule="auto"/>
    </w:pPr>
    <w:rPr>
      <w:rFonts w:cs="Arial"/>
      <w:b/>
      <w:bCs/>
    </w:rPr>
  </w:style>
  <w:style w:type="paragraph" w:customStyle="1" w:styleId="a">
    <w:name w:val="#"/>
    <w:basedOn w:val="Heading2"/>
    <w:qFormat/>
    <w:rsid w:val="00717520"/>
  </w:style>
  <w:style w:type="character" w:customStyle="1" w:styleId="BalloonTextChar">
    <w:name w:val="Balloon Text Char"/>
    <w:basedOn w:val="DefaultParagraphFont"/>
    <w:link w:val="BalloonText"/>
    <w:qFormat/>
    <w:rsid w:val="00717520"/>
    <w:rPr>
      <w:rFonts w:ascii="Tahoma" w:hAnsi="Tahoma" w:cs="Tahoma"/>
      <w:sz w:val="16"/>
      <w:szCs w:val="16"/>
      <w:lang w:bidi="ar-SA"/>
    </w:rPr>
  </w:style>
  <w:style w:type="table" w:customStyle="1" w:styleId="LightList-Accent11">
    <w:name w:val="Light List - Accent 11"/>
    <w:basedOn w:val="TableNormal"/>
    <w:uiPriority w:val="61"/>
    <w:qFormat/>
    <w:rsid w:val="00717520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71752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FooterChar">
    <w:name w:val="Footer Char"/>
    <w:basedOn w:val="DefaultParagraphFont"/>
    <w:link w:val="Footer"/>
    <w:uiPriority w:val="99"/>
    <w:qFormat/>
    <w:rsid w:val="00717520"/>
    <w:rPr>
      <w:rFonts w:ascii="Verdana" w:hAnsi="Verdana"/>
    </w:rPr>
  </w:style>
  <w:style w:type="character" w:styleId="PlaceholderText">
    <w:name w:val="Placeholder Text"/>
    <w:basedOn w:val="DefaultParagraphFont"/>
    <w:uiPriority w:val="99"/>
    <w:semiHidden/>
    <w:qFormat/>
    <w:rsid w:val="00717520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7520"/>
    <w:rPr>
      <w:rFonts w:ascii="Verdana" w:hAnsi="Verdana"/>
    </w:rPr>
  </w:style>
  <w:style w:type="character" w:customStyle="1" w:styleId="TitleChar">
    <w:name w:val="Title Char"/>
    <w:basedOn w:val="DefaultParagraphFont"/>
    <w:link w:val="Title"/>
    <w:qFormat/>
    <w:locked/>
    <w:rsid w:val="00717520"/>
    <w:rPr>
      <w:rFonts w:ascii="Arial" w:hAnsi="Arial"/>
      <w:b/>
      <w:sz w:val="36"/>
    </w:rPr>
  </w:style>
  <w:style w:type="character" w:customStyle="1" w:styleId="BodyTextChar">
    <w:name w:val="Body Text Char"/>
    <w:basedOn w:val="DefaultParagraphFont"/>
    <w:link w:val="BodyText"/>
    <w:qFormat/>
    <w:rsid w:val="00717520"/>
    <w:rPr>
      <w:rFonts w:ascii="Verdana" w:hAnsi="Verdana"/>
    </w:rPr>
  </w:style>
  <w:style w:type="character" w:customStyle="1" w:styleId="BodyTextFirstIndentChar">
    <w:name w:val="Body Text First Indent Char"/>
    <w:basedOn w:val="BodyTextChar"/>
    <w:link w:val="BodyTextFirstIndent"/>
    <w:qFormat/>
    <w:rsid w:val="00717520"/>
    <w:rPr>
      <w:rFonts w:ascii="Verdana" w:hAnsi="Verdana"/>
    </w:rPr>
  </w:style>
  <w:style w:type="paragraph" w:customStyle="1" w:styleId="TableParagraphL">
    <w:name w:val="Table Paragraph (L)"/>
    <w:qFormat/>
    <w:rsid w:val="00717520"/>
    <w:rPr>
      <w:rFonts w:ascii="Arial" w:hAnsi="Arial" w:cs="Arial"/>
      <w:sz w:val="24"/>
    </w:rPr>
  </w:style>
  <w:style w:type="paragraph" w:customStyle="1" w:styleId="TableHeadL">
    <w:name w:val="Table Head (L)"/>
    <w:qFormat/>
    <w:rsid w:val="00717520"/>
    <w:pPr>
      <w:keepNext/>
    </w:pPr>
    <w:rPr>
      <w:rFonts w:ascii="Arial" w:hAnsi="Arial" w:cs="Arial"/>
      <w:b/>
      <w:sz w:val="24"/>
    </w:rPr>
  </w:style>
  <w:style w:type="paragraph" w:styleId="ListParagraph">
    <w:name w:val="List Paragraph"/>
    <w:basedOn w:val="Normal"/>
    <w:uiPriority w:val="34"/>
    <w:qFormat/>
    <w:rsid w:val="00717520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semiHidden/>
    <w:qFormat/>
    <w:rsid w:val="00717520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717520"/>
    <w:rPr>
      <w:rFonts w:ascii="Arial" w:hAnsi="Arial"/>
      <w:b/>
      <w:bCs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17520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NoSpacing">
    <w:name w:val="No Spacing"/>
    <w:link w:val="NoSpacingChar"/>
    <w:uiPriority w:val="1"/>
    <w:qFormat/>
    <w:rsid w:val="00717520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17520"/>
    <w:rPr>
      <w:rFonts w:asciiTheme="minorHAnsi" w:eastAsiaTheme="minorEastAsia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qFormat/>
    <w:rsid w:val="00717520"/>
  </w:style>
  <w:style w:type="character" w:customStyle="1" w:styleId="text-red">
    <w:name w:val="text-red"/>
    <w:basedOn w:val="DefaultParagraphFont"/>
    <w:qFormat/>
    <w:rsid w:val="00717520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3B75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n.wikipedia.org/wiki/Maulana_Abul_Kalam_Azad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hyperlink" Target="https://en.wikipedia.org/wiki/Government_of_India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header" Target="header2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a2ascholarships.iccr.gov.in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en.wikipedia.org/wiki/India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locis\Desktop\Templates\PP%20&amp;%20PMC%20&amp;%20IPM\TPL_1031_Project%20Management%20Pl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DB3D58-C118-46B9-82C1-03933FE6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TPL_1031_Project Management Plan.dotx</Template>
  <TotalTime>420</TotalTime>
  <Pages>10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ICCR</vt:lpstr>
    </vt:vector>
  </TitlesOfParts>
  <Manager>Gautam Silkka</Manager>
  <Company>Velocis Systems Pvt. Ltd</Company>
  <LinksUpToDate>false</LinksUpToDate>
  <CharactersWithSpaces>4292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ICCR</dc:title>
  <dc:creator>Sunaina Midha</dc:creator>
  <cp:lastModifiedBy>vipin</cp:lastModifiedBy>
  <cp:revision>41</cp:revision>
  <cp:lastPrinted>2015-07-03T12:25:00Z</cp:lastPrinted>
  <dcterms:created xsi:type="dcterms:W3CDTF">2016-11-21T04:15:00Z</dcterms:created>
  <dcterms:modified xsi:type="dcterms:W3CDTF">2021-08-24T06:01:00Z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Project Management Process</vt:lpwstr>
  </property>
  <property fmtid="{D5CDD505-2E9C-101B-9397-08002B2CF9AE}" pid="3" name="Document number">
    <vt:lpwstr>VSPL/CMMI/CM/TPL/1.0</vt:lpwstr>
  </property>
  <property fmtid="{D5CDD505-2E9C-101B-9397-08002B2CF9AE}" pid="4" name="KSOProductBuildVer">
    <vt:lpwstr>1033-11.2.0.10223</vt:lpwstr>
  </property>
</Properties>
</file>