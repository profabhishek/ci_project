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9"/>
        <w:rPr>
          <w:rFonts w:ascii="Arial" w:hAnsi="Arial" w:cs="Times New Roman" w:eastAsiaTheme="minorHAnsi"/>
          <w:sz w:val="20"/>
          <w:szCs w:val="20"/>
        </w:rPr>
      </w:pPr>
      <w:r>
        <w:rPr>
          <w:rFonts w:ascii="Arial" w:hAnsi="Arial" w:cs="Times New Roman" w:eastAsiaTheme="minorHAnsi"/>
          <w:sz w:val="20"/>
          <w:szCs w:val="20"/>
        </w:rPr>
        <w:t xml:space="preserve"> </w:t>
      </w:r>
    </w:p>
    <w:sdt>
      <w:sdtPr>
        <w:rPr>
          <w:rFonts w:ascii="Arial" w:hAnsi="Arial" w:cs="Times New Roman" w:eastAsiaTheme="minorHAnsi"/>
          <w:sz w:val="20"/>
          <w:szCs w:val="20"/>
        </w:rPr>
        <w:id w:val="-1733230730"/>
      </w:sdtPr>
      <w:sdtEndPr>
        <w:rPr>
          <w:rFonts w:ascii="Times New Roman" w:hAnsi="Times New Roman" w:eastAsia="Times New Roman" w:cs="Times New Roman"/>
          <w:b/>
          <w:sz w:val="36"/>
          <w:szCs w:val="36"/>
        </w:rPr>
      </w:sdtEndPr>
      <w:sdtContent>
        <w:p>
          <w:pPr>
            <w:pStyle w:val="79"/>
            <w:rPr>
              <w:color w:val="17375E" w:themeColor="text2" w:themeShade="BF"/>
              <w:sz w:val="32"/>
              <w:szCs w:val="32"/>
            </w:rPr>
          </w:pPr>
          <w:r>
            <w:rPr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>
                    <wp:simplePos x="0" y="0"/>
                    <wp:positionH relativeFrom="page">
                      <wp:posOffset>1152525</wp:posOffset>
                    </wp:positionH>
                    <wp:positionV relativeFrom="page">
                      <wp:posOffset>71120</wp:posOffset>
                    </wp:positionV>
                    <wp:extent cx="2717165" cy="8920480"/>
                    <wp:effectExtent l="0" t="4445" r="6985" b="0"/>
                    <wp:wrapNone/>
                    <wp:docPr id="26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17165" cy="8920480"/>
                              <a:chOff x="0" y="0"/>
                              <a:chExt cx="21945" cy="91257"/>
                            </a:xfrm>
                          </wpg:grpSpPr>
                          <wps:wsp>
                            <wps:cNvPr id="27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8" name="Pentagon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e"/>
                                    <w:id w:val="314846060"/>
                                    <w:showingPlcHdr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29" name="Group 26"/>
                            <wpg:cNvGrpSpPr/>
                            <wpg:grpSpPr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30" name="Group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31" name="Freeform 28"/>
                                <wps:cNvSpPr/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982996 w 122"/>
                                      <a:gd name="T3" fmla="*/ 3830638 h 440"/>
                                      <a:gd name="T4" fmla="*/ 2117205 w 122"/>
                                      <a:gd name="T5" fmla="*/ 7661275 h 440"/>
                                      <a:gd name="T6" fmla="*/ 3074988 w 122"/>
                                      <a:gd name="T7" fmla="*/ 10509060 h 440"/>
                                      <a:gd name="T8" fmla="*/ 3074988 w 122"/>
                                      <a:gd name="T9" fmla="*/ 11088688 h 440"/>
                                      <a:gd name="T10" fmla="*/ 1915566 w 122"/>
                                      <a:gd name="T11" fmla="*/ 7711678 h 440"/>
                                      <a:gd name="T12" fmla="*/ 982996 w 122"/>
                                      <a:gd name="T13" fmla="*/ 4536281 h 440"/>
                                      <a:gd name="T14" fmla="*/ 151229 w 122"/>
                                      <a:gd name="T15" fmla="*/ 1335691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Freeform 29"/>
                                <wps:cNvSpPr/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201667 w 116"/>
                                      <a:gd name="T3" fmla="*/ 478796 h 269"/>
                                      <a:gd name="T4" fmla="*/ 932719 w 116"/>
                                      <a:gd name="T5" fmla="*/ 2343547 h 269"/>
                                      <a:gd name="T6" fmla="*/ 1688971 w 116"/>
                                      <a:gd name="T7" fmla="*/ 4208299 h 269"/>
                                      <a:gd name="T8" fmla="*/ 2924175 w 116"/>
                                      <a:gd name="T9" fmla="*/ 6778633 h 269"/>
                                      <a:gd name="T10" fmla="*/ 2722508 w 116"/>
                                      <a:gd name="T11" fmla="*/ 6778633 h 269"/>
                                      <a:gd name="T12" fmla="*/ 1512504 w 116"/>
                                      <a:gd name="T13" fmla="*/ 4258698 h 269"/>
                                      <a:gd name="T14" fmla="*/ 756252 w 116"/>
                                      <a:gd name="T15" fmla="*/ 2469536 h 269"/>
                                      <a:gd name="T16" fmla="*/ 25216 w 116"/>
                                      <a:gd name="T17" fmla="*/ 629992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Freeform 30"/>
                                <wps:cNvSpPr/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25215 w 140"/>
                                      <a:gd name="T5" fmla="*/ 1990931 h 1272"/>
                                      <a:gd name="T6" fmla="*/ 75630 w 140"/>
                                      <a:gd name="T7" fmla="*/ 4007056 h 1272"/>
                                      <a:gd name="T8" fmla="*/ 302487 w 140"/>
                                      <a:gd name="T9" fmla="*/ 7988903 h 1272"/>
                                      <a:gd name="T10" fmla="*/ 579774 w 140"/>
                                      <a:gd name="T11" fmla="*/ 11995944 h 1272"/>
                                      <a:gd name="T12" fmla="*/ 983090 w 140"/>
                                      <a:gd name="T13" fmla="*/ 15977791 h 1272"/>
                                      <a:gd name="T14" fmla="*/ 1462019 w 140"/>
                                      <a:gd name="T15" fmla="*/ 19959638 h 1272"/>
                                      <a:gd name="T16" fmla="*/ 2092208 w 140"/>
                                      <a:gd name="T17" fmla="*/ 23891081 h 1272"/>
                                      <a:gd name="T18" fmla="*/ 2697182 w 140"/>
                                      <a:gd name="T19" fmla="*/ 27368897 h 1272"/>
                                      <a:gd name="T20" fmla="*/ 3402984 w 140"/>
                                      <a:gd name="T21" fmla="*/ 30821519 h 1272"/>
                                      <a:gd name="T22" fmla="*/ 3529013 w 140"/>
                                      <a:gd name="T23" fmla="*/ 32056388 h 1272"/>
                                      <a:gd name="T24" fmla="*/ 3478598 w 140"/>
                                      <a:gd name="T25" fmla="*/ 31804372 h 1272"/>
                                      <a:gd name="T26" fmla="*/ 2646767 w 140"/>
                                      <a:gd name="T27" fmla="*/ 27872928 h 1272"/>
                                      <a:gd name="T28" fmla="*/ 1940965 w 140"/>
                                      <a:gd name="T29" fmla="*/ 23916291 h 1272"/>
                                      <a:gd name="T30" fmla="*/ 1335991 w 140"/>
                                      <a:gd name="T31" fmla="*/ 19959638 h 1272"/>
                                      <a:gd name="T32" fmla="*/ 882261 w 140"/>
                                      <a:gd name="T33" fmla="*/ 15977791 h 1272"/>
                                      <a:gd name="T34" fmla="*/ 504145 w 140"/>
                                      <a:gd name="T35" fmla="*/ 11995944 h 1272"/>
                                      <a:gd name="T36" fmla="*/ 226873 w 140"/>
                                      <a:gd name="T37" fmla="*/ 7988903 h 1272"/>
                                      <a:gd name="T38" fmla="*/ 50414 w 140"/>
                                      <a:gd name="T39" fmla="*/ 4007056 h 1272"/>
                                      <a:gd name="T40" fmla="*/ 0 w 140"/>
                                      <a:gd name="T41" fmla="*/ 1990931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Freeform 31"/>
                                <wps:cNvSpPr/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1135070 w 45"/>
                                      <a:gd name="T1" fmla="*/ 0 h 854"/>
                                      <a:gd name="T2" fmla="*/ 1135070 w 45"/>
                                      <a:gd name="T3" fmla="*/ 0 h 854"/>
                                      <a:gd name="T4" fmla="*/ 882834 w 45"/>
                                      <a:gd name="T5" fmla="*/ 1663272 h 854"/>
                                      <a:gd name="T6" fmla="*/ 655814 w 45"/>
                                      <a:gd name="T7" fmla="*/ 3351754 h 854"/>
                                      <a:gd name="T8" fmla="*/ 353131 w 45"/>
                                      <a:gd name="T9" fmla="*/ 6728701 h 854"/>
                                      <a:gd name="T10" fmla="*/ 151342 w 45"/>
                                      <a:gd name="T11" fmla="*/ 10105648 h 854"/>
                                      <a:gd name="T12" fmla="*/ 75679 w 45"/>
                                      <a:gd name="T13" fmla="*/ 13457386 h 854"/>
                                      <a:gd name="T14" fmla="*/ 151342 w 45"/>
                                      <a:gd name="T15" fmla="*/ 16859542 h 854"/>
                                      <a:gd name="T16" fmla="*/ 353131 w 45"/>
                                      <a:gd name="T17" fmla="*/ 20236489 h 854"/>
                                      <a:gd name="T18" fmla="*/ 454025 w 45"/>
                                      <a:gd name="T19" fmla="*/ 21521738 h 854"/>
                                      <a:gd name="T20" fmla="*/ 454025 w 45"/>
                                      <a:gd name="T21" fmla="*/ 21446142 h 854"/>
                                      <a:gd name="T22" fmla="*/ 227020 w 45"/>
                                      <a:gd name="T23" fmla="*/ 20513694 h 854"/>
                                      <a:gd name="T24" fmla="*/ 201789 w 45"/>
                                      <a:gd name="T25" fmla="*/ 20236489 h 854"/>
                                      <a:gd name="T26" fmla="*/ 25232 w 45"/>
                                      <a:gd name="T27" fmla="*/ 16859542 h 854"/>
                                      <a:gd name="T28" fmla="*/ 0 w 45"/>
                                      <a:gd name="T29" fmla="*/ 13457386 h 854"/>
                                      <a:gd name="T30" fmla="*/ 75679 w 45"/>
                                      <a:gd name="T31" fmla="*/ 10105648 h 854"/>
                                      <a:gd name="T32" fmla="*/ 302683 w 45"/>
                                      <a:gd name="T33" fmla="*/ 6728701 h 854"/>
                                      <a:gd name="T34" fmla="*/ 630598 w 45"/>
                                      <a:gd name="T35" fmla="*/ 3326545 h 854"/>
                                      <a:gd name="T36" fmla="*/ 857603 w 45"/>
                                      <a:gd name="T37" fmla="*/ 1663272 h 854"/>
                                      <a:gd name="T38" fmla="*/ 1135070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Freeform 32"/>
                                <wps:cNvSpPr/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251938 w 154"/>
                                      <a:gd name="T3" fmla="*/ 1108827 h 629"/>
                                      <a:gd name="T4" fmla="*/ 529078 w 154"/>
                                      <a:gd name="T5" fmla="*/ 3175278 h 629"/>
                                      <a:gd name="T6" fmla="*/ 856590 w 154"/>
                                      <a:gd name="T7" fmla="*/ 5216535 h 629"/>
                                      <a:gd name="T8" fmla="*/ 1335281 w 154"/>
                                      <a:gd name="T9" fmla="*/ 7383788 h 629"/>
                                      <a:gd name="T10" fmla="*/ 1889545 w 154"/>
                                      <a:gd name="T11" fmla="*/ 9576234 h 629"/>
                                      <a:gd name="T12" fmla="*/ 2519383 w 154"/>
                                      <a:gd name="T13" fmla="*/ 11743487 h 629"/>
                                      <a:gd name="T14" fmla="*/ 3023260 w 154"/>
                                      <a:gd name="T15" fmla="*/ 13129529 h 629"/>
                                      <a:gd name="T16" fmla="*/ 3552338 w 154"/>
                                      <a:gd name="T17" fmla="*/ 14515555 h 629"/>
                                      <a:gd name="T18" fmla="*/ 3829462 w 154"/>
                                      <a:gd name="T19" fmla="*/ 15573981 h 629"/>
                                      <a:gd name="T20" fmla="*/ 3879850 w 154"/>
                                      <a:gd name="T21" fmla="*/ 15851195 h 629"/>
                                      <a:gd name="T22" fmla="*/ 3527136 w 154"/>
                                      <a:gd name="T23" fmla="*/ 14994374 h 629"/>
                                      <a:gd name="T24" fmla="*/ 2897299 w 154"/>
                                      <a:gd name="T25" fmla="*/ 13406728 h 629"/>
                                      <a:gd name="T26" fmla="*/ 2343034 w 154"/>
                                      <a:gd name="T27" fmla="*/ 11793888 h 629"/>
                                      <a:gd name="T28" fmla="*/ 1687995 w 154"/>
                                      <a:gd name="T29" fmla="*/ 9651844 h 629"/>
                                      <a:gd name="T30" fmla="*/ 1184118 w 154"/>
                                      <a:gd name="T31" fmla="*/ 7434190 h 629"/>
                                      <a:gd name="T32" fmla="*/ 705427 w 154"/>
                                      <a:gd name="T33" fmla="*/ 5216535 h 629"/>
                                      <a:gd name="T34" fmla="*/ 302326 w 154"/>
                                      <a:gd name="T35" fmla="*/ 2620864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Freeform 33"/>
                                <wps:cNvSpPr/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831858 w 33"/>
                                      <a:gd name="T3" fmla="*/ 1738320 h 69"/>
                                      <a:gd name="T4" fmla="*/ 604982 w 33"/>
                                      <a:gd name="T5" fmla="*/ 1738320 h 69"/>
                                      <a:gd name="T6" fmla="*/ 302491 w 33"/>
                                      <a:gd name="T7" fmla="*/ 881761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Freeform 34"/>
                                <wps:cNvSpPr/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226703 w 15"/>
                                      <a:gd name="T3" fmla="*/ 932229 h 93"/>
                                      <a:gd name="T4" fmla="*/ 226703 w 15"/>
                                      <a:gd name="T5" fmla="*/ 1007806 h 93"/>
                                      <a:gd name="T6" fmla="*/ 377833 w 15"/>
                                      <a:gd name="T7" fmla="*/ 2343158 h 93"/>
                                      <a:gd name="T8" fmla="*/ 125950 w 15"/>
                                      <a:gd name="T9" fmla="*/ 1234571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Freeform 35"/>
                                <wps:cNvSpPr/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9929813 w 394"/>
                                      <a:gd name="T1" fmla="*/ 0 h 766"/>
                                      <a:gd name="T2" fmla="*/ 9929813 w 394"/>
                                      <a:gd name="T3" fmla="*/ 0 h 766"/>
                                      <a:gd name="T4" fmla="*/ 8972115 w 394"/>
                                      <a:gd name="T5" fmla="*/ 957718 h 766"/>
                                      <a:gd name="T6" fmla="*/ 8039628 w 394"/>
                                      <a:gd name="T7" fmla="*/ 1940648 h 766"/>
                                      <a:gd name="T8" fmla="*/ 7157530 w 394"/>
                                      <a:gd name="T9" fmla="*/ 2948773 h 766"/>
                                      <a:gd name="T10" fmla="*/ 6275448 w 394"/>
                                      <a:gd name="T11" fmla="*/ 4032499 h 766"/>
                                      <a:gd name="T12" fmla="*/ 5216940 w 394"/>
                                      <a:gd name="T13" fmla="*/ 5494279 h 766"/>
                                      <a:gd name="T14" fmla="*/ 4234032 w 394"/>
                                      <a:gd name="T15" fmla="*/ 6956060 h 766"/>
                                      <a:gd name="T16" fmla="*/ 3301545 w 394"/>
                                      <a:gd name="T17" fmla="*/ 8543865 h 766"/>
                                      <a:gd name="T18" fmla="*/ 2469852 w 394"/>
                                      <a:gd name="T19" fmla="*/ 10131653 h 766"/>
                                      <a:gd name="T20" fmla="*/ 1738985 w 394"/>
                                      <a:gd name="T21" fmla="*/ 11769864 h 766"/>
                                      <a:gd name="T22" fmla="*/ 1134124 w 394"/>
                                      <a:gd name="T23" fmla="*/ 13483675 h 766"/>
                                      <a:gd name="T24" fmla="*/ 655267 w 394"/>
                                      <a:gd name="T25" fmla="*/ 15222683 h 766"/>
                                      <a:gd name="T26" fmla="*/ 352836 w 394"/>
                                      <a:gd name="T27" fmla="*/ 16961706 h 766"/>
                                      <a:gd name="T28" fmla="*/ 176426 w 394"/>
                                      <a:gd name="T29" fmla="*/ 18801525 h 766"/>
                                      <a:gd name="T30" fmla="*/ 151215 w 394"/>
                                      <a:gd name="T31" fmla="*/ 19305588 h 766"/>
                                      <a:gd name="T32" fmla="*/ 0 w 394"/>
                                      <a:gd name="T33" fmla="*/ 18877142 h 766"/>
                                      <a:gd name="T34" fmla="*/ 25211 w 394"/>
                                      <a:gd name="T35" fmla="*/ 18751119 h 766"/>
                                      <a:gd name="T36" fmla="*/ 176426 w 394"/>
                                      <a:gd name="T37" fmla="*/ 16961706 h 766"/>
                                      <a:gd name="T38" fmla="*/ 529262 w 394"/>
                                      <a:gd name="T39" fmla="*/ 15197487 h 766"/>
                                      <a:gd name="T40" fmla="*/ 1008103 w 394"/>
                                      <a:gd name="T41" fmla="*/ 13433269 h 766"/>
                                      <a:gd name="T42" fmla="*/ 1638175 w 394"/>
                                      <a:gd name="T43" fmla="*/ 11744652 h 766"/>
                                      <a:gd name="T44" fmla="*/ 2369042 w 394"/>
                                      <a:gd name="T45" fmla="*/ 10081247 h 766"/>
                                      <a:gd name="T46" fmla="*/ 3200734 w 394"/>
                                      <a:gd name="T47" fmla="*/ 8468247 h 766"/>
                                      <a:gd name="T48" fmla="*/ 4133221 w 394"/>
                                      <a:gd name="T49" fmla="*/ 6930865 h 766"/>
                                      <a:gd name="T50" fmla="*/ 5141324 w 394"/>
                                      <a:gd name="T51" fmla="*/ 5418678 h 766"/>
                                      <a:gd name="T52" fmla="*/ 6250237 w 394"/>
                                      <a:gd name="T53" fmla="*/ 3982092 h 766"/>
                                      <a:gd name="T54" fmla="*/ 7107125 w 394"/>
                                      <a:gd name="T55" fmla="*/ 2923562 h 766"/>
                                      <a:gd name="T56" fmla="*/ 8014417 w 394"/>
                                      <a:gd name="T57" fmla="*/ 1915437 h 766"/>
                                      <a:gd name="T58" fmla="*/ 8921710 w 394"/>
                                      <a:gd name="T59" fmla="*/ 932523 h 766"/>
                                      <a:gd name="T60" fmla="*/ 9929813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Freeform 36"/>
                                <wps:cNvSpPr/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151077 w 36"/>
                                      <a:gd name="T3" fmla="*/ 403258 h 194"/>
                                      <a:gd name="T4" fmla="*/ 176265 w 36"/>
                                      <a:gd name="T5" fmla="*/ 478876 h 194"/>
                                      <a:gd name="T6" fmla="*/ 276983 w 36"/>
                                      <a:gd name="T7" fmla="*/ 2016289 h 194"/>
                                      <a:gd name="T8" fmla="*/ 503590 w 36"/>
                                      <a:gd name="T9" fmla="*/ 3326876 h 194"/>
                                      <a:gd name="T10" fmla="*/ 830932 w 36"/>
                                      <a:gd name="T11" fmla="*/ 4662675 h 194"/>
                                      <a:gd name="T12" fmla="*/ 906463 w 36"/>
                                      <a:gd name="T13" fmla="*/ 4889500 h 194"/>
                                      <a:gd name="T14" fmla="*/ 528778 w 36"/>
                                      <a:gd name="T15" fmla="*/ 4057789 h 194"/>
                                      <a:gd name="T16" fmla="*/ 377701 w 36"/>
                                      <a:gd name="T17" fmla="*/ 3654531 h 194"/>
                                      <a:gd name="T18" fmla="*/ 125906 w 36"/>
                                      <a:gd name="T19" fmla="*/ 2041500 h 194"/>
                                      <a:gd name="T20" fmla="*/ 25187 w 36"/>
                                      <a:gd name="T21" fmla="*/ 1033356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Freeform 37"/>
                                <wps:cNvSpPr/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782645 w 31"/>
                                      <a:gd name="T3" fmla="*/ 1638308 h 65"/>
                                      <a:gd name="T4" fmla="*/ 580674 w 31"/>
                                      <a:gd name="T5" fmla="*/ 163830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Freeform 38"/>
                                <wps:cNvSpPr/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151039 w 7"/>
                                      <a:gd name="T3" fmla="*/ 427953 h 42"/>
                                      <a:gd name="T4" fmla="*/ 176220 w 7"/>
                                      <a:gd name="T5" fmla="*/ 1057275 h 42"/>
                                      <a:gd name="T6" fmla="*/ 151039 w 7"/>
                                      <a:gd name="T7" fmla="*/ 981763 h 42"/>
                                      <a:gd name="T8" fmla="*/ 0 w 7"/>
                                      <a:gd name="T9" fmla="*/ 578992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2" name="Freeform 39"/>
                                <wps:cNvSpPr/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151130 w 45"/>
                                      <a:gd name="T3" fmla="*/ 403171 h 118"/>
                                      <a:gd name="T4" fmla="*/ 528963 w 45"/>
                                      <a:gd name="T5" fmla="*/ 1234720 h 118"/>
                                      <a:gd name="T6" fmla="*/ 831223 w 45"/>
                                      <a:gd name="T7" fmla="*/ 2116649 h 118"/>
                                      <a:gd name="T8" fmla="*/ 1133483 w 45"/>
                                      <a:gd name="T9" fmla="*/ 2973388 h 118"/>
                                      <a:gd name="T10" fmla="*/ 1108287 w 45"/>
                                      <a:gd name="T11" fmla="*/ 2973388 h 118"/>
                                      <a:gd name="T12" fmla="*/ 327456 w 45"/>
                                      <a:gd name="T13" fmla="*/ 1335512 h 118"/>
                                      <a:gd name="T14" fmla="*/ 277080 w 45"/>
                                      <a:gd name="T15" fmla="*/ 1058324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" name="Group 4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44" name="Freeform 41"/>
                                <wps:cNvSpPr/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1033077 w 125"/>
                                      <a:gd name="T3" fmla="*/ 3905840 h 450"/>
                                      <a:gd name="T4" fmla="*/ 2166925 w 125"/>
                                      <a:gd name="T5" fmla="*/ 7786473 h 450"/>
                                      <a:gd name="T6" fmla="*/ 3149608 w 125"/>
                                      <a:gd name="T7" fmla="*/ 10709548 h 450"/>
                                      <a:gd name="T8" fmla="*/ 3149608 w 125"/>
                                      <a:gd name="T9" fmla="*/ 11339513 h 450"/>
                                      <a:gd name="T10" fmla="*/ 1990555 w 125"/>
                                      <a:gd name="T11" fmla="*/ 7836871 h 450"/>
                                      <a:gd name="T12" fmla="*/ 1033077 w 125"/>
                                      <a:gd name="T13" fmla="*/ 4611410 h 450"/>
                                      <a:gd name="T14" fmla="*/ 176386 w 125"/>
                                      <a:gd name="T15" fmla="*/ 1360742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Freeform 42"/>
                                <wps:cNvSpPr/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201693 w 118"/>
                                      <a:gd name="T3" fmla="*/ 504075 h 275"/>
                                      <a:gd name="T4" fmla="*/ 932839 w 118"/>
                                      <a:gd name="T5" fmla="*/ 2419558 h 275"/>
                                      <a:gd name="T6" fmla="*/ 1739612 w 118"/>
                                      <a:gd name="T7" fmla="*/ 4284634 h 275"/>
                                      <a:gd name="T8" fmla="*/ 2974975 w 118"/>
                                      <a:gd name="T9" fmla="*/ 6931033 h 275"/>
                                      <a:gd name="T10" fmla="*/ 2748078 w 118"/>
                                      <a:gd name="T11" fmla="*/ 6931033 h 275"/>
                                      <a:gd name="T12" fmla="*/ 1537919 w 118"/>
                                      <a:gd name="T13" fmla="*/ 4385449 h 275"/>
                                      <a:gd name="T14" fmla="*/ 756350 w 118"/>
                                      <a:gd name="T15" fmla="*/ 2520373 h 275"/>
                                      <a:gd name="T16" fmla="*/ 0 w 118"/>
                                      <a:gd name="T17" fmla="*/ 655297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43"/>
                                <wps:cNvSpPr/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402590 w 20"/>
                                      <a:gd name="T3" fmla="*/ 1814631 h 121"/>
                                      <a:gd name="T4" fmla="*/ 503238 w 20"/>
                                      <a:gd name="T5" fmla="*/ 3049595 h 121"/>
                                      <a:gd name="T6" fmla="*/ 452914 w 20"/>
                                      <a:gd name="T7" fmla="*/ 2822759 h 121"/>
                                      <a:gd name="T8" fmla="*/ 0 w 20"/>
                                      <a:gd name="T9" fmla="*/ 781307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reeform 44"/>
                                <wps:cNvSpPr/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277308 w 158"/>
                                      <a:gd name="T3" fmla="*/ 1159201 h 643"/>
                                      <a:gd name="T4" fmla="*/ 554600 w 158"/>
                                      <a:gd name="T5" fmla="*/ 3250810 h 643"/>
                                      <a:gd name="T6" fmla="*/ 907528 w 158"/>
                                      <a:gd name="T7" fmla="*/ 5317212 h 643"/>
                                      <a:gd name="T8" fmla="*/ 1386508 w 158"/>
                                      <a:gd name="T9" fmla="*/ 7585214 h 643"/>
                                      <a:gd name="T10" fmla="*/ 1915891 w 158"/>
                                      <a:gd name="T11" fmla="*/ 9802815 h 643"/>
                                      <a:gd name="T12" fmla="*/ 2596545 w 158"/>
                                      <a:gd name="T13" fmla="*/ 11995209 h 643"/>
                                      <a:gd name="T14" fmla="*/ 3100727 w 158"/>
                                      <a:gd name="T15" fmla="*/ 13431618 h 643"/>
                                      <a:gd name="T16" fmla="*/ 3630110 w 158"/>
                                      <a:gd name="T17" fmla="*/ 14817611 h 643"/>
                                      <a:gd name="T18" fmla="*/ 3907418 w 158"/>
                                      <a:gd name="T19" fmla="*/ 15926412 h 643"/>
                                      <a:gd name="T20" fmla="*/ 3983038 w 158"/>
                                      <a:gd name="T21" fmla="*/ 16203620 h 643"/>
                                      <a:gd name="T22" fmla="*/ 3579692 w 158"/>
                                      <a:gd name="T23" fmla="*/ 15321612 h 643"/>
                                      <a:gd name="T24" fmla="*/ 2974674 w 158"/>
                                      <a:gd name="T25" fmla="*/ 13708811 h 643"/>
                                      <a:gd name="T26" fmla="*/ 2394872 w 158"/>
                                      <a:gd name="T27" fmla="*/ 12045609 h 643"/>
                                      <a:gd name="T28" fmla="*/ 1739436 w 158"/>
                                      <a:gd name="T29" fmla="*/ 9853216 h 643"/>
                                      <a:gd name="T30" fmla="*/ 1184836 w 158"/>
                                      <a:gd name="T31" fmla="*/ 7610406 h 643"/>
                                      <a:gd name="T32" fmla="*/ 731072 w 158"/>
                                      <a:gd name="T33" fmla="*/ 5342404 h 643"/>
                                      <a:gd name="T34" fmla="*/ 327726 w 158"/>
                                      <a:gd name="T35" fmla="*/ 2696410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reeform 45"/>
                                <wps:cNvSpPr/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831858 w 33"/>
                                      <a:gd name="T3" fmla="*/ 1789120 h 71"/>
                                      <a:gd name="T4" fmla="*/ 604982 w 33"/>
                                      <a:gd name="T5" fmla="*/ 1789120 h 71"/>
                                      <a:gd name="T6" fmla="*/ 277291 w 33"/>
                                      <a:gd name="T7" fmla="*/ 907156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46"/>
                                <wps:cNvSpPr/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201507 w 15"/>
                                      <a:gd name="T3" fmla="*/ 932388 h 95"/>
                                      <a:gd name="T4" fmla="*/ 201507 w 15"/>
                                      <a:gd name="T5" fmla="*/ 1033186 h 95"/>
                                      <a:gd name="T6" fmla="*/ 377833 w 15"/>
                                      <a:gd name="T7" fmla="*/ 2393958 h 95"/>
                                      <a:gd name="T8" fmla="*/ 100753 w 15"/>
                                      <a:gd name="T9" fmla="*/ 1234782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reeform 47"/>
                                <wps:cNvSpPr/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10131425 w 402"/>
                                      <a:gd name="T1" fmla="*/ 0 h 782"/>
                                      <a:gd name="T2" fmla="*/ 10131425 w 402"/>
                                      <a:gd name="T3" fmla="*/ 25209 h 782"/>
                                      <a:gd name="T4" fmla="*/ 9148533 w 402"/>
                                      <a:gd name="T5" fmla="*/ 982849 h 782"/>
                                      <a:gd name="T6" fmla="*/ 8190837 w 402"/>
                                      <a:gd name="T7" fmla="*/ 1990891 h 782"/>
                                      <a:gd name="T8" fmla="*/ 7308739 w 402"/>
                                      <a:gd name="T9" fmla="*/ 3049336 h 782"/>
                                      <a:gd name="T10" fmla="*/ 6426658 w 402"/>
                                      <a:gd name="T11" fmla="*/ 4132973 h 782"/>
                                      <a:gd name="T12" fmla="*/ 5317746 w 402"/>
                                      <a:gd name="T13" fmla="*/ 5594634 h 782"/>
                                      <a:gd name="T14" fmla="*/ 4309644 w 402"/>
                                      <a:gd name="T15" fmla="*/ 7157100 h 782"/>
                                      <a:gd name="T16" fmla="*/ 3351947 w 402"/>
                                      <a:gd name="T17" fmla="*/ 8719565 h 782"/>
                                      <a:gd name="T18" fmla="*/ 2520255 w 402"/>
                                      <a:gd name="T19" fmla="*/ 10357642 h 782"/>
                                      <a:gd name="T20" fmla="*/ 1789389 w 402"/>
                                      <a:gd name="T21" fmla="*/ 12046104 h 782"/>
                                      <a:gd name="T22" fmla="*/ 1134123 w 402"/>
                                      <a:gd name="T23" fmla="*/ 13759776 h 782"/>
                                      <a:gd name="T24" fmla="*/ 680477 w 402"/>
                                      <a:gd name="T25" fmla="*/ 15549059 h 782"/>
                                      <a:gd name="T26" fmla="*/ 327641 w 402"/>
                                      <a:gd name="T27" fmla="*/ 17363535 h 782"/>
                                      <a:gd name="T28" fmla="*/ 176426 w 402"/>
                                      <a:gd name="T29" fmla="*/ 19178011 h 782"/>
                                      <a:gd name="T30" fmla="*/ 176426 w 402"/>
                                      <a:gd name="T31" fmla="*/ 19707225 h 782"/>
                                      <a:gd name="T32" fmla="*/ 0 w 402"/>
                                      <a:gd name="T33" fmla="*/ 19278815 h 782"/>
                                      <a:gd name="T34" fmla="*/ 25210 w 402"/>
                                      <a:gd name="T35" fmla="*/ 19178011 h 782"/>
                                      <a:gd name="T36" fmla="*/ 176426 w 402"/>
                                      <a:gd name="T37" fmla="*/ 17338326 h 782"/>
                                      <a:gd name="T38" fmla="*/ 529261 w 402"/>
                                      <a:gd name="T39" fmla="*/ 15523850 h 782"/>
                                      <a:gd name="T40" fmla="*/ 1008102 w 402"/>
                                      <a:gd name="T41" fmla="*/ 13734583 h 782"/>
                                      <a:gd name="T42" fmla="*/ 1663368 w 402"/>
                                      <a:gd name="T43" fmla="*/ 11970509 h 782"/>
                                      <a:gd name="T44" fmla="*/ 2394250 w 402"/>
                                      <a:gd name="T45" fmla="*/ 10307239 h 782"/>
                                      <a:gd name="T46" fmla="*/ 3276331 w 402"/>
                                      <a:gd name="T47" fmla="*/ 8643970 h 782"/>
                                      <a:gd name="T48" fmla="*/ 4208834 w 402"/>
                                      <a:gd name="T49" fmla="*/ 7081504 h 782"/>
                                      <a:gd name="T50" fmla="*/ 5267341 w 402"/>
                                      <a:gd name="T51" fmla="*/ 5544232 h 782"/>
                                      <a:gd name="T52" fmla="*/ 6376253 w 402"/>
                                      <a:gd name="T53" fmla="*/ 4107780 h 782"/>
                                      <a:gd name="T54" fmla="*/ 7233140 w 402"/>
                                      <a:gd name="T55" fmla="*/ 3024127 h 782"/>
                                      <a:gd name="T56" fmla="*/ 8165626 w 402"/>
                                      <a:gd name="T57" fmla="*/ 1965682 h 782"/>
                                      <a:gd name="T58" fmla="*/ 9123323 w 402"/>
                                      <a:gd name="T59" fmla="*/ 957640 h 782"/>
                                      <a:gd name="T60" fmla="*/ 1013142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reeform 48"/>
                                <wps:cNvSpPr/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151370 w 37"/>
                                      <a:gd name="T3" fmla="*/ 378092 h 196"/>
                                      <a:gd name="T4" fmla="*/ 176607 w 37"/>
                                      <a:gd name="T5" fmla="*/ 453701 h 196"/>
                                      <a:gd name="T6" fmla="*/ 302741 w 37"/>
                                      <a:gd name="T7" fmla="*/ 2016449 h 196"/>
                                      <a:gd name="T8" fmla="*/ 529804 w 37"/>
                                      <a:gd name="T9" fmla="*/ 3377552 h 196"/>
                                      <a:gd name="T10" fmla="*/ 832544 w 37"/>
                                      <a:gd name="T11" fmla="*/ 4738655 h 196"/>
                                      <a:gd name="T12" fmla="*/ 933458 w 37"/>
                                      <a:gd name="T13" fmla="*/ 4940300 h 196"/>
                                      <a:gd name="T14" fmla="*/ 555024 w 37"/>
                                      <a:gd name="T15" fmla="*/ 4083309 h 196"/>
                                      <a:gd name="T16" fmla="*/ 378434 w 37"/>
                                      <a:gd name="T17" fmla="*/ 3680019 h 196"/>
                                      <a:gd name="T18" fmla="*/ 126150 w 37"/>
                                      <a:gd name="T19" fmla="*/ 2041663 h 196"/>
                                      <a:gd name="T20" fmla="*/ 25236 w 37"/>
                                      <a:gd name="T21" fmla="*/ 1008224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49"/>
                                <wps:cNvSpPr/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781058 w 31"/>
                                      <a:gd name="T3" fmla="*/ 1663700 h 66"/>
                                      <a:gd name="T4" fmla="*/ 604684 w 31"/>
                                      <a:gd name="T5" fmla="*/ 1663700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reeform 50"/>
                                <wps:cNvSpPr/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76220 w 7"/>
                                      <a:gd name="T3" fmla="*/ 428042 h 43"/>
                                      <a:gd name="T4" fmla="*/ 176220 w 7"/>
                                      <a:gd name="T5" fmla="*/ 1082683 h 43"/>
                                      <a:gd name="T6" fmla="*/ 151039 w 7"/>
                                      <a:gd name="T7" fmla="*/ 1007140 h 43"/>
                                      <a:gd name="T8" fmla="*/ 0 w 7"/>
                                      <a:gd name="T9" fmla="*/ 629470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Freeform 51"/>
                                <wps:cNvSpPr/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76600 w 46"/>
                                      <a:gd name="T3" fmla="*/ 403251 h 121"/>
                                      <a:gd name="T4" fmla="*/ 555004 w 46"/>
                                      <a:gd name="T5" fmla="*/ 1260160 h 121"/>
                                      <a:gd name="T6" fmla="*/ 832514 w 46"/>
                                      <a:gd name="T7" fmla="*/ 2167475 h 121"/>
                                      <a:gd name="T8" fmla="*/ 1160463 w 46"/>
                                      <a:gd name="T9" fmla="*/ 3049595 h 121"/>
                                      <a:gd name="T10" fmla="*/ 1135243 w 46"/>
                                      <a:gd name="T11" fmla="*/ 3049595 h 121"/>
                                      <a:gd name="T12" fmla="*/ 353184 w 46"/>
                                      <a:gd name="T13" fmla="*/ 1386184 h 121"/>
                                      <a:gd name="T14" fmla="*/ 277510 w 46"/>
                                      <a:gd name="T15" fmla="*/ 1108941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6" o:spid="_x0000_s1026" o:spt="203" style="position:absolute;left:0pt;margin-left:90.75pt;margin-top:5.6pt;height:702.4pt;width:213.95pt;mso-position-horizontal-relative:page;mso-position-vertical-relative:page;z-index:-251660288;mso-width-relative:page;mso-height-relative:page;" coordsize="21945,91257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">
                    <o:lock v:ext="edit" aspectratio="f"/>
                    <v:rect id="Rectangle 24" o:spid="_x0000_s1026" o:spt="1" style="position:absolute;left:0;top:0;height:91257;width:1945;v-text-anchor:middle;" fillcolor="#1F497D [3231]" filled="t" stroked="f" coordsize="21600,21600" o:gfxdata="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7TQ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Pentagon 25" o:spid="_x0000_s1026" o:spt="15" type="#_x0000_t15" style="position:absolute;left:0;top:14668;height:5521;width:21945;v-text-anchor:middle;" fillcolor="#4F81BD [3220]" filled="t" stroked="f" coordsize="21600,21600" o:gfxdata="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5mTz7sAAADb&#10;AAAADwAAAAAAAAABACAAAAAiAAAAZHJzL2Rvd25yZXYueG1sUEsBAhQAFAAAAAgAh07iQDMvBZ47&#10;AAAAOQAAABAAAAAAAAAAAQAgAAAACgEAAGRycy9zaGFwZXhtbC54bWxQSwUGAAAAAAYABgBbAQAA&#10;tAMAAAAA&#10;" adj="18884">
                      <v:fill on="t" focussize="0,0"/>
                      <v:stroke on="f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e"/>
                              <w:id w:val="314846060"/>
                              <w:showingPlcHdr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6" o:spid="_x0000_s1026" o:spt="203" style="position:absolute;left:762;top:42100;height:49103;width:20574;" coordorigin="806,42118" coordsize="13062,3121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Group 27" o:spid="_x0000_s1026" o:spt="203" style="position:absolute;left:1410;top:42118;height:31210;width:10478;" coordorigin="1410,42118" coordsize="10477,3121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  <o:lock v:ext="edit" aspectratio="t"/>
                        <v:shape id="Freeform 28" o:spid="_x0000_s1026" o:spt="100" style="position:absolute;left:3696;top:62168;height:6985;width:1937;" fillcolor="#1F497D [3231]" filled="t" stroked="t" coordsize="122,440" o:gfxdata="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0j9YvQAA&#10;ANsAAAAPAAAAAAAAAAEAIAAAACIAAABkcnMvZG93bnJldi54bWxQSwECFAAUAAAACACHTuJAMy8F&#10;njsAAAA5AAAAEAAAAAAAAAABACAAAAAMAQAAZHJzL3NoYXBleG1sLnhtbFBLBQYAAAAABgAGAFsB&#10;AAC2AwAAAAA=&#10;" path="m0,0l39,152,84,304,122,417,122,440,76,306,39,180,6,53,0,0xe">
                          <v:path o:connectlocs="0,0;15607075,60811378;33614967,121622740;48821735,166831327;48821735,176032922;30413535,122422888;15607075,72013460;2401070,21204094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29" o:spid="_x0000_s1026" o:spt="100" style="position:absolute;left:5728;top:69058;height:4270;width:1842;" fillcolor="#1F497D [3231]" filled="t" stroked="t" coordsize="116,269" o:gfxdata="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1rDEL4A&#10;AADbAAAADwAAAAAAAAABACAAAAAiAAAAZHJzL2Rvd25yZXYueG1sUEsBAhQAFAAAAAgAh07iQDMv&#10;BZ47AAAAOQAAABAAAAAAAAAAAQAgAAAADQEAAGRycy9zaGFwZXhtbC54bWxQSwUGAAAAAAYABgBb&#10;AQAAtwMAAAAA&#10;" path="m0,0l8,19,37,93,67,167,116,269,108,269,60,169,30,98,1,25,0,0xe">
                          <v:path o:connectlocs="0,0;3202332,7600219;14810934,37200541;26819694,66800880;46433882,107601349;43231549,107601349;24017520,67600893;12008760,39200441;400412,10000244;0,0" o:connectangles="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0" o:spid="_x0000_s1026" o:spt="100" style="position:absolute;left:1410;top:42118;height:20193;width:2223;" fillcolor="#1F497D [3231]" filled="t" stroked="t" coordsize="140,1272" o:gfxdata="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gfi9vQAA&#10;ANsAAAAPAAAAAAAAAAEAIAAAACIAAABkcnMvZG93bnJldi54bWxQSwECFAAUAAAACACHTuJAMy8F&#10;njsAAAA5AAAAEAAAAAAAAAABACAAAAAMAQAAZHJzL3NoYXBleG1sLnhtbFBLBQYAAAAABgAGAFsB&#10;AAC2AwAAAAA=&#10;" path="m0,0l0,0,1,79,3,159,12,317,23,476,39,634,58,792,83,948,107,1086,135,1223,140,1272,138,1262,105,1106,77,949,53,792,35,634,20,476,9,317,2,159,0,79,0,0xe">
                          <v:path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1" o:spid="_x0000_s1026" o:spt="100" style="position:absolute;left:3410;top:48611;height:13557;width:715;" fillcolor="#1F497D [3231]" filled="t" stroked="t" coordsize="45,854" o:gfxdata="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7er0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2" o:spid="_x0000_s1026" o:spt="100" style="position:absolute;left:3633;top:62311;height:9985;width:2444;" fillcolor="#1F497D [3231]" filled="t" stroked="t" coordsize="154,629" o:gfxdata="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gNoG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3" o:spid="_x0000_s1026" o:spt="100" style="position:absolute;left:6204;top:72233;height:1095;width:524;" fillcolor="#1F497D [3231]" filled="t" stroked="t" coordsize="33,69" o:gfxdata="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6YRw+/&#10;AAAA2wAAAA8AAAAAAAAAAQAgAAAAIgAAAGRycy9kb3ducmV2LnhtbFBLAQIUABQAAAAIAIdO4kAz&#10;LwWeOwAAADkAAAAQAAAAAAAAAAEAIAAAAA4BAABkcnMvc2hhcGV4bWwueG1sUEsFBgAAAAAGAAYA&#10;WwEAALgDAAAAAA==&#10;" path="m0,0l33,69,24,69,12,35,0,0xe">
                          <v:path o:connectlocs="0,0;13208896,27586382;9606380,27586382;4803190,13993163;0,0" o:connectangles="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4" o:spid="_x0000_s1026" o:spt="100" style="position:absolute;left:3553;top:61533;height:1476;width:238;" fillcolor="#1F497D [3231]" filled="t" stroked="t" coordsize="15,93" o:gfxdata="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09JG/&#10;AAAA2wAAAA8AAAAAAAAAAQAgAAAAIgAAAGRycy9kb3ducmV2LnhtbFBLAQIUABQAAAAIAIdO4kAz&#10;LwWeOwAAADkAAAAQAAAAAAAAAAEAIAAAAA4BAABkcnMvc2hhcGV4bWwueG1sUEsFBgAAAAAGAAYA&#10;WwEAALgDAAAAAA==&#10;" path="m0,0l9,37,9,40,15,93,5,49,0,0xe">
                          <v:path o:connectlocs="0,0;3597020,14795376;3597020,15994856;5994950,37188185;1998406,19593836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5" o:spid="_x0000_s1026" o:spt="100" style="position:absolute;left:5633;top:56897;height:12161;width:6255;" fillcolor="#1F497D [3231]" filled="t" stroked="t" coordsize="394,766" o:gfxdata="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+RADugAAANsA&#10;AAAPAAAAAAAAAAEAIAAAACIAAABkcnMvZG93bnJldi54bWxQSwECFAAUAAAACACHTuJAMy8FnjsA&#10;AAA5AAAAEAAAAAAAAAABACAAAAAJAQAAZHJzL3NoYXBleG1sLnhtbFBLBQYAAAAABgAGAFsBAACz&#10;AwAAAAA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6" o:spid="_x0000_s1026" o:spt="100" style="position:absolute;left:5633;top:69153;height:3080;width:571;" fillcolor="#1F497D [3231]" filled="t" stroked="t" coordsize="36,194" o:gfxdata="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H45vQAA&#10;ANsAAAAPAAAAAAAAAAEAIAAAACIAAABkcnMvZG93bnJldi54bWxQSwECFAAUAAAACACHTuJAMy8F&#10;njsAAAA5AAAAEAAAAAAAAAABACAAAAAMAQAAZHJzL3NoYXBleG1sLnhtbFBLBQYAAAAABgAGAFsB&#10;AAC2AwAAAAA=&#10;" path="m0,0l6,16,7,19,11,80,20,132,33,185,36,194,21,161,15,145,5,81,1,41,0,0xe">
                          <v:path o:connectlocs="0,0;2396249,6402240;2795758,7602773;4393258,32011186;7987496,52818443;13179504,74025974;14377510,77627113;8387006,64422629;5990757,58020389;1997009,32411443;399493,16405858;0,0" o:connectangles="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7" o:spid="_x0000_s1026" o:spt="100" style="position:absolute;left:6077;top:72296;height:1032;width:493;" fillcolor="#1F497D [3231]" filled="t" stroked="t" coordsize="31,65" o:gfxdata="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DcnXbgAAADbAAAA&#10;DwAAAAAAAAABACAAAAAiAAAAZHJzL2Rvd25yZXYueG1sUEsBAhQAFAAAAAgAh07iQDMvBZ47AAAA&#10;OQAAABAAAAAAAAAAAQAgAAAABwEAAGRycy9zaGFwZXhtbC54bWxQSwUGAAAAAAYABgBbAQAAsQMA&#10;AAAA&#10;" path="m0,0l31,65,23,65,0,0xe">
                          <v:path o:connectlocs="0,0;12446580,26011290;9234589,26011290;0,0" o:connectangles="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8" o:spid="_x0000_s1026" o:spt="100" style="position:absolute;left:5633;top:68788;height:666;width:111;" fillcolor="#1F497D [3231]" filled="t" stroked="t" coordsize="7,42" o:gfxdata="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JJaa8AAAA&#10;2wAAAA8AAAAAAAAAAQAgAAAAIgAAAGRycy9kb3ducmV2LnhtbFBLAQIUABQAAAAIAIdO4kAzLwWe&#10;OwAAADkAAAAQAAAAAAAAAAEAIAAAAAsBAABkcnMvc2hhcGV4bWwueG1sUEsFBgAAAAAGAAYAWwEA&#10;ALUDAAAAAA==&#10;" path="m0,0l6,17,7,42,6,39,0,23,0,0xe">
                          <v:path o:connectlocs="0,0;2395047,6786111;2794345,16765360;2395047,15567956;0,9181158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9" o:spid="_x0000_s1026" o:spt="100" style="position:absolute;left:5871;top:71455;height:1873;width:714;" fillcolor="#1F497D [3231]" filled="t" stroked="t" coordsize="45,118" o:gfxdata="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/GOo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2397929,6399485;8392879,19598564;13188738,33597318;17984596,47196234;17584820,47196234;5195635,21198423;4396336,16798651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</v:group>
                      <v:group id="Group 40" o:spid="_x0000_s1026" o:spt="203" style="position:absolute;left:806;top:48269;height:25059;width:13063;" coordorigin="806,46499" coordsize="8747,16779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reeform 41" o:spid="_x0000_s1026" o:spt="100" style="position:absolute;left:1187;top:51897;height:7143;width:1984;" fillcolor="#1F497D [3231]" filled="t" stroked="t" coordsize="125,450" o:gfxdata="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LRR+/&#10;AAAA2wAAAA8AAAAAAAAAAQAgAAAAIgAAAGRycy9kb3ducmV2LnhtbFBLAQIUABQAAAAIAIdO4kAz&#10;LwWeOwAAADkAAAAQAAAAAAAAAAEAIAAAAA4BAABkcnMvc2hhcGV4bWwueG1sUEsFBgAAAAAGAAYA&#10;WwEAALgDAAAAAA==&#10;" path="m0,0l41,155,86,309,125,425,125,450,79,311,41,183,7,54,0,0xe">
                          <v:path o:connectlocs="0,0;16396998,61998700;34393433,123597281;49990578,169996225;49990578,179995869;31594088,124397265;16396998,73198448;2799598,21599511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2" o:spid="_x0000_s1026" o:spt="100" style="position:absolute;left:3282;top:58913;height:4366;width:1874;" fillcolor="#1F497D [3231]" filled="t" stroked="t" coordsize="118,275" o:gfxdata="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hSJS/&#10;AAAA2wAAAA8AAAAAAAAAAQAgAAAAIgAAAGRycy9kb3ducmV2LnhtbFBLAQIUABQAAAAIAIdO4kAz&#10;LwWeOwAAADkAAAAQAAAAAAAAAAEAIAAAAA4BAABkcnMvc2hhcGV4bWwueG1sUEsFBgAAAAAGAAYA&#10;WwEAALgDAAAAAA==&#10;" path="m0,0l8,20,37,96,69,170,118,275,109,275,61,174,30,100,0,26,0,0xe">
                          <v:path o:connectlocs="0,0;3203158,8002878;14814748,38413782;27627397,68024407;47246636,110039600;43643204,110039600;24424239,69624983;12011863,40014358;0,10403733;0,0" o:connectangles="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3" o:spid="_x0000_s1026" o:spt="100" style="position:absolute;left:806;top:50103;height:1921;width:317;" fillcolor="#1F497D [3231]" filled="t" stroked="t" coordsize="20,121" o:gfxdata="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gQNIvQAA&#10;ANsAAAAPAAAAAAAAAAEAIAAAACIAAABkcnMvZG93bnJldi54bWxQSwECFAAUAAAACACHTuJAMy8F&#10;njsAAAA5AAAAEAAAAAAAAAABACAAAAAMAQAAZHJzL3NoYXBleG1sLnhtbFBLBQYAAAAABgAGAFsB&#10;AAC2AwAAAAA=&#10;" path="m0,0l16,72,20,121,18,112,0,31,0,0xe">
                          <v:path o:connectlocs="0,0;6381051,28809141;7976322,48415471;7178686,44814215;0,12404055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4" o:spid="_x0000_s1026" o:spt="100" style="position:absolute;left:1123;top:52024;height:10207;width:2509;" fillcolor="#1F497D [3231]" filled="t" stroked="t" coordsize="158,643" o:gfxdata="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1Guq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5" o:spid="_x0000_s1026" o:spt="100" style="position:absolute;left:3759;top:62152;height:1127;width:524;" fillcolor="#1F497D [3231]" filled="t" stroked="t" coordsize="33,71" o:gfxdata="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Dlhu8AAAA&#10;2wAAAA8AAAAAAAAAAQAgAAAAIgAAAGRycy9kb3ducmV2LnhtbFBLAQIUABQAAAAIAIdO4kAzLwWe&#10;OwAAADkAAAAQAAAAAAAAAAEAIAAAAAsBAABkcnMvc2hhcGV4bWwueG1sUEsFBgAAAAAGAAYAWwEA&#10;ALUDAAAAAA==&#10;" path="m0,0l33,71,24,71,11,36,0,0xe">
                          <v:path o:connectlocs="0,0;13208896,28399130;9606380,28399130;4403044,14399504;0,0" o:connectangles="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6" o:spid="_x0000_s1026" o:spt="100" style="position:absolute;left:1060;top:51246;height:1508;width:238;" fillcolor="#1F497D [3231]" filled="t" stroked="t" coordsize="15,95" o:gfxdata="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N35UugAAANsA&#10;AAAPAAAAAAAAAAEAIAAAACIAAABkcnMvZG93bnJldi54bWxQSwECFAAUAAAACACHTuJAMy8FnjsA&#10;AAA5AAAAEAAAAAAAAAABACAAAAAJAQAAZHJzL3NoYXBleG1sLnhtbFBLBQYAAAAABgAGAFsBAACz&#10;AwAAAAA=&#10;" path="m0,0l8,37,8,41,15,95,4,49,0,0xe">
                          <v:path o:connectlocs="0,0;3197244,14800432;3197244,16400468;5994950,38000933;1598614,19600539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7" o:spid="_x0000_s1026" o:spt="100" style="position:absolute;left:3171;top:46499;height:12414;width:6382;" fillcolor="#1F497D [3231]" filled="t" stroked="t" coordsize="402,782" o:gfxdata="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UYnC8AAAA&#10;2wAAAA8AAAAAAAAAAQAgAAAAIgAAAGRycy9kb3ducmV2LnhtbFBLAQIUABQAAAAIAIdO4kAzLwWe&#10;OwAAADkAAAAQAAAAAAAAAAEAIAAAAAsBAABkcnMvc2hhcGV4bWwueG1sUEsFBgAAAAAGAAYAWwEA&#10;ALUDAAAAAA==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8" o:spid="_x0000_s1026" o:spt="100" style="position:absolute;left:3171;top:59040;height:3112;width:588;" fillcolor="#1F497D [3231]" filled="t" stroked="t" coordsize="37,196" o:gfxdata="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KOKi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2405555,6003175;2806619,7203660;4811127,32016271;8419587,53627254;13230699,75238236;14834413,78439865;8820381,64832946;6014032,58429689;2004762,32416608;401047,16008128;0,0" o:connectangles="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9" o:spid="_x0000_s1026" o:spt="100" style="position:absolute;left:3632;top:62231;height:1048;width:492;" fillcolor="#1F497D [3231]" filled="t" stroked="t" coordsize="31,66" o:gfxdata="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fJiLsAAADb&#10;AAAADwAAAAAAAAABACAAAAAiAAAAZHJzL2Rvd25yZXYueG1sUEsBAhQAFAAAAAgAh07iQDMvBZ47&#10;AAAAOQAAABAAAAAAAAAAAQAgAAAACgEAAGRycy9zaGFwZXhtbC54bWxQSwUGAAAAAAYABgBbAQAA&#10;tAMAAAAA&#10;" path="m0,0l31,66,24,66,0,0xe">
                          <v:path o:connectlocs="0,0;12396146,26417539;9596920,26417539;0,0" o:connectangles="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0" o:spid="_x0000_s1026" o:spt="100" style="position:absolute;left:3171;top:58644;height:682;width:111;" fillcolor="#1F497D [3231]" filled="t" stroked="t" coordsize="7,43" o:gfxdata="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5Z8X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2794345,6788945;2794345,17171855;2395047,15973708;0,9983686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1" o:spid="_x0000_s1026" o:spt="100" style="position:absolute;left:3409;top:61358;height:1921;width:731;" fillcolor="#1F497D [3231]" filled="t" stroked="t" coordsize="46,121" o:gfxdata="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pV3vQAA&#10;ANsAAAAPAAAAAAAAAAEAIAAAACIAAABkcnMvZG93bnJldi54bWxQSwECFAAUAAAACACHTuJAMy8F&#10;njsAAAA5AAAAEAAAAAAAAAABACAAAAAMAQAAZHJzL3NoYXBleG1sLnhtbFBLBQYAAAAABgAGAFsB&#10;AAC2AwAAAAA=&#10;" path="m0,0l7,16,22,50,33,86,46,121,45,121,14,55,11,44,0,0xe">
                          <v:path o:connectlocs="0,0;2806404,6402026;8819737,20006341;13229733,34410904;18441270,48415471;18040492,48415471;5612554,22007103;4409995,17605583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</w:p>
        <w:p>
          <w:pPr>
            <w:pStyle w:val="79"/>
            <w:jc w:val="right"/>
            <w:rPr>
              <w:color w:val="17375E" w:themeColor="text2" w:themeShade="BF"/>
              <w:sz w:val="32"/>
              <w:szCs w:val="32"/>
            </w:rPr>
          </w:pPr>
        </w:p>
        <w:p>
          <w:pPr>
            <w:pStyle w:val="79"/>
            <w:ind w:left="4320" w:firstLine="720"/>
            <w:jc w:val="center"/>
            <w:rPr>
              <w:sz w:val="36"/>
              <w:szCs w:val="36"/>
            </w:rPr>
          </w:pPr>
          <w:r>
            <w:rPr>
              <w:color w:val="984807" w:themeColor="accent6" w:themeShade="80"/>
              <w:sz w:val="36"/>
              <w:szCs w:val="36"/>
            </w:rPr>
            <w:t>ICCR (Indian Council for Cultural Relations)</w:t>
          </w: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rPr>
              <w:sz w:val="36"/>
              <w:szCs w:val="36"/>
            </w:rPr>
          </w:pPr>
          <w: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margin">
                      <wp:posOffset>2781300</wp:posOffset>
                    </wp:positionH>
                    <wp:positionV relativeFrom="page">
                      <wp:posOffset>3552825</wp:posOffset>
                    </wp:positionV>
                    <wp:extent cx="3162935" cy="133350"/>
                    <wp:effectExtent l="0" t="0" r="18415" b="0"/>
                    <wp:wrapNone/>
                    <wp:docPr id="25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3162935" cy="13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   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53" o:spid="_x0000_s1026" o:spt="202" type="#_x0000_t202" style="position:absolute;left:0pt;flip:y;margin-left:219pt;margin-top:279.75pt;height:10.5pt;width:249.05pt;mso-position-horizontal-relative:margin;mso-position-vertical-relative:page;z-index:251658240;mso-width-relative:page;mso-height-relative:page;" filled="f" stroked="f" coordsize="21600,21600" o:gfxdata="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+&#10;t9mT2gAAAAsBAAAPAAAAAAAAAAEAIAAAACIAAABkcnMvZG93bnJldi54bWxQSwECFAAUAAAACACH&#10;TuJAfI5lyekBAADCAwAADgAAAAAAAAABACAAAAApAQAAZHJzL2Uyb0RvYy54bWxQSwUGAAAAAAYA&#10;BgBZAQAAhAU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       </w:t>
                          </w:r>
                        </w:p>
                        <w:p/>
                      </w:txbxContent>
                    </v:textbox>
                  </v:shape>
                </w:pict>
              </mc:Fallback>
            </mc:AlternateContent>
          </w:r>
          <w:r>
            <w:rPr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>
                    <wp:simplePos x="0" y="0"/>
                    <wp:positionH relativeFrom="page">
                      <wp:posOffset>1152525</wp:posOffset>
                    </wp:positionH>
                    <wp:positionV relativeFrom="page">
                      <wp:posOffset>71120</wp:posOffset>
                    </wp:positionV>
                    <wp:extent cx="2717165" cy="8920480"/>
                    <wp:effectExtent l="0" t="0" r="6985" b="13970"/>
                    <wp:wrapNone/>
                    <wp:docPr id="170" name="Group 17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17165" cy="8920480"/>
                              <a:chOff x="0" y="0"/>
                              <a:chExt cx="21945" cy="91257"/>
                            </a:xfrm>
                          </wpg:grpSpPr>
                          <wps:wsp>
                            <wps:cNvPr id="17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" cy="912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2" name="Pentagon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"/>
                                <a:ext cx="21945" cy="5521"/>
                              </a:xfrm>
                              <a:prstGeom prst="homePlate">
                                <a:avLst>
                                  <a:gd name="adj" fmla="val 49998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e"/>
                                    <w:id w:val="-2064712224"/>
                                    <w:showingPlcHdr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>
                                      <w:pPr>
                                        <w:pStyle w:val="7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73" name="Group 26"/>
                            <wpg:cNvGrpSpPr/>
                            <wpg:grpSpPr>
                              <a:xfrm>
                                <a:off x="762" y="42100"/>
                                <a:ext cx="20574" cy="49103"/>
                                <a:chOff x="806" y="42118"/>
                                <a:chExt cx="13062" cy="31210"/>
                              </a:xfrm>
                            </wpg:grpSpPr>
                            <wpg:grpSp>
                              <wpg:cNvPr id="174" name="Group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" y="42118"/>
                                  <a:ext cx="10478" cy="31210"/>
                                  <a:chOff x="1410" y="42118"/>
                                  <a:chExt cx="10477" cy="31210"/>
                                </a:xfrm>
                              </wpg:grpSpPr>
                              <wps:wsp>
                                <wps:cNvPr id="175" name="Freeform 28"/>
                                <wps:cNvSpPr/>
                                <wps:spPr bwMode="auto">
                                  <a:xfrm>
                                    <a:off x="3696" y="62168"/>
                                    <a:ext cx="1937" cy="6985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982996 w 122"/>
                                      <a:gd name="T3" fmla="*/ 3830638 h 440"/>
                                      <a:gd name="T4" fmla="*/ 2117205 w 122"/>
                                      <a:gd name="T5" fmla="*/ 7661275 h 440"/>
                                      <a:gd name="T6" fmla="*/ 3074988 w 122"/>
                                      <a:gd name="T7" fmla="*/ 10509060 h 440"/>
                                      <a:gd name="T8" fmla="*/ 3074988 w 122"/>
                                      <a:gd name="T9" fmla="*/ 11088688 h 440"/>
                                      <a:gd name="T10" fmla="*/ 1915566 w 122"/>
                                      <a:gd name="T11" fmla="*/ 7711678 h 440"/>
                                      <a:gd name="T12" fmla="*/ 982996 w 122"/>
                                      <a:gd name="T13" fmla="*/ 4536281 h 440"/>
                                      <a:gd name="T14" fmla="*/ 151229 w 122"/>
                                      <a:gd name="T15" fmla="*/ 1335691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" name="Freeform 29"/>
                                <wps:cNvSpPr/>
                                <wps:spPr bwMode="auto">
                                  <a:xfrm>
                                    <a:off x="5728" y="69058"/>
                                    <a:ext cx="1842" cy="4270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201667 w 116"/>
                                      <a:gd name="T3" fmla="*/ 478796 h 269"/>
                                      <a:gd name="T4" fmla="*/ 932719 w 116"/>
                                      <a:gd name="T5" fmla="*/ 2343547 h 269"/>
                                      <a:gd name="T6" fmla="*/ 1688971 w 116"/>
                                      <a:gd name="T7" fmla="*/ 4208299 h 269"/>
                                      <a:gd name="T8" fmla="*/ 2924175 w 116"/>
                                      <a:gd name="T9" fmla="*/ 6778633 h 269"/>
                                      <a:gd name="T10" fmla="*/ 2722508 w 116"/>
                                      <a:gd name="T11" fmla="*/ 6778633 h 269"/>
                                      <a:gd name="T12" fmla="*/ 1512504 w 116"/>
                                      <a:gd name="T13" fmla="*/ 4258698 h 269"/>
                                      <a:gd name="T14" fmla="*/ 756252 w 116"/>
                                      <a:gd name="T15" fmla="*/ 2469536 h 269"/>
                                      <a:gd name="T16" fmla="*/ 25216 w 116"/>
                                      <a:gd name="T17" fmla="*/ 629992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7" name="Freeform 30"/>
                                <wps:cNvSpPr/>
                                <wps:spPr bwMode="auto">
                                  <a:xfrm>
                                    <a:off x="1410" y="42118"/>
                                    <a:ext cx="2223" cy="20193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25215 w 140"/>
                                      <a:gd name="T5" fmla="*/ 1990931 h 1272"/>
                                      <a:gd name="T6" fmla="*/ 75630 w 140"/>
                                      <a:gd name="T7" fmla="*/ 4007056 h 1272"/>
                                      <a:gd name="T8" fmla="*/ 302487 w 140"/>
                                      <a:gd name="T9" fmla="*/ 7988903 h 1272"/>
                                      <a:gd name="T10" fmla="*/ 579774 w 140"/>
                                      <a:gd name="T11" fmla="*/ 11995944 h 1272"/>
                                      <a:gd name="T12" fmla="*/ 983090 w 140"/>
                                      <a:gd name="T13" fmla="*/ 15977791 h 1272"/>
                                      <a:gd name="T14" fmla="*/ 1462019 w 140"/>
                                      <a:gd name="T15" fmla="*/ 19959638 h 1272"/>
                                      <a:gd name="T16" fmla="*/ 2092208 w 140"/>
                                      <a:gd name="T17" fmla="*/ 23891081 h 1272"/>
                                      <a:gd name="T18" fmla="*/ 2697182 w 140"/>
                                      <a:gd name="T19" fmla="*/ 27368897 h 1272"/>
                                      <a:gd name="T20" fmla="*/ 3402984 w 140"/>
                                      <a:gd name="T21" fmla="*/ 30821519 h 1272"/>
                                      <a:gd name="T22" fmla="*/ 3529013 w 140"/>
                                      <a:gd name="T23" fmla="*/ 32056388 h 1272"/>
                                      <a:gd name="T24" fmla="*/ 3478598 w 140"/>
                                      <a:gd name="T25" fmla="*/ 31804372 h 1272"/>
                                      <a:gd name="T26" fmla="*/ 2646767 w 140"/>
                                      <a:gd name="T27" fmla="*/ 27872928 h 1272"/>
                                      <a:gd name="T28" fmla="*/ 1940965 w 140"/>
                                      <a:gd name="T29" fmla="*/ 23916291 h 1272"/>
                                      <a:gd name="T30" fmla="*/ 1335991 w 140"/>
                                      <a:gd name="T31" fmla="*/ 19959638 h 1272"/>
                                      <a:gd name="T32" fmla="*/ 882261 w 140"/>
                                      <a:gd name="T33" fmla="*/ 15977791 h 1272"/>
                                      <a:gd name="T34" fmla="*/ 504145 w 140"/>
                                      <a:gd name="T35" fmla="*/ 11995944 h 1272"/>
                                      <a:gd name="T36" fmla="*/ 226873 w 140"/>
                                      <a:gd name="T37" fmla="*/ 7988903 h 1272"/>
                                      <a:gd name="T38" fmla="*/ 50414 w 140"/>
                                      <a:gd name="T39" fmla="*/ 4007056 h 1272"/>
                                      <a:gd name="T40" fmla="*/ 0 w 140"/>
                                      <a:gd name="T41" fmla="*/ 1990931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8" name="Freeform 31"/>
                                <wps:cNvSpPr/>
                                <wps:spPr bwMode="auto">
                                  <a:xfrm>
                                    <a:off x="3410" y="48611"/>
                                    <a:ext cx="715" cy="13557"/>
                                  </a:xfrm>
                                  <a:custGeom>
                                    <a:avLst/>
                                    <a:gdLst>
                                      <a:gd name="T0" fmla="*/ 1135070 w 45"/>
                                      <a:gd name="T1" fmla="*/ 0 h 854"/>
                                      <a:gd name="T2" fmla="*/ 1135070 w 45"/>
                                      <a:gd name="T3" fmla="*/ 0 h 854"/>
                                      <a:gd name="T4" fmla="*/ 882834 w 45"/>
                                      <a:gd name="T5" fmla="*/ 1663272 h 854"/>
                                      <a:gd name="T6" fmla="*/ 655814 w 45"/>
                                      <a:gd name="T7" fmla="*/ 3351754 h 854"/>
                                      <a:gd name="T8" fmla="*/ 353131 w 45"/>
                                      <a:gd name="T9" fmla="*/ 6728701 h 854"/>
                                      <a:gd name="T10" fmla="*/ 151342 w 45"/>
                                      <a:gd name="T11" fmla="*/ 10105648 h 854"/>
                                      <a:gd name="T12" fmla="*/ 75679 w 45"/>
                                      <a:gd name="T13" fmla="*/ 13457386 h 854"/>
                                      <a:gd name="T14" fmla="*/ 151342 w 45"/>
                                      <a:gd name="T15" fmla="*/ 16859542 h 854"/>
                                      <a:gd name="T16" fmla="*/ 353131 w 45"/>
                                      <a:gd name="T17" fmla="*/ 20236489 h 854"/>
                                      <a:gd name="T18" fmla="*/ 454025 w 45"/>
                                      <a:gd name="T19" fmla="*/ 21521738 h 854"/>
                                      <a:gd name="T20" fmla="*/ 454025 w 45"/>
                                      <a:gd name="T21" fmla="*/ 21446142 h 854"/>
                                      <a:gd name="T22" fmla="*/ 227020 w 45"/>
                                      <a:gd name="T23" fmla="*/ 20513694 h 854"/>
                                      <a:gd name="T24" fmla="*/ 201789 w 45"/>
                                      <a:gd name="T25" fmla="*/ 20236489 h 854"/>
                                      <a:gd name="T26" fmla="*/ 25232 w 45"/>
                                      <a:gd name="T27" fmla="*/ 16859542 h 854"/>
                                      <a:gd name="T28" fmla="*/ 0 w 45"/>
                                      <a:gd name="T29" fmla="*/ 13457386 h 854"/>
                                      <a:gd name="T30" fmla="*/ 75679 w 45"/>
                                      <a:gd name="T31" fmla="*/ 10105648 h 854"/>
                                      <a:gd name="T32" fmla="*/ 302683 w 45"/>
                                      <a:gd name="T33" fmla="*/ 6728701 h 854"/>
                                      <a:gd name="T34" fmla="*/ 630598 w 45"/>
                                      <a:gd name="T35" fmla="*/ 3326545 h 854"/>
                                      <a:gd name="T36" fmla="*/ 857603 w 45"/>
                                      <a:gd name="T37" fmla="*/ 1663272 h 854"/>
                                      <a:gd name="T38" fmla="*/ 1135070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9" name="Freeform 32"/>
                                <wps:cNvSpPr/>
                                <wps:spPr bwMode="auto">
                                  <a:xfrm>
                                    <a:off x="3633" y="62311"/>
                                    <a:ext cx="2444" cy="9985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251938 w 154"/>
                                      <a:gd name="T3" fmla="*/ 1108827 h 629"/>
                                      <a:gd name="T4" fmla="*/ 529078 w 154"/>
                                      <a:gd name="T5" fmla="*/ 3175278 h 629"/>
                                      <a:gd name="T6" fmla="*/ 856590 w 154"/>
                                      <a:gd name="T7" fmla="*/ 5216535 h 629"/>
                                      <a:gd name="T8" fmla="*/ 1335281 w 154"/>
                                      <a:gd name="T9" fmla="*/ 7383788 h 629"/>
                                      <a:gd name="T10" fmla="*/ 1889545 w 154"/>
                                      <a:gd name="T11" fmla="*/ 9576234 h 629"/>
                                      <a:gd name="T12" fmla="*/ 2519383 w 154"/>
                                      <a:gd name="T13" fmla="*/ 11743487 h 629"/>
                                      <a:gd name="T14" fmla="*/ 3023260 w 154"/>
                                      <a:gd name="T15" fmla="*/ 13129529 h 629"/>
                                      <a:gd name="T16" fmla="*/ 3552338 w 154"/>
                                      <a:gd name="T17" fmla="*/ 14515555 h 629"/>
                                      <a:gd name="T18" fmla="*/ 3829462 w 154"/>
                                      <a:gd name="T19" fmla="*/ 15573981 h 629"/>
                                      <a:gd name="T20" fmla="*/ 3879850 w 154"/>
                                      <a:gd name="T21" fmla="*/ 15851195 h 629"/>
                                      <a:gd name="T22" fmla="*/ 3527136 w 154"/>
                                      <a:gd name="T23" fmla="*/ 14994374 h 629"/>
                                      <a:gd name="T24" fmla="*/ 2897299 w 154"/>
                                      <a:gd name="T25" fmla="*/ 13406728 h 629"/>
                                      <a:gd name="T26" fmla="*/ 2343034 w 154"/>
                                      <a:gd name="T27" fmla="*/ 11793888 h 629"/>
                                      <a:gd name="T28" fmla="*/ 1687995 w 154"/>
                                      <a:gd name="T29" fmla="*/ 9651844 h 629"/>
                                      <a:gd name="T30" fmla="*/ 1184118 w 154"/>
                                      <a:gd name="T31" fmla="*/ 7434190 h 629"/>
                                      <a:gd name="T32" fmla="*/ 705427 w 154"/>
                                      <a:gd name="T33" fmla="*/ 5216535 h 629"/>
                                      <a:gd name="T34" fmla="*/ 302326 w 154"/>
                                      <a:gd name="T35" fmla="*/ 2620864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" name="Freeform 33"/>
                                <wps:cNvSpPr/>
                                <wps:spPr bwMode="auto">
                                  <a:xfrm>
                                    <a:off x="6204" y="72233"/>
                                    <a:ext cx="524" cy="1095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831858 w 33"/>
                                      <a:gd name="T3" fmla="*/ 1738320 h 69"/>
                                      <a:gd name="T4" fmla="*/ 604982 w 33"/>
                                      <a:gd name="T5" fmla="*/ 1738320 h 69"/>
                                      <a:gd name="T6" fmla="*/ 302491 w 33"/>
                                      <a:gd name="T7" fmla="*/ 881761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1" name="Freeform 34"/>
                                <wps:cNvSpPr/>
                                <wps:spPr bwMode="auto">
                                  <a:xfrm>
                                    <a:off x="3553" y="61533"/>
                                    <a:ext cx="238" cy="1476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226703 w 15"/>
                                      <a:gd name="T3" fmla="*/ 932229 h 93"/>
                                      <a:gd name="T4" fmla="*/ 226703 w 15"/>
                                      <a:gd name="T5" fmla="*/ 1007806 h 93"/>
                                      <a:gd name="T6" fmla="*/ 377833 w 15"/>
                                      <a:gd name="T7" fmla="*/ 2343158 h 93"/>
                                      <a:gd name="T8" fmla="*/ 125950 w 15"/>
                                      <a:gd name="T9" fmla="*/ 1234571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2" name="Freeform 35"/>
                                <wps:cNvSpPr/>
                                <wps:spPr bwMode="auto">
                                  <a:xfrm>
                                    <a:off x="5633" y="56897"/>
                                    <a:ext cx="6255" cy="12161"/>
                                  </a:xfrm>
                                  <a:custGeom>
                                    <a:avLst/>
                                    <a:gdLst>
                                      <a:gd name="T0" fmla="*/ 9929813 w 394"/>
                                      <a:gd name="T1" fmla="*/ 0 h 766"/>
                                      <a:gd name="T2" fmla="*/ 9929813 w 394"/>
                                      <a:gd name="T3" fmla="*/ 0 h 766"/>
                                      <a:gd name="T4" fmla="*/ 8972115 w 394"/>
                                      <a:gd name="T5" fmla="*/ 957718 h 766"/>
                                      <a:gd name="T6" fmla="*/ 8039628 w 394"/>
                                      <a:gd name="T7" fmla="*/ 1940648 h 766"/>
                                      <a:gd name="T8" fmla="*/ 7157530 w 394"/>
                                      <a:gd name="T9" fmla="*/ 2948773 h 766"/>
                                      <a:gd name="T10" fmla="*/ 6275448 w 394"/>
                                      <a:gd name="T11" fmla="*/ 4032499 h 766"/>
                                      <a:gd name="T12" fmla="*/ 5216940 w 394"/>
                                      <a:gd name="T13" fmla="*/ 5494279 h 766"/>
                                      <a:gd name="T14" fmla="*/ 4234032 w 394"/>
                                      <a:gd name="T15" fmla="*/ 6956060 h 766"/>
                                      <a:gd name="T16" fmla="*/ 3301545 w 394"/>
                                      <a:gd name="T17" fmla="*/ 8543865 h 766"/>
                                      <a:gd name="T18" fmla="*/ 2469852 w 394"/>
                                      <a:gd name="T19" fmla="*/ 10131653 h 766"/>
                                      <a:gd name="T20" fmla="*/ 1738985 w 394"/>
                                      <a:gd name="T21" fmla="*/ 11769864 h 766"/>
                                      <a:gd name="T22" fmla="*/ 1134124 w 394"/>
                                      <a:gd name="T23" fmla="*/ 13483675 h 766"/>
                                      <a:gd name="T24" fmla="*/ 655267 w 394"/>
                                      <a:gd name="T25" fmla="*/ 15222683 h 766"/>
                                      <a:gd name="T26" fmla="*/ 352836 w 394"/>
                                      <a:gd name="T27" fmla="*/ 16961706 h 766"/>
                                      <a:gd name="T28" fmla="*/ 176426 w 394"/>
                                      <a:gd name="T29" fmla="*/ 18801525 h 766"/>
                                      <a:gd name="T30" fmla="*/ 151215 w 394"/>
                                      <a:gd name="T31" fmla="*/ 19305588 h 766"/>
                                      <a:gd name="T32" fmla="*/ 0 w 394"/>
                                      <a:gd name="T33" fmla="*/ 18877142 h 766"/>
                                      <a:gd name="T34" fmla="*/ 25211 w 394"/>
                                      <a:gd name="T35" fmla="*/ 18751119 h 766"/>
                                      <a:gd name="T36" fmla="*/ 176426 w 394"/>
                                      <a:gd name="T37" fmla="*/ 16961706 h 766"/>
                                      <a:gd name="T38" fmla="*/ 529262 w 394"/>
                                      <a:gd name="T39" fmla="*/ 15197487 h 766"/>
                                      <a:gd name="T40" fmla="*/ 1008103 w 394"/>
                                      <a:gd name="T41" fmla="*/ 13433269 h 766"/>
                                      <a:gd name="T42" fmla="*/ 1638175 w 394"/>
                                      <a:gd name="T43" fmla="*/ 11744652 h 766"/>
                                      <a:gd name="T44" fmla="*/ 2369042 w 394"/>
                                      <a:gd name="T45" fmla="*/ 10081247 h 766"/>
                                      <a:gd name="T46" fmla="*/ 3200734 w 394"/>
                                      <a:gd name="T47" fmla="*/ 8468247 h 766"/>
                                      <a:gd name="T48" fmla="*/ 4133221 w 394"/>
                                      <a:gd name="T49" fmla="*/ 6930865 h 766"/>
                                      <a:gd name="T50" fmla="*/ 5141324 w 394"/>
                                      <a:gd name="T51" fmla="*/ 5418678 h 766"/>
                                      <a:gd name="T52" fmla="*/ 6250237 w 394"/>
                                      <a:gd name="T53" fmla="*/ 3982092 h 766"/>
                                      <a:gd name="T54" fmla="*/ 7107125 w 394"/>
                                      <a:gd name="T55" fmla="*/ 2923562 h 766"/>
                                      <a:gd name="T56" fmla="*/ 8014417 w 394"/>
                                      <a:gd name="T57" fmla="*/ 1915437 h 766"/>
                                      <a:gd name="T58" fmla="*/ 8921710 w 394"/>
                                      <a:gd name="T59" fmla="*/ 932523 h 766"/>
                                      <a:gd name="T60" fmla="*/ 9929813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3" name="Freeform 36"/>
                                <wps:cNvSpPr/>
                                <wps:spPr bwMode="auto">
                                  <a:xfrm>
                                    <a:off x="5633" y="69153"/>
                                    <a:ext cx="571" cy="3080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151077 w 36"/>
                                      <a:gd name="T3" fmla="*/ 403258 h 194"/>
                                      <a:gd name="T4" fmla="*/ 176265 w 36"/>
                                      <a:gd name="T5" fmla="*/ 478876 h 194"/>
                                      <a:gd name="T6" fmla="*/ 276983 w 36"/>
                                      <a:gd name="T7" fmla="*/ 2016289 h 194"/>
                                      <a:gd name="T8" fmla="*/ 503590 w 36"/>
                                      <a:gd name="T9" fmla="*/ 3326876 h 194"/>
                                      <a:gd name="T10" fmla="*/ 830932 w 36"/>
                                      <a:gd name="T11" fmla="*/ 4662675 h 194"/>
                                      <a:gd name="T12" fmla="*/ 906463 w 36"/>
                                      <a:gd name="T13" fmla="*/ 4889500 h 194"/>
                                      <a:gd name="T14" fmla="*/ 528778 w 36"/>
                                      <a:gd name="T15" fmla="*/ 4057789 h 194"/>
                                      <a:gd name="T16" fmla="*/ 377701 w 36"/>
                                      <a:gd name="T17" fmla="*/ 3654531 h 194"/>
                                      <a:gd name="T18" fmla="*/ 125906 w 36"/>
                                      <a:gd name="T19" fmla="*/ 2041500 h 194"/>
                                      <a:gd name="T20" fmla="*/ 25187 w 36"/>
                                      <a:gd name="T21" fmla="*/ 1033356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4" name="Freeform 37"/>
                                <wps:cNvSpPr/>
                                <wps:spPr bwMode="auto">
                                  <a:xfrm>
                                    <a:off x="6077" y="72296"/>
                                    <a:ext cx="493" cy="1032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782645 w 31"/>
                                      <a:gd name="T3" fmla="*/ 1638308 h 65"/>
                                      <a:gd name="T4" fmla="*/ 580674 w 31"/>
                                      <a:gd name="T5" fmla="*/ 163830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5" name="Freeform 38"/>
                                <wps:cNvSpPr/>
                                <wps:spPr bwMode="auto">
                                  <a:xfrm>
                                    <a:off x="5633" y="68788"/>
                                    <a:ext cx="111" cy="666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151039 w 7"/>
                                      <a:gd name="T3" fmla="*/ 427953 h 42"/>
                                      <a:gd name="T4" fmla="*/ 176220 w 7"/>
                                      <a:gd name="T5" fmla="*/ 1057275 h 42"/>
                                      <a:gd name="T6" fmla="*/ 151039 w 7"/>
                                      <a:gd name="T7" fmla="*/ 981763 h 42"/>
                                      <a:gd name="T8" fmla="*/ 0 w 7"/>
                                      <a:gd name="T9" fmla="*/ 578992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6" name="Freeform 39"/>
                                <wps:cNvSpPr/>
                                <wps:spPr bwMode="auto">
                                  <a:xfrm>
                                    <a:off x="5871" y="71455"/>
                                    <a:ext cx="714" cy="1873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151130 w 45"/>
                                      <a:gd name="T3" fmla="*/ 403171 h 118"/>
                                      <a:gd name="T4" fmla="*/ 528963 w 45"/>
                                      <a:gd name="T5" fmla="*/ 1234720 h 118"/>
                                      <a:gd name="T6" fmla="*/ 831223 w 45"/>
                                      <a:gd name="T7" fmla="*/ 2116649 h 118"/>
                                      <a:gd name="T8" fmla="*/ 1133483 w 45"/>
                                      <a:gd name="T9" fmla="*/ 2973388 h 118"/>
                                      <a:gd name="T10" fmla="*/ 1108287 w 45"/>
                                      <a:gd name="T11" fmla="*/ 2973388 h 118"/>
                                      <a:gd name="T12" fmla="*/ 327456 w 45"/>
                                      <a:gd name="T13" fmla="*/ 1335512 h 118"/>
                                      <a:gd name="T14" fmla="*/ 277080 w 45"/>
                                      <a:gd name="T15" fmla="*/ 1058324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7" name="Group 4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" y="48269"/>
                                  <a:ext cx="13063" cy="25059"/>
                                  <a:chOff x="806" y="46499"/>
                                  <a:chExt cx="8747" cy="16779"/>
                                </a:xfrm>
                              </wpg:grpSpPr>
                              <wps:wsp>
                                <wps:cNvPr id="188" name="Freeform 41"/>
                                <wps:cNvSpPr/>
                                <wps:spPr bwMode="auto">
                                  <a:xfrm>
                                    <a:off x="1187" y="51897"/>
                                    <a:ext cx="1984" cy="7143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1033077 w 125"/>
                                      <a:gd name="T3" fmla="*/ 3905840 h 450"/>
                                      <a:gd name="T4" fmla="*/ 2166925 w 125"/>
                                      <a:gd name="T5" fmla="*/ 7786473 h 450"/>
                                      <a:gd name="T6" fmla="*/ 3149608 w 125"/>
                                      <a:gd name="T7" fmla="*/ 10709548 h 450"/>
                                      <a:gd name="T8" fmla="*/ 3149608 w 125"/>
                                      <a:gd name="T9" fmla="*/ 11339513 h 450"/>
                                      <a:gd name="T10" fmla="*/ 1990555 w 125"/>
                                      <a:gd name="T11" fmla="*/ 7836871 h 450"/>
                                      <a:gd name="T12" fmla="*/ 1033077 w 125"/>
                                      <a:gd name="T13" fmla="*/ 4611410 h 450"/>
                                      <a:gd name="T14" fmla="*/ 176386 w 125"/>
                                      <a:gd name="T15" fmla="*/ 1360742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9" name="Freeform 42"/>
                                <wps:cNvSpPr/>
                                <wps:spPr bwMode="auto">
                                  <a:xfrm>
                                    <a:off x="3282" y="58913"/>
                                    <a:ext cx="1874" cy="4366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201693 w 118"/>
                                      <a:gd name="T3" fmla="*/ 504075 h 275"/>
                                      <a:gd name="T4" fmla="*/ 932839 w 118"/>
                                      <a:gd name="T5" fmla="*/ 2419558 h 275"/>
                                      <a:gd name="T6" fmla="*/ 1739612 w 118"/>
                                      <a:gd name="T7" fmla="*/ 4284634 h 275"/>
                                      <a:gd name="T8" fmla="*/ 2974975 w 118"/>
                                      <a:gd name="T9" fmla="*/ 6931033 h 275"/>
                                      <a:gd name="T10" fmla="*/ 2748078 w 118"/>
                                      <a:gd name="T11" fmla="*/ 6931033 h 275"/>
                                      <a:gd name="T12" fmla="*/ 1537919 w 118"/>
                                      <a:gd name="T13" fmla="*/ 4385449 h 275"/>
                                      <a:gd name="T14" fmla="*/ 756350 w 118"/>
                                      <a:gd name="T15" fmla="*/ 2520373 h 275"/>
                                      <a:gd name="T16" fmla="*/ 0 w 118"/>
                                      <a:gd name="T17" fmla="*/ 655297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0" name="Freeform 43"/>
                                <wps:cNvSpPr/>
                                <wps:spPr bwMode="auto">
                                  <a:xfrm>
                                    <a:off x="806" y="50103"/>
                                    <a:ext cx="317" cy="1921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402590 w 20"/>
                                      <a:gd name="T3" fmla="*/ 1814631 h 121"/>
                                      <a:gd name="T4" fmla="*/ 503238 w 20"/>
                                      <a:gd name="T5" fmla="*/ 3049595 h 121"/>
                                      <a:gd name="T6" fmla="*/ 452914 w 20"/>
                                      <a:gd name="T7" fmla="*/ 2822759 h 121"/>
                                      <a:gd name="T8" fmla="*/ 0 w 20"/>
                                      <a:gd name="T9" fmla="*/ 781307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1" name="Freeform 44"/>
                                <wps:cNvSpPr/>
                                <wps:spPr bwMode="auto">
                                  <a:xfrm>
                                    <a:off x="1123" y="52024"/>
                                    <a:ext cx="2509" cy="10207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277308 w 158"/>
                                      <a:gd name="T3" fmla="*/ 1159201 h 643"/>
                                      <a:gd name="T4" fmla="*/ 554600 w 158"/>
                                      <a:gd name="T5" fmla="*/ 3250810 h 643"/>
                                      <a:gd name="T6" fmla="*/ 907528 w 158"/>
                                      <a:gd name="T7" fmla="*/ 5317212 h 643"/>
                                      <a:gd name="T8" fmla="*/ 1386508 w 158"/>
                                      <a:gd name="T9" fmla="*/ 7585214 h 643"/>
                                      <a:gd name="T10" fmla="*/ 1915891 w 158"/>
                                      <a:gd name="T11" fmla="*/ 9802815 h 643"/>
                                      <a:gd name="T12" fmla="*/ 2596545 w 158"/>
                                      <a:gd name="T13" fmla="*/ 11995209 h 643"/>
                                      <a:gd name="T14" fmla="*/ 3100727 w 158"/>
                                      <a:gd name="T15" fmla="*/ 13431618 h 643"/>
                                      <a:gd name="T16" fmla="*/ 3630110 w 158"/>
                                      <a:gd name="T17" fmla="*/ 14817611 h 643"/>
                                      <a:gd name="T18" fmla="*/ 3907418 w 158"/>
                                      <a:gd name="T19" fmla="*/ 15926412 h 643"/>
                                      <a:gd name="T20" fmla="*/ 3983038 w 158"/>
                                      <a:gd name="T21" fmla="*/ 16203620 h 643"/>
                                      <a:gd name="T22" fmla="*/ 3579692 w 158"/>
                                      <a:gd name="T23" fmla="*/ 15321612 h 643"/>
                                      <a:gd name="T24" fmla="*/ 2974674 w 158"/>
                                      <a:gd name="T25" fmla="*/ 13708811 h 643"/>
                                      <a:gd name="T26" fmla="*/ 2394872 w 158"/>
                                      <a:gd name="T27" fmla="*/ 12045609 h 643"/>
                                      <a:gd name="T28" fmla="*/ 1739436 w 158"/>
                                      <a:gd name="T29" fmla="*/ 9853216 h 643"/>
                                      <a:gd name="T30" fmla="*/ 1184836 w 158"/>
                                      <a:gd name="T31" fmla="*/ 7610406 h 643"/>
                                      <a:gd name="T32" fmla="*/ 731072 w 158"/>
                                      <a:gd name="T33" fmla="*/ 5342404 h 643"/>
                                      <a:gd name="T34" fmla="*/ 327726 w 158"/>
                                      <a:gd name="T35" fmla="*/ 2696410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" name="Freeform 45"/>
                                <wps:cNvSpPr/>
                                <wps:spPr bwMode="auto">
                                  <a:xfrm>
                                    <a:off x="3759" y="62152"/>
                                    <a:ext cx="524" cy="1127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831858 w 33"/>
                                      <a:gd name="T3" fmla="*/ 1789120 h 71"/>
                                      <a:gd name="T4" fmla="*/ 604982 w 33"/>
                                      <a:gd name="T5" fmla="*/ 1789120 h 71"/>
                                      <a:gd name="T6" fmla="*/ 277291 w 33"/>
                                      <a:gd name="T7" fmla="*/ 907156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" name="Freeform 46"/>
                                <wps:cNvSpPr/>
                                <wps:spPr bwMode="auto">
                                  <a:xfrm>
                                    <a:off x="1060" y="51246"/>
                                    <a:ext cx="238" cy="150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201507 w 15"/>
                                      <a:gd name="T3" fmla="*/ 932388 h 95"/>
                                      <a:gd name="T4" fmla="*/ 201507 w 15"/>
                                      <a:gd name="T5" fmla="*/ 1033186 h 95"/>
                                      <a:gd name="T6" fmla="*/ 377833 w 15"/>
                                      <a:gd name="T7" fmla="*/ 2393958 h 95"/>
                                      <a:gd name="T8" fmla="*/ 100753 w 15"/>
                                      <a:gd name="T9" fmla="*/ 1234782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" name="Freeform 47"/>
                                <wps:cNvSpPr/>
                                <wps:spPr bwMode="auto">
                                  <a:xfrm>
                                    <a:off x="3171" y="46499"/>
                                    <a:ext cx="6382" cy="12414"/>
                                  </a:xfrm>
                                  <a:custGeom>
                                    <a:avLst/>
                                    <a:gdLst>
                                      <a:gd name="T0" fmla="*/ 10131425 w 402"/>
                                      <a:gd name="T1" fmla="*/ 0 h 782"/>
                                      <a:gd name="T2" fmla="*/ 10131425 w 402"/>
                                      <a:gd name="T3" fmla="*/ 25209 h 782"/>
                                      <a:gd name="T4" fmla="*/ 9148533 w 402"/>
                                      <a:gd name="T5" fmla="*/ 982849 h 782"/>
                                      <a:gd name="T6" fmla="*/ 8190837 w 402"/>
                                      <a:gd name="T7" fmla="*/ 1990891 h 782"/>
                                      <a:gd name="T8" fmla="*/ 7308739 w 402"/>
                                      <a:gd name="T9" fmla="*/ 3049336 h 782"/>
                                      <a:gd name="T10" fmla="*/ 6426658 w 402"/>
                                      <a:gd name="T11" fmla="*/ 4132973 h 782"/>
                                      <a:gd name="T12" fmla="*/ 5317746 w 402"/>
                                      <a:gd name="T13" fmla="*/ 5594634 h 782"/>
                                      <a:gd name="T14" fmla="*/ 4309644 w 402"/>
                                      <a:gd name="T15" fmla="*/ 7157100 h 782"/>
                                      <a:gd name="T16" fmla="*/ 3351947 w 402"/>
                                      <a:gd name="T17" fmla="*/ 8719565 h 782"/>
                                      <a:gd name="T18" fmla="*/ 2520255 w 402"/>
                                      <a:gd name="T19" fmla="*/ 10357642 h 782"/>
                                      <a:gd name="T20" fmla="*/ 1789389 w 402"/>
                                      <a:gd name="T21" fmla="*/ 12046104 h 782"/>
                                      <a:gd name="T22" fmla="*/ 1134123 w 402"/>
                                      <a:gd name="T23" fmla="*/ 13759776 h 782"/>
                                      <a:gd name="T24" fmla="*/ 680477 w 402"/>
                                      <a:gd name="T25" fmla="*/ 15549059 h 782"/>
                                      <a:gd name="T26" fmla="*/ 327641 w 402"/>
                                      <a:gd name="T27" fmla="*/ 17363535 h 782"/>
                                      <a:gd name="T28" fmla="*/ 176426 w 402"/>
                                      <a:gd name="T29" fmla="*/ 19178011 h 782"/>
                                      <a:gd name="T30" fmla="*/ 176426 w 402"/>
                                      <a:gd name="T31" fmla="*/ 19707225 h 782"/>
                                      <a:gd name="T32" fmla="*/ 0 w 402"/>
                                      <a:gd name="T33" fmla="*/ 19278815 h 782"/>
                                      <a:gd name="T34" fmla="*/ 25210 w 402"/>
                                      <a:gd name="T35" fmla="*/ 19178011 h 782"/>
                                      <a:gd name="T36" fmla="*/ 176426 w 402"/>
                                      <a:gd name="T37" fmla="*/ 17338326 h 782"/>
                                      <a:gd name="T38" fmla="*/ 529261 w 402"/>
                                      <a:gd name="T39" fmla="*/ 15523850 h 782"/>
                                      <a:gd name="T40" fmla="*/ 1008102 w 402"/>
                                      <a:gd name="T41" fmla="*/ 13734583 h 782"/>
                                      <a:gd name="T42" fmla="*/ 1663368 w 402"/>
                                      <a:gd name="T43" fmla="*/ 11970509 h 782"/>
                                      <a:gd name="T44" fmla="*/ 2394250 w 402"/>
                                      <a:gd name="T45" fmla="*/ 10307239 h 782"/>
                                      <a:gd name="T46" fmla="*/ 3276331 w 402"/>
                                      <a:gd name="T47" fmla="*/ 8643970 h 782"/>
                                      <a:gd name="T48" fmla="*/ 4208834 w 402"/>
                                      <a:gd name="T49" fmla="*/ 7081504 h 782"/>
                                      <a:gd name="T50" fmla="*/ 5267341 w 402"/>
                                      <a:gd name="T51" fmla="*/ 5544232 h 782"/>
                                      <a:gd name="T52" fmla="*/ 6376253 w 402"/>
                                      <a:gd name="T53" fmla="*/ 4107780 h 782"/>
                                      <a:gd name="T54" fmla="*/ 7233140 w 402"/>
                                      <a:gd name="T55" fmla="*/ 3024127 h 782"/>
                                      <a:gd name="T56" fmla="*/ 8165626 w 402"/>
                                      <a:gd name="T57" fmla="*/ 1965682 h 782"/>
                                      <a:gd name="T58" fmla="*/ 9123323 w 402"/>
                                      <a:gd name="T59" fmla="*/ 957640 h 782"/>
                                      <a:gd name="T60" fmla="*/ 1013142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" name="Freeform 48"/>
                                <wps:cNvSpPr/>
                                <wps:spPr bwMode="auto">
                                  <a:xfrm>
                                    <a:off x="3171" y="59040"/>
                                    <a:ext cx="588" cy="3112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151370 w 37"/>
                                      <a:gd name="T3" fmla="*/ 378092 h 196"/>
                                      <a:gd name="T4" fmla="*/ 176607 w 37"/>
                                      <a:gd name="T5" fmla="*/ 453701 h 196"/>
                                      <a:gd name="T6" fmla="*/ 302741 w 37"/>
                                      <a:gd name="T7" fmla="*/ 2016449 h 196"/>
                                      <a:gd name="T8" fmla="*/ 529804 w 37"/>
                                      <a:gd name="T9" fmla="*/ 3377552 h 196"/>
                                      <a:gd name="T10" fmla="*/ 832544 w 37"/>
                                      <a:gd name="T11" fmla="*/ 4738655 h 196"/>
                                      <a:gd name="T12" fmla="*/ 933458 w 37"/>
                                      <a:gd name="T13" fmla="*/ 4940300 h 196"/>
                                      <a:gd name="T14" fmla="*/ 555024 w 37"/>
                                      <a:gd name="T15" fmla="*/ 4083309 h 196"/>
                                      <a:gd name="T16" fmla="*/ 378434 w 37"/>
                                      <a:gd name="T17" fmla="*/ 3680019 h 196"/>
                                      <a:gd name="T18" fmla="*/ 126150 w 37"/>
                                      <a:gd name="T19" fmla="*/ 2041663 h 196"/>
                                      <a:gd name="T20" fmla="*/ 25236 w 37"/>
                                      <a:gd name="T21" fmla="*/ 1008224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6" name="Freeform 49"/>
                                <wps:cNvSpPr/>
                                <wps:spPr bwMode="auto">
                                  <a:xfrm>
                                    <a:off x="3632" y="62231"/>
                                    <a:ext cx="492" cy="104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781058 w 31"/>
                                      <a:gd name="T3" fmla="*/ 1663700 h 66"/>
                                      <a:gd name="T4" fmla="*/ 604684 w 31"/>
                                      <a:gd name="T5" fmla="*/ 1663700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7" name="Freeform 50"/>
                                <wps:cNvSpPr/>
                                <wps:spPr bwMode="auto">
                                  <a:xfrm>
                                    <a:off x="3171" y="58644"/>
                                    <a:ext cx="111" cy="682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76220 w 7"/>
                                      <a:gd name="T3" fmla="*/ 428042 h 43"/>
                                      <a:gd name="T4" fmla="*/ 176220 w 7"/>
                                      <a:gd name="T5" fmla="*/ 1082683 h 43"/>
                                      <a:gd name="T6" fmla="*/ 151039 w 7"/>
                                      <a:gd name="T7" fmla="*/ 1007140 h 43"/>
                                      <a:gd name="T8" fmla="*/ 0 w 7"/>
                                      <a:gd name="T9" fmla="*/ 629470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8" name="Freeform 51"/>
                                <wps:cNvSpPr/>
                                <wps:spPr bwMode="auto">
                                  <a:xfrm>
                                    <a:off x="3409" y="61358"/>
                                    <a:ext cx="731" cy="1921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76600 w 46"/>
                                      <a:gd name="T3" fmla="*/ 403251 h 121"/>
                                      <a:gd name="T4" fmla="*/ 555004 w 46"/>
                                      <a:gd name="T5" fmla="*/ 1260160 h 121"/>
                                      <a:gd name="T6" fmla="*/ 832514 w 46"/>
                                      <a:gd name="T7" fmla="*/ 2167475 h 121"/>
                                      <a:gd name="T8" fmla="*/ 1160463 w 46"/>
                                      <a:gd name="T9" fmla="*/ 3049595 h 121"/>
                                      <a:gd name="T10" fmla="*/ 1135243 w 46"/>
                                      <a:gd name="T11" fmla="*/ 3049595 h 121"/>
                                      <a:gd name="T12" fmla="*/ 353184 w 46"/>
                                      <a:gd name="T13" fmla="*/ 1386184 h 121"/>
                                      <a:gd name="T14" fmla="*/ 277510 w 46"/>
                                      <a:gd name="T15" fmla="*/ 1108941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90.75pt;margin-top:5.6pt;height:702.4pt;width:213.95pt;mso-position-horizontal-relative:page;mso-position-vertical-relative:page;z-index:-251656192;mso-width-relative:page;mso-height-relative:page;" coordsize="21945,91257" o:gfxdata="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">
                    <o:lock v:ext="edit" aspectratio="f"/>
                    <v:rect id="Rectangle 24" o:spid="_x0000_s1026" o:spt="1" style="position:absolute;left:0;top:0;height:91257;width:1945;v-text-anchor:middle;" fillcolor="#1F497D [3231]" filled="t" stroked="f" coordsize="21600,21600" o:gfxdata="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kZeNvQAA&#10;ANw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Pentagon 25" o:spid="_x0000_s1026" o:spt="15" type="#_x0000_t15" style="position:absolute;left:0;top:14668;height:5521;width:21945;v-text-anchor:middle;" fillcolor="#4F81BD [3220]" filled="t" stroked="f" coordsize="21600,21600" o:gfxdata="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27dzvQAA&#10;ANwAAAAPAAAAAAAAAAEAIAAAACIAAABkcnMvZG93bnJldi54bWxQSwECFAAUAAAACACHTuJAMy8F&#10;njsAAAA5AAAAEAAAAAAAAAABACAAAAAMAQAAZHJzL3NoYXBleG1sLnhtbFBLBQYAAAAABgAGAFsB&#10;AAC2AwAAAAA=&#10;" adj="18884">
                      <v:fill on="t" focussize="0,0"/>
                      <v:stroke on="f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e"/>
                              <w:id w:val="-2064712224"/>
                              <w:showingPlcHdr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>
                                <w:pPr>
                                  <w:pStyle w:val="7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26" o:spid="_x0000_s1026" o:spt="203" style="position:absolute;left:762;top:42100;height:49103;width:20574;" coordorigin="806,42118" coordsize="13062,31210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group id="Group 27" o:spid="_x0000_s1026" o:spt="203" style="position:absolute;left:1410;top:42118;height:31210;width:10478;" coordorigin="1410,42118" coordsize="10477,31210" o:gfxdata="UEsDBAoAAAAAAIdO4kAAAAAAAAAAAAAAAAAEAAAAZHJzL1BLAwQUAAAACACHTuJAqqfor7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P9l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qn6K++AAAA3A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reeform 28" o:spid="_x0000_s1026" o:spt="100" style="position:absolute;left:3696;top:62168;height:6985;width:1937;" fillcolor="#1F497D [3231]" filled="t" stroked="t" coordsize="122,440" o:gfxdata="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onR74A&#10;AADcAAAADwAAAAAAAAABACAAAAAiAAAAZHJzL2Rvd25yZXYueG1sUEsBAhQAFAAAAAgAh07iQDMv&#10;BZ47AAAAOQAAABAAAAAAAAAAAQAgAAAADQEAAGRycy9zaGFwZXhtbC54bWxQSwUGAAAAAAYABgBb&#10;AQAAtwMAAAAA&#10;" path="m0,0l39,152,84,304,122,417,122,440,76,306,39,180,6,53,0,0xe">
                          <v:path o:connectlocs="0,0;15607075,60811378;33614967,121622740;48821735,166831327;48821735,176032922;30413535,122422888;15607075,72013460;2401070,21204094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29" o:spid="_x0000_s1026" o:spt="100" style="position:absolute;left:5728;top:69058;height:4270;width:1842;" fillcolor="#1F497D [3231]" filled="t" stroked="t" coordsize="116,269" o:gfxdata="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bTZfvQAA&#10;ANw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3202332,7600219;14810934,37200541;26819694,66800880;46433882,107601349;43231549,107601349;24017520,67600893;12008760,39200441;400412,10000244;0,0" o:connectangles="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0" o:spid="_x0000_s1026" o:spt="100" style="position:absolute;left:1410;top:42118;height:20193;width:2223;" fillcolor="#1F497D [3231]" filled="t" stroked="t" coordsize="140,1272" o:gfxdata="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Cq9hvQAA&#10;ANwAAAAPAAAAAAAAAAEAIAAAACIAAABkcnMvZG93bnJldi54bWxQSwECFAAUAAAACACHTuJAMy8F&#10;njsAAAA5AAAAEAAAAAAAAAABACAAAAAMAQAAZHJzL3NoYXBleG1sLnhtbFBLBQYAAAAABgAGAFsB&#10;AAC2AwAAAAA=&#10;" path="m0,0l0,0,1,79,3,159,12,317,23,476,39,634,58,792,83,948,107,1086,135,1223,140,1272,138,1262,105,1106,77,949,53,792,35,634,20,476,9,317,2,159,0,79,0,0xe">
                          <v:path o:connectlocs="0,0;0,0;400378,31606029;1200896,63612014;4803061,126823835;9205982,190435611;15610064,253647432;23214773,316859253;33221274,379270910;42827397,434481239;54034524,489291614;56035684,508895159;55235166,504894405;42026878,442482732;30819751,379671119;21213628,316859253;14009044,253647432;8005102,190435611;3602419,126823835;800502,63612014;0,31606029;0,0" o:connectangles="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1" o:spid="_x0000_s1026" o:spt="100" style="position:absolute;left:3410;top:48611;height:13557;width:715;" fillcolor="#1F497D [3231]" filled="t" stroked="t" coordsize="45,854" o:gfxdata="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3fgM&#10;wAAAANwAAAAPAAAAAAAAAAEAIAAAACIAAABkcnMvZG93bnJldi54bWxQSwECFAAUAAAACACHTuJA&#10;My8FnjsAAAA5AAAAEAAAAAAAAAABACAAAAAPAQAAZHJzL3NoYXBleG1sLnhtbFBLBQYAAAAABgAG&#10;AFsBAAC5AwAAAAA=&#10;" path="m45,0l45,0,35,66,26,133,14,267,6,401,3,534,6,669,14,803,18,854,18,851,9,814,8,803,1,669,0,534,3,401,12,267,25,132,34,66,45,0xe">
                          <v:path o:connectlocs="18035001,0;18035001,0;14027251,26403956;10420155,53208113;5610859,106816158;2404656,160424203;1202455,213632063;2404656,267640293;5610859,321248338;7213952,341651290;7213952,340451226;3607095,325648887;3206203,321248338;400908,267640293;0,213632063;1202455,160424203;4809296,106816158;10019501,52807928;13626358,26403956;18035001,0" o:connectangles="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2" o:spid="_x0000_s1026" o:spt="100" style="position:absolute;left:3633;top:62311;height:9985;width:2444;" fillcolor="#1F497D [3231]" filled="t" stroked="t" coordsize="154,629" o:gfxdata="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7iCPvQAA&#10;ANwAAAAPAAAAAAAAAAEAIAAAACIAAABkcnMvZG93bnJldi54bWxQSwECFAAUAAAACACHTuJAMy8F&#10;njsAAAA5AAAAEAAAAAAAAAABACAAAAAMAQAAZHJzL3NoYXBleG1sLnhtbFBLBQYAAAAABgAGAFsB&#10;AAC2AwAAAAA=&#10;" path="m0,0l10,44,21,126,34,207,53,293,75,380,100,466,120,521,141,576,152,618,154,629,140,595,115,532,93,468,67,383,47,295,28,207,12,104,0,0xe">
                          <v:path o:connectlocs="0,0;3998288,17601967;8396536,50405645;13594194,82809383;21191082,117213232;29987324,152017005;39982935,186420854;47979528,208423445;56376065,230425781;60774059,247227663;61573723,251628270;55976106,238026747;45980511,212823814;37184253,187220940;26788699,153217269;18792106,118013334;11195218,82809383;4797952,41604653;0,0" o:connectangles="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3" o:spid="_x0000_s1026" o:spt="100" style="position:absolute;left:6204;top:72233;height:1095;width:524;" fillcolor="#1F497D [3231]" filled="t" stroked="t" coordsize="33,69" o:gfxdata="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i5w74A&#10;AADcAAAADwAAAAAAAAABACAAAAAiAAAAZHJzL2Rvd25yZXYueG1sUEsBAhQAFAAAAAgAh07iQDMv&#10;BZ47AAAAOQAAABAAAAAAAAAAAQAgAAAADQEAAGRycy9zaGFwZXhtbC54bWxQSwUGAAAAAAYABgBb&#10;AQAAtwMAAAAA&#10;" path="m0,0l33,69,24,69,12,35,0,0xe">
                          <v:path o:connectlocs="0,0;13208896,27586382;9606380,27586382;4803190,13993163;0,0" o:connectangles="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4" o:spid="_x0000_s1026" o:spt="100" style="position:absolute;left:3553;top:61533;height:1476;width:238;" fillcolor="#1F497D [3231]" filled="t" stroked="t" coordsize="15,93" o:gfxdata="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BwNvQAA&#10;ANwAAAAPAAAAAAAAAAEAIAAAACIAAABkcnMvZG93bnJldi54bWxQSwECFAAUAAAACACHTuJAMy8F&#10;njsAAAA5AAAAEAAAAAAAAAABACAAAAAMAQAAZHJzL3NoYXBleG1sLnhtbFBLBQYAAAAABgAGAFsB&#10;AAC2AwAAAAA=&#10;" path="m0,0l9,37,9,40,15,93,5,49,0,0xe">
                          <v:path o:connectlocs="0,0;3597020,14795376;3597020,15994856;5994950,37188185;1998406,19593836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5" o:spid="_x0000_s1026" o:spt="100" style="position:absolute;left:5633;top:56897;height:12161;width:6255;" fillcolor="#1F497D [3231]" filled="t" stroked="t" coordsize="394,766" o:gfxdata="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C93qugAAANwA&#10;AAAPAAAAAAAAAAEAIAAAACIAAABkcnMvZG93bnJldi54bWxQSwECFAAUAAAACACHTuJAMy8FnjsA&#10;AAA5AAAAEAAAAAAAAAABACAAAAAJAQAAZHJzL3NoYXBleG1sLnhtbFBLBQYAAAAABgAGAFsBAACz&#10;AwAAAAA=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157642082,0;157642082,0;142438018,15204710;127634195,30809687;113630330,46814658;99626718,64019869;82822232,87227058;67217944,110434263;52414121,135642222;39210467,160849911;27607490,186858115;18004938,214066542;10402779,241674997;5601495,269283690;2800874,298492618;2400634,306495111;0,299693112;400240,297692373;2800874,269283690;8402370,241274986;16004274,213266298;26007067,186457849;37610044,160049666;50813683,134441712;65617505,110034267;81621780,86026818;99226478,63219609;112830118,46414409;127233955,30409437;141637807,14804715;157642082,0" o:connectangles="0,0,0,0,0,0,0,0,0,0,0,0,0,0,0,0,0,0,0,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6" o:spid="_x0000_s1026" o:spt="100" style="position:absolute;left:5633;top:69153;height:3080;width:571;" fillcolor="#1F497D [3231]" filled="t" stroked="t" coordsize="36,194" o:gfxdata="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ywybugAAANwA&#10;AAAPAAAAAAAAAAEAIAAAACIAAABkcnMvZG93bnJldi54bWxQSwECFAAUAAAACACHTuJAMy8FnjsA&#10;AAA5AAAAEAAAAAAAAAABACAAAAAJAQAAZHJzL3NoYXBleG1sLnhtbFBLBQYAAAAABgAGAFsBAACz&#10;AwAAAAA=&#10;" path="m0,0l6,16,7,19,11,80,20,132,33,185,36,194,21,161,15,145,5,81,1,41,0,0xe">
                          <v:path o:connectlocs="0,0;2396249,6402240;2795758,7602773;4393258,32011186;7987496,52818443;13179504,74025974;14377510,77627113;8387006,64422629;5990757,58020389;1997009,32411443;399493,16405858;0,0" o:connectangles="0,0,0,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7" o:spid="_x0000_s1026" o:spt="100" style="position:absolute;left:6077;top:72296;height:1032;width:493;" fillcolor="#1F497D [3231]" filled="t" stroked="t" coordsize="31,65" o:gfxdata="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iqGUugAAANwA&#10;AAAPAAAAAAAAAAEAIAAAACIAAABkcnMvZG93bnJldi54bWxQSwECFAAUAAAACACHTuJAMy8FnjsA&#10;AAA5AAAAEAAAAAAAAAABACAAAAAJAQAAZHJzL3NoYXBleG1sLnhtbFBLBQYAAAAABgAGAFsBAACz&#10;AwAAAAA=&#10;" path="m0,0l31,65,23,65,0,0xe">
                          <v:path o:connectlocs="0,0;12446580,26011290;9234589,26011290;0,0" o:connectangles="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8" o:spid="_x0000_s1026" o:spt="100" style="position:absolute;left:5633;top:68788;height:666;width:111;" fillcolor="#1F497D [3231]" filled="t" stroked="t" coordsize="7,42" o:gfxdata="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tgTrsAAADc&#10;AAAADwAAAAAAAAABACAAAAAiAAAAZHJzL2Rvd25yZXYueG1sUEsBAhQAFAAAAAgAh07iQDMvBZ47&#10;AAAAOQAAABAAAAAAAAAAAQAgAAAACgEAAGRycy9zaGFwZXhtbC54bWxQSwUGAAAAAAYABgBbAQAA&#10;tAMAAAAA&#10;" path="m0,0l6,17,7,42,6,39,0,23,0,0xe">
                          <v:path o:connectlocs="0,0;2395047,6786111;2794345,16765360;2395047,15567956;0,9181158;0,0" o:connectangles="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  <v:shape id="Freeform 39" o:spid="_x0000_s1026" o:spt="100" style="position:absolute;left:5871;top:71455;height:1873;width:714;" fillcolor="#1F497D [3231]" filled="t" stroked="t" coordsize="45,118" o:gfxdata="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87kLsAAADc&#10;AAAADwAAAAAAAAABACAAAAAiAAAAZHJzL2Rvd25yZXYueG1sUEsBAhQAFAAAAAgAh07iQDMvBZ47&#10;AAAAOQAAABAAAAAAAAAAAQAgAAAACgEAAGRycy9zaGFwZXhtbC54bWxQSwUGAAAAAAYABgBbAQAA&#10;tAMAAAAA&#10;" path="m0,0l6,16,21,49,33,84,45,118,44,118,13,53,11,42,0,0xe">
                          <v:path o:connectlocs="0,0;2397929,6399485;8392879,19598564;13188738,33597318;17984596,47196234;17584820,47196234;5195635,21198423;4396336,16798651;0,0" o:connectangles="0,0,0,0,0,0,0,0,0"/>
                          <v:fill on="t" focussize="0,0"/>
                          <v:stroke weight="0pt" color="#1F497D [3231]" joinstyle="round"/>
                          <v:imagedata o:title=""/>
                          <o:lock v:ext="edit" aspectratio="f"/>
                        </v:shape>
                      </v:group>
                      <v:group id="Group 40" o:spid="_x0000_s1026" o:spt="203" style="position:absolute;left:806;top:48269;height:25059;width:13063;" coordorigin="806,46499" coordsize="8747,16779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    <o:lock v:ext="edit" aspectratio="t"/>
                        <v:shape id="Freeform 41" o:spid="_x0000_s1026" o:spt="100" style="position:absolute;left:1187;top:51897;height:7143;width:1984;" fillcolor="#1F497D [3231]" filled="t" stroked="t" coordsize="125,450" o:gfxdata="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vXJi/&#10;AAAA3AAAAA8AAAAAAAAAAQAgAAAAIgAAAGRycy9kb3ducmV2LnhtbFBLAQIUABQAAAAIAIdO4kAz&#10;LwWeOwAAADkAAAAQAAAAAAAAAAEAIAAAAA4BAABkcnMvc2hhcGV4bWwueG1sUEsFBgAAAAAGAAYA&#10;WwEAALgDAAAAAA==&#10;" path="m0,0l41,155,86,309,125,425,125,450,79,311,41,183,7,54,0,0xe">
                          <v:path o:connectlocs="0,0;16396998,61998700;34393433,123597281;49990578,169996225;49990578,179995869;31594088,124397265;16396998,73198448;2799598,21599511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2" o:spid="_x0000_s1026" o:spt="100" style="position:absolute;left:3282;top:58913;height:4366;width:1874;" fillcolor="#1F497D [3231]" filled="t" stroked="t" coordsize="118,275" o:gfxdata="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IjIvQAA&#10;ANwAAAAPAAAAAAAAAAEAIAAAACIAAABkcnMvZG93bnJldi54bWxQSwECFAAUAAAACACHTuJAMy8F&#10;njsAAAA5AAAAEAAAAAAAAAABACAAAAAMAQAAZHJzL3NoYXBleG1sLnhtbFBLBQYAAAAABgAGAFsB&#10;AAC2AwAAAAA=&#10;" path="m0,0l8,20,37,96,69,170,118,275,109,275,61,174,30,100,0,26,0,0xe">
                          <v:path o:connectlocs="0,0;3203158,8002878;14814748,38413782;27627397,68024407;47246636,110039600;43643204,110039600;24424239,69624983;12011863,40014358;0,10403733;0,0" o:connectangles="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3" o:spid="_x0000_s1026" o:spt="100" style="position:absolute;left:806;top:50103;height:1921;width:317;" fillcolor="#1F497D [3231]" filled="t" stroked="t" coordsize="20,121" o:gfxdata="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oftL4A&#10;AADcAAAADwAAAAAAAAABACAAAAAiAAAAZHJzL2Rvd25yZXYueG1sUEsBAhQAFAAAAAgAh07iQDMv&#10;BZ47AAAAOQAAABAAAAAAAAAAAQAgAAAADQEAAGRycy9zaGFwZXhtbC54bWxQSwUGAAAAAAYABgBb&#10;AQAAtwMAAAAA&#10;" path="m0,0l16,72,20,121,18,112,0,31,0,0xe">
                          <v:path o:connectlocs="0,0;6381051,28809141;7976322,48415471;7178686,44814215;0,12404055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4" o:spid="_x0000_s1026" o:spt="100" style="position:absolute;left:1123;top:52024;height:10207;width:2509;" fillcolor="#1F497D [3231]" filled="t" stroked="t" coordsize="158,643" o:gfxdata="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YPz8vQAA&#10;ANwAAAAPAAAAAAAAAAEAIAAAACIAAABkcnMvZG93bnJldi54bWxQSwECFAAUAAAACACHTuJAMy8F&#10;njsAAAA5AAAAEAAAAAAAAAABACAAAAAMAQAAZHJzL3NoYXBleG1sLnhtbFBLBQYAAAAABgAGAFsB&#10;AAC2AwAAAAA=&#10;" path="m0,0l11,46,22,129,36,211,55,301,76,389,103,476,123,533,144,588,155,632,158,643,142,608,118,544,95,478,69,391,47,302,29,212,13,107,0,0xe">
                          <v:path o:connectlocs="0,0;4403580,18401189;8806907,51603448;14411314,84405572;22017396,120407899;30423864,155610159;41232477,190412283;49238759,213213880;57645227,235215171;62048808,252816309;63249635,257216717;56844602,243215697;47237070,217614049;38029961,191212334;27621803,156410226;18814895,120807797;11609238,84805470;5204205,42802887;0,0" o:connectangles="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5" o:spid="_x0000_s1026" o:spt="100" style="position:absolute;left:3759;top:62152;height:1127;width:524;" fillcolor="#1F497D [3231]" filled="t" stroked="t" coordsize="33,71" o:gfxdata="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7bSnrsAAADc&#10;AAAADwAAAAAAAAABACAAAAAiAAAAZHJzL2Rvd25yZXYueG1sUEsBAhQAFAAAAAgAh07iQDMvBZ47&#10;AAAAOQAAABAAAAAAAAAAAQAgAAAACgEAAGRycy9zaGFwZXhtbC54bWxQSwUGAAAAAAYABgBbAQAA&#10;tAMAAAAA&#10;" path="m0,0l33,71,24,71,11,36,0,0xe">
                          <v:path o:connectlocs="0,0;13208896,28399130;9606380,28399130;4403044,14399504;0,0" o:connectangles="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6" o:spid="_x0000_s1026" o:spt="100" style="position:absolute;left:1060;top:51246;height:1508;width:238;" fillcolor="#1F497D [3231]" filled="t" stroked="t" coordsize="15,95" o:gfxdata="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71z7sAAADc&#10;AAAADwAAAAAAAAABACAAAAAiAAAAZHJzL2Rvd25yZXYueG1sUEsBAhQAFAAAAAgAh07iQDMvBZ47&#10;AAAAOQAAABAAAAAAAAAAAQAgAAAACgEAAGRycy9zaGFwZXhtbC54bWxQSwUGAAAAAAYABgBbAQAA&#10;tAMAAAAA&#10;" path="m0,0l8,37,8,41,15,95,4,49,0,0xe">
                          <v:path o:connectlocs="0,0;3197244,14800432;3197244,16400468;5994950,38000933;1598614,19600539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7" o:spid="_x0000_s1026" o:spt="100" style="position:absolute;left:3171;top:46499;height:12414;width:6382;" fillcolor="#1F497D [3231]" filled="t" stroked="t" coordsize="402,782" o:gfxdata="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L1Ne8AAAA&#10;3AAAAA8AAAAAAAAAAQAgAAAAIgAAAGRycy9kb3ducmV2LnhtbFBLAQIUABQAAAAIAIdO4kAzLwWe&#10;OwAAADkAAAAQAAAAAAAAAAEAIAAAAAsBAABkcnMvc2hhcGV4bWwueG1sUEsFBgAAAAAGAAYAWwEA&#10;ALUDAAAAAA==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160842672,0;160842672,400184;145238650,15602413;130034631,31604758;116030776,48407234;102027192,65609625;84422524,88813026;68418278,113616674;53214243,138420306;40010615,164424255;28407663,191228049;18004907,218432045;10802995,246836340;5201504,275640567;2800872,304444793;2800872,312845896;0,306045024;400224,304444793;2800872,275240382;8402347,246436155;16004246,218032114;26407001,190028003;38010207,163624123;52013792,137220260;66817857,112416612;83622314,88012910;101226981,65209694;114830595,48007049;129634390,31204573;144838426,15202228;160842672,0" o:connectangles="0,0,0,0,0,0,0,0,0,0,0,0,0,0,0,0,0,0,0,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8" o:spid="_x0000_s1026" o:spt="100" style="position:absolute;left:3171;top:59040;height:3112;width:588;" fillcolor="#1F497D [3231]" filled="t" stroked="t" coordsize="37,196" o:gfxdata="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C1G7sAAADc&#10;AAAADwAAAAAAAAABACAAAAAiAAAAZHJzL2Rvd25yZXYueG1sUEsBAhQAFAAAAAgAh07iQDMvBZ47&#10;AAAAOQAAABAAAAAAAAAAAQAgAAAACgEAAGRycy9zaGFwZXhtbC54bWxQSwUGAAAAAAYABgBbAQAA&#10;tAMAAAAA&#10;" path="m0,0l6,15,7,18,12,80,21,134,33,188,37,196,22,162,15,146,5,81,1,40,0,0xe">
                          <v:path o:connectlocs="0,0;2405555,6003175;2806619,7203660;4811127,32016271;8419587,53627254;13230699,75238236;14834413,78439865;8820381,64832946;6014032,58429689;2004762,32416608;401047,16008128;0,0" o:connectangles="0,0,0,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49" o:spid="_x0000_s1026" o:spt="100" style="position:absolute;left:3632;top:62231;height:1048;width:492;" fillcolor="#1F497D [3231]" filled="t" stroked="t" coordsize="31,66" o:gfxdata="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qj147sAAADc&#10;AAAADwAAAAAAAAABACAAAAAiAAAAZHJzL2Rvd25yZXYueG1sUEsBAhQAFAAAAAgAh07iQDMvBZ47&#10;AAAAOQAAABAAAAAAAAAAAQAgAAAACgEAAGRycy9zaGFwZXhtbC54bWxQSwUGAAAAAAYABgBbAQAA&#10;tAMAAAAA&#10;" path="m0,0l31,66,24,66,0,0xe">
                          <v:path o:connectlocs="0,0;12396146,26417539;9596920,26417539;0,0" o:connectangles="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0" o:spid="_x0000_s1026" o:spt="100" style="position:absolute;left:3171;top:58644;height:682;width:111;" fillcolor="#1F497D [3231]" filled="t" stroked="t" coordsize="7,43" o:gfxdata="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rf37sAAADc&#10;AAAADwAAAAAAAAABACAAAAAiAAAAZHJzL2Rvd25yZXYueG1sUEsBAhQAFAAAAAgAh07iQDMvBZ47&#10;AAAAOQAAABAAAAAAAAAAAQAgAAAACgEAAGRycy9zaGFwZXhtbC54bWxQSwUGAAAAAAYABgBbAQAA&#10;tAMAAAAA&#10;" path="m0,0l7,17,7,43,6,40,0,25,0,0xe">
                          <v:path o:connectlocs="0,0;2794345,6788945;2794345,17171855;2395047,15973708;0,9983686;0,0" o:connectangles="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  <v:shape id="Freeform 51" o:spid="_x0000_s1026" o:spt="100" style="position:absolute;left:3409;top:61358;height:1921;width:731;" fillcolor="#1F497D [3231]" filled="t" stroked="t" coordsize="46,121" o:gfxdata="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ZkVr4A&#10;AADcAAAADwAAAAAAAAABACAAAAAiAAAAZHJzL2Rvd25yZXYueG1sUEsBAhQAFAAAAAgAh07iQDMv&#10;BZ47AAAAOQAAABAAAAAAAAAAAQAgAAAADQEAAGRycy9zaGFwZXhtbC54bWxQSwUGAAAAAAYABgBb&#10;AQAAtwMAAAAA&#10;" path="m0,0l7,16,22,50,33,86,46,121,45,121,14,55,11,44,0,0xe">
                          <v:path o:connectlocs="0,0;2806404,6402026;8819737,20006341;13229733,34410904;18441270,48415471;18040492,48415471;5612554,22007103;4409995,17605583;0,0" o:connectangles="0,0,0,0,0,0,0,0,0"/>
                          <v:fill on="t" opacity="13107f" focussize="0,0"/>
                          <v:stroke weight="0pt" color="#1F497D [3231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w:rPr>
              <w:sz w:val="36"/>
              <w:szCs w:val="36"/>
            </w:rPr>
            <w:t xml:space="preserve"> </w:t>
          </w:r>
        </w:p>
        <w:p>
          <w:pPr>
            <w:pStyle w:val="79"/>
            <w:jc w:val="right"/>
            <w:rPr>
              <w:sz w:val="36"/>
              <w:szCs w:val="36"/>
            </w:rPr>
          </w:pPr>
        </w:p>
        <w:p>
          <w:pPr>
            <w:pStyle w:val="79"/>
            <w:ind w:left="432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sz w:val="28"/>
              <w:szCs w:val="36"/>
            </w:rPr>
            <w:t xml:space="preserve">Getting Started Guide </w:t>
          </w: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left="288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color w:val="984807" w:themeColor="accent6" w:themeShade="80"/>
              <w:sz w:val="28"/>
              <w:szCs w:val="36"/>
            </w:rPr>
            <w:t>ICCR</w:t>
          </w:r>
        </w:p>
        <w:p>
          <w:pPr>
            <w:pStyle w:val="79"/>
            <w:ind w:left="3600"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  <w:r>
            <w:rPr>
              <w:b/>
              <w:color w:val="984807" w:themeColor="accent6" w:themeShade="80"/>
              <w:sz w:val="28"/>
              <w:szCs w:val="36"/>
            </w:rPr>
            <w:t>MINISTRY OF EXTERNAL AFFAIRS</w:t>
          </w:r>
        </w:p>
        <w:p>
          <w:pPr>
            <w:pStyle w:val="79"/>
            <w:ind w:left="1440"/>
            <w:jc w:val="right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left="1440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pStyle w:val="79"/>
            <w:ind w:firstLine="720"/>
            <w:jc w:val="center"/>
            <w:rPr>
              <w:b/>
              <w:color w:val="984807" w:themeColor="accent6" w:themeShade="80"/>
              <w:sz w:val="28"/>
              <w:szCs w:val="36"/>
            </w:rPr>
          </w:pPr>
        </w:p>
        <w:p>
          <w:pPr>
            <w:rPr>
              <w:rFonts w:ascii="Times New Roman" w:hAnsi="Times New Roman"/>
              <w:b/>
              <w:sz w:val="36"/>
              <w:szCs w:val="36"/>
            </w:rPr>
            <w:sectPr>
              <w:headerReference r:id="rId3" w:type="default"/>
              <w:footerReference r:id="rId4" w:type="default"/>
              <w:footerReference r:id="rId5" w:type="even"/>
              <w:pgSz w:w="12240" w:h="15840"/>
              <w:pgMar w:top="180" w:right="1440" w:bottom="1440" w:left="1440" w:header="720" w:footer="720" w:gutter="0"/>
              <w:cols w:space="720" w:num="1"/>
              <w:titlePg/>
              <w:docGrid w:linePitch="272" w:charSpace="0"/>
            </w:sectPr>
          </w:pPr>
        </w:p>
      </w:sdtContent>
    </w:sdt>
    <w:p>
      <w:pPr>
        <w:pStyle w:val="78"/>
      </w:pPr>
      <w:r>
        <w:t xml:space="preserve">     </w:t>
      </w:r>
    </w:p>
    <w:sdt>
      <w:sdtPr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</w:rPr>
        <w:id w:val="702371523"/>
      </w:sdtPr>
      <w:sdtEndPr>
        <w:rPr>
          <w:rFonts w:ascii="Arial" w:hAnsi="Arial" w:eastAsia="Times New Roman" w:cs="Times New Roman"/>
          <w:b w:val="0"/>
          <w:bCs w:val="0"/>
          <w:color w:val="auto"/>
          <w:sz w:val="20"/>
          <w:szCs w:val="20"/>
        </w:rPr>
      </w:sdtEndPr>
      <w:sdtContent>
        <w:p>
          <w:pPr>
            <w:pStyle w:val="78"/>
            <w:jc w:val="center"/>
            <w:rPr>
              <w:b w:val="0"/>
            </w:rPr>
          </w:pPr>
          <w:r>
            <w:rPr>
              <w:b w:val="0"/>
            </w:rPr>
            <w:t>Contents</w:t>
          </w:r>
        </w:p>
        <w:p>
          <w:pPr>
            <w:pStyle w:val="26"/>
            <w:tabs>
              <w:tab w:val="left" w:pos="400"/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"_Toc499114649" </w:instrText>
          </w:r>
          <w:r>
            <w:fldChar w:fldCharType="separate"/>
          </w:r>
          <w:r>
            <w:rPr>
              <w:rStyle w:val="39"/>
              <w:rFonts w:cs="Arial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  <w:tab/>
          </w:r>
          <w:r>
            <w:rPr>
              <w:rStyle w:val="39"/>
              <w:rFonts w:cs="Arial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_Toc499114649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left" w:pos="400"/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"_Toc499114650" </w:instrText>
          </w:r>
          <w:r>
            <w:fldChar w:fldCharType="separate"/>
          </w:r>
          <w:r>
            <w:rPr>
              <w:rStyle w:val="39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bCs w:val="0"/>
              <w:caps w:val="0"/>
              <w:sz w:val="22"/>
              <w:szCs w:val="22"/>
            </w:rPr>
            <w:tab/>
          </w:r>
          <w:r>
            <w:rPr>
              <w:rStyle w:val="39"/>
            </w:rPr>
            <w:t>Mission</w:t>
          </w:r>
          <w:r>
            <w:tab/>
          </w:r>
          <w:r>
            <w:fldChar w:fldCharType="begin"/>
          </w:r>
          <w:r>
            <w:instrText xml:space="preserve"> PAGEREF _Toc499114650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"_Toc499114651" </w:instrText>
          </w:r>
          <w:r>
            <w:fldChar w:fldCharType="separate"/>
          </w:r>
          <w:r>
            <w:rPr>
              <w:rStyle w:val="39"/>
              <w:rFonts w:cs="Arial"/>
            </w:rPr>
            <w:t>2.1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Application Received</w:t>
          </w:r>
          <w:r>
            <w:tab/>
          </w:r>
          <w:r>
            <w:fldChar w:fldCharType="begin"/>
          </w:r>
          <w:r>
            <w:instrText xml:space="preserve"> PAGEREF _Toc499114651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"_Toc499114652" </w:instrText>
          </w:r>
          <w:r>
            <w:fldChar w:fldCharType="separate"/>
          </w:r>
          <w:r>
            <w:rPr>
              <w:rStyle w:val="39"/>
              <w:rFonts w:cs="Arial"/>
            </w:rPr>
            <w:t>2.2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Pending Application with Mission/Post: -</w:t>
          </w:r>
          <w:r>
            <w:tab/>
          </w:r>
          <w:r>
            <w:fldChar w:fldCharType="begin"/>
          </w:r>
          <w:r>
            <w:instrText xml:space="preserve"> PAGEREF _Toc499114652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"_Toc499114653" </w:instrText>
          </w:r>
          <w:r>
            <w:fldChar w:fldCharType="separate"/>
          </w:r>
          <w:r>
            <w:rPr>
              <w:rStyle w:val="39"/>
              <w:rFonts w:cs="Arial"/>
            </w:rPr>
            <w:t>2.3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Cases of Re-Submission by Applicant: -</w:t>
          </w:r>
          <w:r>
            <w:tab/>
          </w:r>
          <w:r>
            <w:fldChar w:fldCharType="begin"/>
          </w:r>
          <w:r>
            <w:instrText xml:space="preserve"> PAGEREF _Toc499114653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"_Toc499114654" </w:instrText>
          </w:r>
          <w:r>
            <w:fldChar w:fldCharType="separate"/>
          </w:r>
          <w:r>
            <w:rPr>
              <w:rStyle w:val="39"/>
              <w:rFonts w:cs="Arial"/>
            </w:rPr>
            <w:t>2.4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Applications on Hold: -</w:t>
          </w:r>
          <w:r>
            <w:tab/>
          </w:r>
          <w:r>
            <w:fldChar w:fldCharType="begin"/>
          </w:r>
          <w:r>
            <w:instrText xml:space="preserve"> PAGEREF _Toc499114654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"_Toc499114655" </w:instrText>
          </w:r>
          <w:r>
            <w:fldChar w:fldCharType="separate"/>
          </w:r>
          <w:r>
            <w:rPr>
              <w:rStyle w:val="39"/>
              <w:rFonts w:cs="Arial"/>
            </w:rPr>
            <w:t>2.5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Processed Application: -</w:t>
          </w:r>
          <w:r>
            <w:tab/>
          </w:r>
          <w:r>
            <w:fldChar w:fldCharType="begin"/>
          </w:r>
          <w:r>
            <w:instrText xml:space="preserve"> PAGEREF _Toc499114655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"_Toc499114656" </w:instrText>
          </w:r>
          <w:r>
            <w:fldChar w:fldCharType="separate"/>
          </w:r>
          <w:r>
            <w:rPr>
              <w:rStyle w:val="39"/>
              <w:rFonts w:cs="Arial"/>
            </w:rPr>
            <w:t>2.6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Confirmation from University/Institute: -</w:t>
          </w:r>
          <w:r>
            <w:tab/>
          </w:r>
          <w:r>
            <w:fldChar w:fldCharType="begin"/>
          </w:r>
          <w:r>
            <w:instrText xml:space="preserve"> PAGEREF _Toc499114656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"_Toc499114657" </w:instrText>
          </w:r>
          <w:r>
            <w:fldChar w:fldCharType="separate"/>
          </w:r>
          <w:r>
            <w:rPr>
              <w:rStyle w:val="39"/>
              <w:rFonts w:cs="Arial"/>
            </w:rPr>
            <w:t>2.7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Confirmation of University/Institute by HQRS: -</w:t>
          </w:r>
          <w:r>
            <w:tab/>
          </w:r>
          <w:r>
            <w:fldChar w:fldCharType="begin"/>
          </w:r>
          <w:r>
            <w:instrText xml:space="preserve"> PAGEREF _Toc499114657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"_Toc499114658" </w:instrText>
          </w:r>
          <w:r>
            <w:fldChar w:fldCharType="separate"/>
          </w:r>
          <w:r>
            <w:rPr>
              <w:rStyle w:val="39"/>
              <w:rFonts w:cs="Arial"/>
            </w:rPr>
            <w:t>2.8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Acceptance/Decline by Applicant: -</w:t>
          </w:r>
          <w:r>
            <w:tab/>
          </w:r>
          <w:r>
            <w:fldChar w:fldCharType="begin"/>
          </w:r>
          <w:r>
            <w:instrText xml:space="preserve"> PAGEREF _Toc499114658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8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"_Toc499114659" </w:instrText>
          </w:r>
          <w:r>
            <w:fldChar w:fldCharType="separate"/>
          </w:r>
          <w:r>
            <w:rPr>
              <w:rStyle w:val="39"/>
              <w:rFonts w:cs="Arial"/>
            </w:rPr>
            <w:t>2.9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Student/Research Visa Endorsement –</w:t>
          </w:r>
          <w:r>
            <w:tab/>
          </w:r>
          <w:r>
            <w:fldChar w:fldCharType="begin"/>
          </w:r>
          <w:r>
            <w:instrText xml:space="preserve"> PAGEREF _Toc499114659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10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"_Toc499114660" </w:instrText>
          </w:r>
          <w:r>
            <w:fldChar w:fldCharType="separate"/>
          </w:r>
          <w:r>
            <w:rPr>
              <w:rStyle w:val="39"/>
              <w:rFonts w:cs="Arial"/>
            </w:rPr>
            <w:t>2.10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Travel Plan of Applicant -</w:t>
          </w:r>
          <w:r>
            <w:tab/>
          </w:r>
          <w:r>
            <w:fldChar w:fldCharType="begin"/>
          </w:r>
          <w:r>
            <w:instrText xml:space="preserve"> PAGEREF _Toc499114660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left" w:pos="1000"/>
              <w:tab w:val="right" w:leader="dot" w:pos="9350"/>
            </w:tabs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"_Toc499114661" </w:instrText>
          </w:r>
          <w:r>
            <w:fldChar w:fldCharType="separate"/>
          </w:r>
          <w:r>
            <w:rPr>
              <w:rStyle w:val="39"/>
              <w:rFonts w:cs="Arial"/>
            </w:rPr>
            <w:t>2.11</w:t>
          </w:r>
          <w:r>
            <w:rPr>
              <w:rFonts w:asciiTheme="minorHAnsi" w:hAnsiTheme="minorHAnsi" w:eastAsiaTheme="minorEastAsia" w:cstheme="minorBidi"/>
              <w:smallCaps w:val="0"/>
              <w:sz w:val="22"/>
              <w:szCs w:val="22"/>
            </w:rPr>
            <w:tab/>
          </w:r>
          <w:r>
            <w:rPr>
              <w:rStyle w:val="39"/>
            </w:rPr>
            <w:t>Alumni Application –</w:t>
          </w:r>
          <w:r>
            <w:tab/>
          </w:r>
          <w:r>
            <w:fldChar w:fldCharType="begin"/>
          </w:r>
          <w:r>
            <w:instrText xml:space="preserve"> PAGEREF _Toc499114661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25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>
      <w:pPr>
        <w:pStyle w:val="2"/>
        <w:rPr>
          <w:rFonts w:cs="Arial"/>
        </w:rPr>
      </w:pPr>
      <w:bookmarkStart w:id="0" w:name="_Toc499114649"/>
      <w:r>
        <w:rPr>
          <w:rFonts w:cs="Arial"/>
        </w:rPr>
        <w:t>Introduction</w:t>
      </w:r>
      <w:bookmarkEnd w:id="0"/>
    </w:p>
    <w:p>
      <w:r>
        <w:t>The Indian Council for Cultural Relations (ICCR) is an autonomous organization of the </w:t>
      </w:r>
      <w:r>
        <w:fldChar w:fldCharType="begin"/>
      </w:r>
      <w:r>
        <w:instrText xml:space="preserve"> HYPERLINK "https://en.wikipedia.org/wiki/Government_of_India" \o "Government of India" </w:instrText>
      </w:r>
      <w:r>
        <w:fldChar w:fldCharType="separate"/>
      </w:r>
      <w:r>
        <w:t>Government of India</w:t>
      </w:r>
      <w:r>
        <w:fldChar w:fldCharType="end"/>
      </w:r>
      <w:r>
        <w:t>, involved in India’s external cultural relations, through cultural exchange with other countries and their peoples. It was founded on 9 April 1950 by </w:t>
      </w:r>
      <w:r>
        <w:fldChar w:fldCharType="begin"/>
      </w:r>
      <w:r>
        <w:instrText xml:space="preserve"> HYPERLINK "https://en.wikipedia.org/wiki/Maulana_Abul_Kalam_Azad" \o "Maulana Abul Kalam Azad" </w:instrText>
      </w:r>
      <w:r>
        <w:fldChar w:fldCharType="separate"/>
      </w:r>
      <w:r>
        <w:t>Maulana Abul Kalam Azad</w:t>
      </w:r>
      <w:r>
        <w:fldChar w:fldCharType="end"/>
      </w:r>
      <w:r>
        <w:t>, the first Education Minister of independent </w:t>
      </w:r>
      <w:r>
        <w:fldChar w:fldCharType="begin"/>
      </w:r>
      <w:r>
        <w:instrText xml:space="preserve"> HYPERLINK "https://en.wikipedia.org/wiki/India" \o "India" </w:instrText>
      </w:r>
      <w:r>
        <w:fldChar w:fldCharType="separate"/>
      </w:r>
      <w:r>
        <w:t>India</w:t>
      </w:r>
      <w:r>
        <w:fldChar w:fldCharType="end"/>
      </w:r>
      <w:r>
        <w:t>. Its objectives are to actively participate in the formulation and implementation of policies and programmes pertaining to India’s external cultural relations; to foster and strengthen cultural relations and mutual understanding between India and other countries; to promote cultural exchanges with other countries and people; and to develop relations with nations.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b/>
        </w:rPr>
      </w:pPr>
      <w:r>
        <w:t xml:space="preserve">Open the URL: </w:t>
      </w:r>
      <w:bookmarkStart w:id="13" w:name="_GoBack"/>
      <w:bookmarkEnd w:id="13"/>
      <w:r>
        <w:rPr>
          <w:b/>
          <w:color w:val="0070C0"/>
          <w:lang w:val="en-IN"/>
        </w:rPr>
        <w:t>http://a2ascholarships.iccr.gov.in/</w:t>
      </w:r>
      <w:r>
        <w:t xml:space="preserve"> in any browser or device to access the “ICCR” application.</w:t>
      </w:r>
    </w:p>
    <w:p>
      <w:pPr>
        <w:spacing w:after="0"/>
      </w:pPr>
      <w:r>
        <w:t>The Home page will appear:</w:t>
      </w:r>
    </w:p>
    <w:p>
      <w:pPr>
        <w:rPr>
          <w:lang w:val="en-IN" w:eastAsia="en-IN"/>
        </w:rPr>
      </w:pPr>
      <w:r>
        <w:drawing>
          <wp:inline distT="0" distB="0" distL="0" distR="0">
            <wp:extent cx="5943600" cy="4800600"/>
            <wp:effectExtent l="171450" t="171450" r="38100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</w:pPr>
      <w:bookmarkStart w:id="1" w:name="_Toc499114650"/>
    </w:p>
    <w:p/>
    <w:p/>
    <w:p/>
    <w:p/>
    <w:p>
      <w:pPr>
        <w:pStyle w:val="2"/>
      </w:pPr>
      <w:r>
        <w:t>Mission</w:t>
      </w:r>
      <w:bookmarkEnd w:id="1"/>
      <w:r>
        <w:t xml:space="preserve"> </w:t>
      </w:r>
      <w:r>
        <w:tab/>
      </w:r>
    </w:p>
    <w:p>
      <w:r>
        <w:t xml:space="preserve">Mission of that country will login through which applicant has applied an application. </w:t>
      </w:r>
    </w:p>
    <w:p>
      <w:r>
        <w:t>To login, fill the following details in login form</w:t>
      </w:r>
    </w:p>
    <w:p>
      <w:pPr>
        <w:pStyle w:val="75"/>
        <w:numPr>
          <w:ilvl w:val="0"/>
          <w:numId w:val="3"/>
        </w:numPr>
      </w:pPr>
      <w:r>
        <w:t>Enter Login Id</w:t>
      </w:r>
    </w:p>
    <w:p>
      <w:pPr>
        <w:pStyle w:val="75"/>
        <w:numPr>
          <w:ilvl w:val="0"/>
          <w:numId w:val="3"/>
        </w:numPr>
      </w:pPr>
      <w:r>
        <w:t>Enter Password</w:t>
      </w:r>
    </w:p>
    <w:p>
      <w:pPr>
        <w:pStyle w:val="75"/>
        <w:numPr>
          <w:ilvl w:val="0"/>
          <w:numId w:val="3"/>
        </w:numPr>
      </w:pPr>
      <w:r>
        <w:t>Enter Captcha Code</w:t>
      </w:r>
    </w:p>
    <w:p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1701165</wp:posOffset>
                </wp:positionV>
                <wp:extent cx="638175" cy="9525"/>
                <wp:effectExtent l="0" t="133350" r="0" b="16192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43.25pt;margin-top:133.95pt;height:0.75pt;width:50.25pt;z-index:251715584;mso-width-relative:page;mso-height-relative:page;" filled="f" stroked="t" coordsize="21600,21600" o:gfxdata="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HVQR9oAAAAL&#10;AQAADwAAAAAAAAABACAAAAAiAAAAZHJzL2Rvd25yZXYueG1sUEsBAhQAFAAAAAgAh07iQCIHD8ga&#10;AgAAOQQAAA4AAAAAAAAAAQAgAAAAKQEAAGRycy9lMm9Eb2MueG1sUEsFBgAAAAAGAAYAWQEAALUF&#10;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2505075"/>
            <wp:effectExtent l="171450" t="171450" r="381000" b="37147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4"/>
        </w:numPr>
      </w:pPr>
      <w:r>
        <w:t>Click on Submit button, Mission Dashboard will appear</w:t>
      </w:r>
    </w:p>
    <w:p/>
    <w:p/>
    <w:p>
      <w:r>
        <w:drawing>
          <wp:inline distT="0" distB="0" distL="0" distR="0">
            <wp:extent cx="5943600" cy="4210050"/>
            <wp:effectExtent l="171450" t="171450" r="381000" b="36195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Following Side Menus have been provided on Mission Dashboard</w:t>
      </w:r>
    </w:p>
    <w:p/>
    <w:p>
      <w:pPr>
        <w:pStyle w:val="75"/>
        <w:numPr>
          <w:ilvl w:val="0"/>
          <w:numId w:val="4"/>
        </w:numPr>
      </w:pPr>
      <w:r>
        <w:t>Application Received</w:t>
      </w:r>
    </w:p>
    <w:p>
      <w:pPr>
        <w:pStyle w:val="75"/>
        <w:numPr>
          <w:ilvl w:val="0"/>
          <w:numId w:val="4"/>
        </w:numPr>
      </w:pPr>
      <w:r>
        <w:t>Pending Application with Mission/Post</w:t>
      </w:r>
    </w:p>
    <w:p>
      <w:pPr>
        <w:pStyle w:val="75"/>
        <w:numPr>
          <w:ilvl w:val="0"/>
          <w:numId w:val="4"/>
        </w:numPr>
      </w:pPr>
      <w:r>
        <w:t>Cases of Re-Submission by Applicant</w:t>
      </w:r>
    </w:p>
    <w:p>
      <w:pPr>
        <w:pStyle w:val="75"/>
        <w:numPr>
          <w:ilvl w:val="0"/>
          <w:numId w:val="4"/>
        </w:numPr>
      </w:pPr>
      <w:r>
        <w:t>Applications on Hold</w:t>
      </w:r>
    </w:p>
    <w:p>
      <w:pPr>
        <w:pStyle w:val="75"/>
        <w:numPr>
          <w:ilvl w:val="0"/>
          <w:numId w:val="4"/>
        </w:numPr>
      </w:pPr>
      <w:r>
        <w:t>Processed Applications</w:t>
      </w:r>
    </w:p>
    <w:p>
      <w:pPr>
        <w:pStyle w:val="75"/>
        <w:numPr>
          <w:ilvl w:val="0"/>
          <w:numId w:val="4"/>
        </w:numPr>
      </w:pPr>
      <w:r>
        <w:t>Confirmation from University/Institute</w:t>
      </w:r>
    </w:p>
    <w:p>
      <w:pPr>
        <w:pStyle w:val="75"/>
        <w:numPr>
          <w:ilvl w:val="0"/>
          <w:numId w:val="4"/>
        </w:numPr>
      </w:pPr>
      <w:r>
        <w:t>Confirmation of University/Institute by HQRS</w:t>
      </w:r>
    </w:p>
    <w:p>
      <w:pPr>
        <w:pStyle w:val="75"/>
        <w:numPr>
          <w:ilvl w:val="0"/>
          <w:numId w:val="4"/>
        </w:numPr>
      </w:pPr>
      <w:r>
        <w:t>Acceptance/Decline by Applicant</w:t>
      </w:r>
    </w:p>
    <w:p>
      <w:pPr>
        <w:pStyle w:val="75"/>
        <w:numPr>
          <w:ilvl w:val="0"/>
          <w:numId w:val="4"/>
        </w:numPr>
      </w:pPr>
      <w:r>
        <w:t>Student/Research Visa Endorsement</w:t>
      </w:r>
    </w:p>
    <w:p>
      <w:pPr>
        <w:pStyle w:val="75"/>
        <w:numPr>
          <w:ilvl w:val="0"/>
          <w:numId w:val="4"/>
        </w:numPr>
      </w:pPr>
      <w:r>
        <w:t>Travel Plan of Applicant</w:t>
      </w:r>
    </w:p>
    <w:p>
      <w:pPr>
        <w:pStyle w:val="75"/>
        <w:numPr>
          <w:ilvl w:val="0"/>
          <w:numId w:val="4"/>
        </w:numPr>
      </w:pPr>
      <w:r>
        <w:t>Alumni Application</w:t>
      </w:r>
    </w:p>
    <w:p>
      <w:pPr>
        <w:pStyle w:val="3"/>
      </w:pPr>
      <w:bookmarkStart w:id="2" w:name="_Toc499114651"/>
      <w:r>
        <w:t>Application Received</w:t>
      </w:r>
      <w:bookmarkEnd w:id="2"/>
      <w:r>
        <w:t xml:space="preserve"> </w:t>
      </w:r>
    </w:p>
    <w:p>
      <w:r>
        <w:t>Applications filled by applicants will appear here.</w:t>
      </w:r>
    </w:p>
    <w:p>
      <w:pPr>
        <w:pStyle w:val="75"/>
        <w:numPr>
          <w:ilvl w:val="0"/>
          <w:numId w:val="5"/>
        </w:numPr>
      </w:pPr>
      <w:r>
        <w:t>Click on Application Received, list of all applications filed to “High Commission of India Toronto” will appear here</w:t>
      </w:r>
    </w:p>
    <w:p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1491615</wp:posOffset>
                </wp:positionV>
                <wp:extent cx="476250" cy="0"/>
                <wp:effectExtent l="0" t="133350" r="0" b="17145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0.75pt;margin-top:117.45pt;height:0pt;width:37.5pt;z-index:251716608;mso-width-relative:page;mso-height-relative:page;" filled="f" stroked="t" coordsize="21600,21600" o:gfxdata="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1jG5o2gAAAAsBAAAPAAAAAAAA&#10;AAEAIAAAACIAAABkcnMvZG93bnJldi54bWxQSwECFAAUAAAACACHTuJAOP6GcB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34075" cy="1809750"/>
            <wp:effectExtent l="171450" t="171450" r="390525" b="3619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5"/>
        </w:numPr>
      </w:pPr>
      <w:r>
        <w:t>To process the application, click on Process. Filled application form will appear in non-editable mode</w:t>
      </w:r>
    </w:p>
    <w:p>
      <w:r>
        <w:drawing>
          <wp:inline distT="0" distB="0" distL="0" distR="0">
            <wp:extent cx="5941695" cy="2266950"/>
            <wp:effectExtent l="171450" t="171450" r="382905" b="3619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4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5420360</wp:posOffset>
                </wp:positionV>
                <wp:extent cx="371475" cy="9525"/>
                <wp:effectExtent l="0" t="114300" r="0" b="161925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5.5pt;margin-top:426.8pt;height:0.75pt;width:29.25pt;z-index:251717632;mso-width-relative:page;mso-height-relative:page;" filled="f" stroked="t" coordsize="21600,21600" o:gfxdata="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woVaNoAAAALAQAADwAA&#10;AAAAAAABACAAAAAiAAAAZHJzL2Rvd25yZXYueG1sUEsBAhQAFAAAAAgAh07iQHgbGjwUAgAALwQA&#10;AA4AAAAAAAAAAQAgAAAAKQEAAGRycy9lMm9Eb2MueG1sUEsFBgAAAAAGAAYAWQEAAK8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4810125</wp:posOffset>
                </wp:positionH>
                <wp:positionV relativeFrom="paragraph">
                  <wp:posOffset>6575425</wp:posOffset>
                </wp:positionV>
                <wp:extent cx="590550" cy="9525"/>
                <wp:effectExtent l="0" t="114300" r="0" b="18097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8.75pt;margin-top:517.75pt;height:0.75pt;width:46.5pt;z-index:251719680;mso-width-relative:page;mso-height-relative:page;" filled="f" stroked="t" coordsize="21600,21600" o:gfxdata="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HmpZR2gAAAA0BAAAPAAAA&#10;AAAAAAEAIAAAACIAAABkcnMvZG93bnJldi54bWxQSwECFAAUAAAACACHTuJAvsHX0hMCAAAvBAAA&#10;DgAAAAAAAAABACAAAAApAQAAZHJzL2Uyb0RvYy54bWxQSwUGAAAAAAYABgBZAQAArg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2965" cy="6505575"/>
            <wp:effectExtent l="171450" t="171450" r="381635" b="35242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6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r>
        <w:rPr>
          <w:b/>
        </w:rPr>
        <w:t>Note: -</w:t>
      </w:r>
      <w:r>
        <w:t xml:space="preserve"> Mission can view the uploaded documents which are uploaded by applicant by clicking on the “Click to view Document” link.</w:t>
      </w:r>
    </w:p>
    <w:p>
      <w:pPr>
        <w:pStyle w:val="75"/>
        <w:numPr>
          <w:ilvl w:val="0"/>
          <w:numId w:val="5"/>
        </w:numPr>
      </w:pPr>
      <w:r>
        <w:t>Click on Process button, confirmation message will appear</w:t>
      </w:r>
    </w:p>
    <w:p>
      <w:pPr>
        <w:pStyle w:val="75"/>
      </w:pPr>
    </w:p>
    <w:p>
      <w:pPr>
        <w:pStyle w:val="75"/>
      </w:pPr>
    </w:p>
    <w:p>
      <w:r>
        <w:drawing>
          <wp:inline distT="0" distB="0" distL="0" distR="0">
            <wp:extent cx="5886450" cy="2305050"/>
            <wp:effectExtent l="171450" t="171450" r="381000" b="36195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05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5"/>
        </w:numPr>
      </w:pPr>
      <w:r>
        <w:t>Click on Ok button to proceed. After click on Ok button Mission check list will appear.</w:t>
      </w:r>
    </w:p>
    <w:p>
      <w:r>
        <w:drawing>
          <wp:inline distT="0" distB="0" distL="0" distR="0">
            <wp:extent cx="5943600" cy="5573395"/>
            <wp:effectExtent l="171450" t="171450" r="381000" b="37020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5"/>
        </w:numPr>
      </w:pPr>
      <w:r>
        <w:t>To process the application Mission has to check the checkboxes.</w:t>
      </w:r>
    </w:p>
    <w:p>
      <w:r>
        <w:t>After clicking all checkboxes, dropdown field “Select Scholarship Programme” will appear</w:t>
      </w:r>
    </w:p>
    <w:p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3756025</wp:posOffset>
                </wp:positionV>
                <wp:extent cx="600075" cy="9525"/>
                <wp:effectExtent l="0" t="133350" r="0" b="161925"/>
                <wp:wrapNone/>
                <wp:docPr id="163" name="Straight Arrow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9.25pt;margin-top:295.75pt;height:0.75pt;width:47.25pt;z-index:251720704;mso-width-relative:page;mso-height-relative:page;" filled="f" stroked="t" coordsize="21600,21600" o:gfxdata="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Wbb0NgAAAAKAQAA&#10;DwAAAAAAAAABACAAAAAiAAAAZHJzL2Rvd25yZXYueG1sUEsBAhQAFAAAAAgAh07iQM11bUIZAgAA&#10;OQQAAA4AAAAAAAAAAQAgAAAAJwEAAGRycy9lMm9Eb2MueG1sUEsFBgAAAAAGAAYAWQEAALIFAAAA&#10;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3933825"/>
            <wp:effectExtent l="171450" t="171450" r="381000" b="37147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5"/>
        </w:numPr>
      </w:pPr>
      <w:r>
        <w:t>Select English Proficiency Test Marks</w:t>
      </w:r>
    </w:p>
    <w:p>
      <w:pPr>
        <w:pStyle w:val="75"/>
        <w:numPr>
          <w:ilvl w:val="0"/>
          <w:numId w:val="5"/>
        </w:numPr>
      </w:pPr>
      <w:r>
        <w:t>Select Scholarship Programme</w:t>
      </w:r>
    </w:p>
    <w:p>
      <w:pPr>
        <w:pStyle w:val="75"/>
      </w:pPr>
    </w:p>
    <w:p>
      <w:r>
        <w:drawing>
          <wp:inline distT="0" distB="0" distL="0" distR="0">
            <wp:extent cx="5934075" cy="1438275"/>
            <wp:effectExtent l="171450" t="171450" r="371475" b="37147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6"/>
        </w:numPr>
      </w:pPr>
      <w:r>
        <w:t>Click on Process button, another fields will appear as shown in figure below</w:t>
      </w:r>
    </w:p>
    <w:p>
      <w:r>
        <w:drawing>
          <wp:inline distT="0" distB="0" distL="0" distR="0">
            <wp:extent cx="5943600" cy="4038600"/>
            <wp:effectExtent l="171450" t="171450" r="381000" b="36195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6"/>
        </w:numPr>
      </w:pPr>
      <w:r>
        <w:t>Enter Name of Verifying Official</w:t>
      </w:r>
    </w:p>
    <w:p>
      <w:pPr>
        <w:pStyle w:val="75"/>
        <w:numPr>
          <w:ilvl w:val="0"/>
          <w:numId w:val="6"/>
        </w:numPr>
      </w:pPr>
      <w:r>
        <w:t>Enter Designation of Verifying Official</w:t>
      </w:r>
    </w:p>
    <w:p>
      <w:pPr>
        <w:pStyle w:val="75"/>
        <w:numPr>
          <w:ilvl w:val="0"/>
          <w:numId w:val="6"/>
        </w:numPr>
      </w:pPr>
      <w:r>
        <w:t>Enter Place</w:t>
      </w:r>
    </w:p>
    <w:p>
      <w:pPr>
        <w:pStyle w:val="75"/>
        <w:numPr>
          <w:ilvl w:val="0"/>
          <w:numId w:val="6"/>
        </w:numPr>
      </w:pPr>
      <w:r>
        <w:t>Upload Signature</w:t>
      </w:r>
    </w:p>
    <w:p>
      <w:r>
        <w:drawing>
          <wp:inline distT="0" distB="0" distL="0" distR="0">
            <wp:extent cx="5930900" cy="2886075"/>
            <wp:effectExtent l="171450" t="171450" r="374650" b="35242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0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7"/>
        </w:numPr>
      </w:pPr>
      <w:r>
        <w:t>Click on Submit Application, application will get submitted.</w:t>
      </w:r>
    </w:p>
    <w:p/>
    <w:p>
      <w:r>
        <w:drawing>
          <wp:inline distT="0" distB="0" distL="0" distR="0">
            <wp:extent cx="5753100" cy="1714500"/>
            <wp:effectExtent l="171450" t="171450" r="381000" b="36195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>Now application will appear under “Processed Application” section and application will forward to all those State Region to which State University, Applicant has applied admission for course.</w:t>
      </w:r>
    </w:p>
    <w:p/>
    <w:p/>
    <w:p/>
    <w:p>
      <w:pPr>
        <w:pStyle w:val="3"/>
      </w:pPr>
      <w:bookmarkStart w:id="3" w:name="_Toc499114652"/>
      <w:r>
        <w:t>Pending Application with Mission/Post: -</w:t>
      </w:r>
      <w:bookmarkEnd w:id="3"/>
    </w:p>
    <w:p>
      <w:pPr>
        <w:pStyle w:val="3"/>
      </w:pPr>
      <w:bookmarkStart w:id="4" w:name="_Toc499114653"/>
      <w:r>
        <w:t>Cases of Re-Submission by Applicant: -</w:t>
      </w:r>
      <w:bookmarkEnd w:id="4"/>
    </w:p>
    <w:p>
      <w:pPr>
        <w:pStyle w:val="3"/>
      </w:pPr>
      <w:bookmarkStart w:id="5" w:name="_Toc499114654"/>
      <w:r>
        <w:t>Applications on Hold: -</w:t>
      </w:r>
      <w:bookmarkEnd w:id="5"/>
      <w:r>
        <w:t xml:space="preserve"> </w:t>
      </w:r>
    </w:p>
    <w:p>
      <w:r>
        <w:t>Here list of those applications will appear which user has put on hold during the processing of application.</w:t>
      </w:r>
    </w:p>
    <w:p>
      <w:pPr>
        <w:pStyle w:val="3"/>
      </w:pPr>
      <w:bookmarkStart w:id="6" w:name="_Toc499114655"/>
      <w:r>
        <w:t>Processed Application: -</w:t>
      </w:r>
      <w:bookmarkEnd w:id="6"/>
      <w:r>
        <w:t xml:space="preserve"> </w:t>
      </w:r>
    </w:p>
    <w:p>
      <w:r>
        <w:t xml:space="preserve">Click on Processed Applications </w:t>
      </w:r>
    </w:p>
    <w:p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1660525</wp:posOffset>
                </wp:positionV>
                <wp:extent cx="685800" cy="9525"/>
                <wp:effectExtent l="0" t="114300" r="0" b="18097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0.5pt;margin-top:130.75pt;height:0.75pt;width:54pt;z-index:251721728;mso-width-relative:page;mso-height-relative:page;" filled="f" stroked="t" coordsize="21600,21600" o:gfxdata="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WpGoC2gAAAAoBAAAPAAAA&#10;AAAAAAEAIAAAACIAAABkcnMvZG93bnJldi54bWxQSwECFAAUAAAACACHTuJAyDsUdhMCAAAvBAAA&#10;DgAAAAAAAAABACAAAAApAQAAZHJzL2Uyb0RvYy54bWxQSwUGAAAAAAYABgBZAQAArg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4029075" cy="3771900"/>
            <wp:effectExtent l="171450" t="171450" r="390525" b="36195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77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7"/>
        </w:numPr>
      </w:pPr>
      <w:r>
        <w:t>List of processed applications will appear here</w:t>
      </w:r>
    </w:p>
    <w:p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1808480</wp:posOffset>
                </wp:positionV>
                <wp:extent cx="381000" cy="9525"/>
                <wp:effectExtent l="0" t="114300" r="0" b="161925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0pt;margin-top:142.4pt;height:0.75pt;width:30pt;z-index:251722752;mso-width-relative:page;mso-height-relative:page;" filled="f" stroked="t" coordsize="21600,21600" o:gfxdata="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BR6Wx2gAAAAsBAAAPAAAAAAAAAAEA&#10;IAAAACIAAABkcnMvZG93bnJldi54bWxQSwECFAAUAAAACACHTuJAkTmojg0CAAAvBAAADgAAAAAA&#10;AAABACAAAAApAQAAZHJzL2Uyb0RvYy54bWxQSwUGAAAAAAYABgBZAQAAqA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34075" cy="1990725"/>
            <wp:effectExtent l="171450" t="171450" r="390525" b="3714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7"/>
        </w:numPr>
      </w:pPr>
      <w:r>
        <w:t>Click on view button to view the application.</w:t>
      </w:r>
    </w:p>
    <w:p>
      <w:r>
        <w:drawing>
          <wp:inline distT="0" distB="0" distL="0" distR="0">
            <wp:extent cx="5940425" cy="5629275"/>
            <wp:effectExtent l="171450" t="171450" r="384175" b="352425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1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/>
    <w:p/>
    <w:p/>
    <w:p>
      <w:pPr>
        <w:tabs>
          <w:tab w:val="left" w:pos="1740"/>
        </w:tabs>
      </w:pPr>
      <w:r>
        <w:tab/>
      </w:r>
    </w:p>
    <w:p>
      <w:pPr>
        <w:pStyle w:val="3"/>
      </w:pPr>
      <w:bookmarkStart w:id="7" w:name="_Toc499114656"/>
      <w:r>
        <w:t>Confirmation from University/Institute: -</w:t>
      </w:r>
      <w:bookmarkEnd w:id="7"/>
    </w:p>
    <w:p>
      <w:r>
        <w:t>Here list of those applications will appear which got approval from region and headquarter.</w:t>
      </w:r>
    </w:p>
    <w:p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1351280</wp:posOffset>
                </wp:positionV>
                <wp:extent cx="590550" cy="19050"/>
                <wp:effectExtent l="0" t="114300" r="0" b="15240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.5pt;margin-top:106.4pt;height:1.5pt;width:46.5pt;z-index:251756544;mso-width-relative:page;mso-height-relative:page;" filled="f" stroked="t" coordsize="21600,21600" o:gfxdata="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v0iUqtcAAAAIAQAA&#10;DwAAAAAAAAABACAAAAAiAAAAZHJzL2Rvd25yZXYueG1sUEsBAhQAFAAAAAgAh07iQGmCLiAaAgAA&#10;OAQAAA4AAAAAAAAAAQAgAAAAJgEAAGRycy9lMm9Eb2MueG1sUEsFBgAAAAAGAAYAWQEAALIFAAAA&#10;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5695950</wp:posOffset>
                </wp:positionH>
                <wp:positionV relativeFrom="paragraph">
                  <wp:posOffset>1426845</wp:posOffset>
                </wp:positionV>
                <wp:extent cx="361950" cy="0"/>
                <wp:effectExtent l="0" t="133350" r="0" b="1714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8.5pt;margin-top:112.35pt;height:0pt;width:28.5pt;z-index:251757568;mso-width-relative:page;mso-height-relative:page;" filled="f" stroked="t" coordsize="21600,21600" o:gfxdata="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pmrV2QAAAAsBAAAP&#10;AAAAAAAAAAEAIAAAACIAAABkcnMvZG93bnJldi54bWxQSwECFAAUAAAACACHTuJAuWGNORcCAAA0&#10;BAAADgAAAAAAAAABACAAAAAoAQAAZHJzL2Uyb0RvYy54bWxQSwUGAAAAAAYABgBZAQAAsQ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1828800"/>
            <wp:effectExtent l="171450" t="171450" r="381000" b="3619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Process button</w:t>
      </w:r>
    </w:p>
    <w:p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4429760</wp:posOffset>
                </wp:positionV>
                <wp:extent cx="523875" cy="0"/>
                <wp:effectExtent l="0" t="133350" r="0" b="1714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4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3.25pt;margin-top:348.8pt;height:0pt;width:41.25pt;z-index:251760640;mso-width-relative:page;mso-height-relative:page;" filled="f" stroked="t" coordsize="21600,21600" o:gfxdata="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6wW6d2QAAAAsBAAAP&#10;AAAAAAAAAAEAIAAAACIAAABkcnMvZG93bnJldi54bWxQSwECFAAUAAAACACHTuJAog7mtBcCAAA0&#10;BAAADgAAAAAAAAABACAAAAAoAQAAZHJzL2Uyb0RvYy54bWxQSwUGAAAAAAYABgBZAQAAsQ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5267325</wp:posOffset>
                </wp:positionH>
                <wp:positionV relativeFrom="paragraph">
                  <wp:posOffset>4439285</wp:posOffset>
                </wp:positionV>
                <wp:extent cx="523875" cy="0"/>
                <wp:effectExtent l="0" t="133350" r="0" b="17145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4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4.75pt;margin-top:349.55pt;height:0pt;width:41.25pt;z-index:251758592;mso-width-relative:page;mso-height-relative:page;" filled="f" stroked="t" coordsize="21600,21600" o:gfxdata="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yr+0p2AAAAAsBAAAP&#10;AAAAAAAAAAEAIAAAACIAAABkcnMvZG93bnJldi54bWxQSwECFAAUAAAACACHTuJAJtD1SRgCAAA0&#10;BAAADgAAAAAAAAABACAAAAAnAQAAZHJzL2Uyb0RvYy54bWxQSwUGAAAAAAYABgBZAQAAsQ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1695" cy="5076825"/>
            <wp:effectExtent l="171450" t="171450" r="382905" b="3524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8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Browse to upload Scanned copy of Undertaking by applicant</w:t>
      </w:r>
    </w:p>
    <w:p>
      <w:pPr>
        <w:pStyle w:val="75"/>
        <w:numPr>
          <w:ilvl w:val="0"/>
          <w:numId w:val="8"/>
        </w:numPr>
      </w:pPr>
      <w:r>
        <w:t>Select Applicant response from dropdown</w:t>
      </w:r>
    </w:p>
    <w:p>
      <w: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1184275</wp:posOffset>
                </wp:positionV>
                <wp:extent cx="561975" cy="9525"/>
                <wp:effectExtent l="0" t="133350" r="0" b="16192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62.25pt;margin-top:93.25pt;height:0.75pt;width:44.25pt;z-index:251761664;mso-width-relative:page;mso-height-relative:page;" filled="f" stroked="t" coordsize="21600,21600" o:gfxdata="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+oeJtkAAAAL&#10;AQAADwAAAAAAAAABACAAAAAiAAAAZHJzL2Rvd25yZXYueG1sUEsBAhQAFAAAAAgAh07iQGRXsoob&#10;AgAANwQAAA4AAAAAAAAAAQAgAAAAKAEAAGRycy9lMm9Eb2MueG1sUEsFBgAAAAAGAAYAWQEAALUF&#10;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1552575"/>
            <wp:effectExtent l="171450" t="171450" r="381000" b="3714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Submit button</w:t>
      </w:r>
    </w:p>
    <w:p>
      <w:r>
        <w:drawing>
          <wp:inline distT="0" distB="0" distL="0" distR="0">
            <wp:extent cx="5715000" cy="1676400"/>
            <wp:effectExtent l="171450" t="171450" r="381000" b="3619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r>
        <w:t>Suppose if Response of applicant is “Declined”.</w:t>
      </w:r>
    </w:p>
    <w:p>
      <w:r>
        <w:drawing>
          <wp:inline distT="0" distB="0" distL="0" distR="0">
            <wp:extent cx="5938520" cy="1238250"/>
            <wp:effectExtent l="171450" t="171450" r="386080" b="3619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ind w:firstLine="720"/>
      </w:pPr>
    </w:p>
    <w:p>
      <w:pPr>
        <w:ind w:firstLine="720"/>
      </w:pPr>
    </w:p>
    <w:p>
      <w:pPr>
        <w:pStyle w:val="3"/>
      </w:pPr>
      <w:bookmarkStart w:id="8" w:name="_Toc499114657"/>
      <w:r>
        <w:t>Confirmation of University/Institute by HQRS: -</w:t>
      </w:r>
      <w:bookmarkEnd w:id="8"/>
    </w:p>
    <w:p>
      <w:pPr>
        <w:tabs>
          <w:tab w:val="left" w:pos="1740"/>
        </w:tabs>
      </w:pPr>
      <w:r>
        <w:t xml:space="preserve">Here list of those applications will appear which got approval from Agriculture and AYUSH headquarter. </w:t>
      </w:r>
    </w:p>
    <w:p>
      <w: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1417320</wp:posOffset>
                </wp:positionV>
                <wp:extent cx="514350" cy="0"/>
                <wp:effectExtent l="0" t="133350" r="0" b="171450"/>
                <wp:wrapNone/>
                <wp:docPr id="378" name="Straight Arrow Connector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87.75pt;margin-top:111.6pt;height:0pt;width:40.5pt;z-index:251790336;mso-width-relative:page;mso-height-relative:page;" filled="f" stroked="t" coordsize="21600,21600" o:gfxdata="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aKKd42gAAAAsBAAAPAAAAAAAA&#10;AAEAIAAAACIAAABkcnMvZG93bnJldi54bWxQSwECFAAUAAAACACHTuJAAExu1RACAAAsBAAADgAA&#10;AAAAAAABACAAAAApAQAAZHJzL2Uyb0RvYy54bWxQSwUGAAAAAAYABgBZAQAAqw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1857375"/>
            <wp:effectExtent l="171450" t="171450" r="381000" b="371475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Process button</w:t>
      </w:r>
    </w:p>
    <w:p>
      <w: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3324860</wp:posOffset>
                </wp:positionV>
                <wp:extent cx="523240" cy="0"/>
                <wp:effectExtent l="0" t="133350" r="0" b="171450"/>
                <wp:wrapNone/>
                <wp:docPr id="379" name="Straight Arrow Connector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24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20pt;margin-top:261.8pt;height:0pt;width:41.2pt;z-index:251791360;mso-width-relative:page;mso-height-relative:page;" filled="f" stroked="t" coordsize="21600,21600" o:gfxdata="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TI4Lw2QAAAAsBAAAP&#10;AAAAAAAAAAEAIAAAACIAAABkcnMvZG93bnJldi54bWxQSwECFAAUAAAACACHTuJAtYDFuhcCAAA2&#10;BAAADgAAAAAAAAABACAAAAAoAQAAZHJzL2Uyb0RvYy54bWxQSwUGAAAAAAYABgBZAQAAsQUAAAAA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3324860</wp:posOffset>
                </wp:positionV>
                <wp:extent cx="523875" cy="0"/>
                <wp:effectExtent l="0" t="133350" r="0" b="171450"/>
                <wp:wrapNone/>
                <wp:docPr id="380" name="Straight Arrow Connector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4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7.25pt;margin-top:261.8pt;height:0pt;width:41.25pt;z-index:251792384;mso-width-relative:page;mso-height-relative:page;" filled="f" stroked="t" coordsize="21600,21600" o:gfxdata="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vzZX7ZAAAACwEAAA8A&#10;AAAAAAAAAQAgAAAAIgAAAGRycy9kb3ducmV2LnhtbFBLAQIUABQAAAAIAIdO4kAQqIEOFgIAADYE&#10;AAAOAAAAAAAAAAEAIAAAACgBAABkcnMvZTJvRG9jLnhtbFBLBQYAAAAABgAGAFkBAACw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3648075"/>
            <wp:effectExtent l="171450" t="171450" r="381000" b="371475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75"/>
        <w:numPr>
          <w:ilvl w:val="0"/>
          <w:numId w:val="8"/>
        </w:numPr>
      </w:pPr>
      <w:r>
        <w:t>Click on Browse to upload Scanned copy of Undertaking by applicant</w:t>
      </w:r>
    </w:p>
    <w:p>
      <w:pPr>
        <w:pStyle w:val="75"/>
        <w:numPr>
          <w:ilvl w:val="0"/>
          <w:numId w:val="8"/>
        </w:numPr>
      </w:pPr>
      <w:r>
        <w:t>Select Applicant response from dropdown</w:t>
      </w:r>
    </w:p>
    <w:p>
      <w: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1184275</wp:posOffset>
                </wp:positionV>
                <wp:extent cx="561975" cy="9525"/>
                <wp:effectExtent l="0" t="133350" r="0" b="161925"/>
                <wp:wrapNone/>
                <wp:docPr id="381" name="Straight Arrow Connector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62.25pt;margin-top:93.25pt;height:0.75pt;width:44.25pt;z-index:251793408;mso-width-relative:page;mso-height-relative:page;" filled="f" stroked="t" coordsize="21600,21600" o:gfxdata="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+oeJtkAAAAL&#10;AQAADwAAAAAAAAABACAAAAAiAAAAZHJzL2Rvd25yZXYueG1sUEsBAhQAFAAAAAgAh07iQOLpz0Ab&#10;AgAAOQQAAA4AAAAAAAAAAQAgAAAAKAEAAGRycy9lMm9Eb2MueG1sUEsFBgAAAAAGAAYAWQEAALUF&#10;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1552575"/>
            <wp:effectExtent l="171450" t="171450" r="381000" b="371475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Submit button</w:t>
      </w:r>
    </w:p>
    <w:p>
      <w:r>
        <w:drawing>
          <wp:inline distT="0" distB="0" distL="0" distR="0">
            <wp:extent cx="5715000" cy="1676400"/>
            <wp:effectExtent l="171450" t="171450" r="381000" b="36195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ind w:firstLine="720"/>
      </w:pPr>
    </w:p>
    <w:p>
      <w:pPr>
        <w:rPr>
          <w:b/>
        </w:rPr>
      </w:pPr>
    </w:p>
    <w:p>
      <w:pPr>
        <w:pStyle w:val="3"/>
      </w:pPr>
      <w:bookmarkStart w:id="9" w:name="_Toc499114658"/>
      <w:r>
        <w:t>Acceptance/Decline by Applicant: -</w:t>
      </w:r>
      <w:bookmarkEnd w:id="9"/>
    </w:p>
    <w:p>
      <w:r>
        <w:t>After the applicant response is set as either “Accepted” or “Declined” application will appear here</w:t>
      </w:r>
    </w:p>
    <w:p>
      <w:pPr>
        <w:ind w:left="360"/>
      </w:pP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505460</wp:posOffset>
                </wp:positionV>
                <wp:extent cx="561975" cy="0"/>
                <wp:effectExtent l="0" t="133350" r="0" b="17145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pt;margin-top:39.8pt;height:0pt;width:44.25pt;z-index:251762688;mso-width-relative:page;mso-height-relative:page;" filled="f" stroked="t" coordsize="21600,21600" o:gfxdata="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Ui9QdYAAAAGAQAADwAAAAAAAAAB&#10;ACAAAAAiAAAAZHJzL2Rvd25yZXYueG1sUEsBAhQAFAAAAAgAh07iQGTDx8ASAgAAKgQAAA4AAAAA&#10;AAAAAQAgAAAAJQEAAGRycy9lMm9Eb2MueG1sUEsFBgAAAAAGAAYAWQEAAKk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3895725" cy="628650"/>
            <wp:effectExtent l="171450" t="171450" r="390525" b="3619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28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“Acceptance / Decline” by Applicant, list will appear</w:t>
      </w:r>
    </w:p>
    <w:p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1713865</wp:posOffset>
                </wp:positionV>
                <wp:extent cx="409575" cy="0"/>
                <wp:effectExtent l="0" t="133350" r="0" b="1714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9.25pt;margin-top:134.95pt;height:0pt;width:32.25pt;z-index:251768832;mso-width-relative:page;mso-height-relative:page;" filled="f" stroked="t" coordsize="21600,21600" o:gfxdata="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ENutjYAAAACwEAAA8A&#10;AAAAAAAAAQAgAAAAIgAAAGRycy9kb3ducmV2LnhtbFBLAQIUABQAAAAIAIdO4kDHa0QEFwIAADQE&#10;AAAOAAAAAAAAAAEAIAAAACcBAABkcnMvZTJvRG9jLnhtbFBLBQYAAAAABgAGAFkBAACwBQAAAAA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2105025"/>
            <wp:effectExtent l="171450" t="171450" r="381000" b="3714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t xml:space="preserve">       On click on view button, following screen will appear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5943600" cy="2838450"/>
            <wp:effectExtent l="171450" t="171450" r="381000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</w:p>
    <w:p>
      <w:pPr>
        <w:pStyle w:val="3"/>
      </w:pPr>
      <w:bookmarkStart w:id="10" w:name="_Toc499114659"/>
      <w:r>
        <w:t>Student/Research Visa Endorsement –</w:t>
      </w:r>
      <w:bookmarkEnd w:id="10"/>
    </w:p>
    <w:p>
      <w:r>
        <w:t>After the applicant response set as selected, mission can process the applicant VISA Endorsement.</w:t>
      </w:r>
    </w:p>
    <w:p>
      <w:r>
        <w:drawing>
          <wp:inline distT="0" distB="0" distL="0" distR="0">
            <wp:extent cx="3829050" cy="781050"/>
            <wp:effectExtent l="171450" t="171450" r="381000" b="3619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8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Student/Research Visa Endorsement</w:t>
      </w:r>
    </w:p>
    <w:p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1860550</wp:posOffset>
                </wp:positionV>
                <wp:extent cx="352425" cy="9525"/>
                <wp:effectExtent l="0" t="114300" r="0" b="16192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0pt;margin-top:146.5pt;height:0.75pt;width:27.75pt;z-index:251763712;mso-width-relative:page;mso-height-relative:page;" filled="f" stroked="t" coordsize="21600,21600" o:gfxdata="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+l4wQNsAAAALAQAADwAA&#10;AAAAAAABACAAAAAiAAAAZHJzL2Rvd25yZXYueG1sUEsBAhQAFAAAAAgAh07iQHRZKtITAgAALQQA&#10;AA4AAAAAAAAAAQAgAAAAKgEAAGRycy9lMm9Eb2MueG1sUEsFBgAAAAAGAAYAWQEAAK8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1060" cy="2524125"/>
            <wp:effectExtent l="171450" t="171450" r="383540" b="3524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To process the applicant Visa, click on “Process”, VISA Endorsement form will appear</w:t>
      </w:r>
    </w:p>
    <w:p>
      <w:r>
        <w:drawing>
          <wp:inline distT="0" distB="0" distL="0" distR="0">
            <wp:extent cx="5935345" cy="2819400"/>
            <wp:effectExtent l="171450" t="171450" r="389255" b="3619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1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Fill the details in VISA Endorsement form</w:t>
      </w:r>
    </w:p>
    <w:p>
      <w:pPr>
        <w:pStyle w:val="75"/>
      </w:pPr>
    </w:p>
    <w:p>
      <w:pPr>
        <w:pStyle w:val="75"/>
      </w:pPr>
    </w:p>
    <w:p>
      <w:pPr>
        <w:pStyle w:val="75"/>
      </w:pPr>
    </w:p>
    <w:p>
      <w:r>
        <w:drawing>
          <wp:inline distT="0" distB="0" distL="0" distR="0">
            <wp:extent cx="5930900" cy="2228850"/>
            <wp:effectExtent l="171450" t="171450" r="374650" b="3619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4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Submit button, confirmation message will display.</w:t>
      </w:r>
    </w:p>
    <w:p>
      <w:r>
        <w:drawing>
          <wp:inline distT="0" distB="0" distL="0" distR="0">
            <wp:extent cx="5743575" cy="1657350"/>
            <wp:effectExtent l="171450" t="171450" r="390525" b="3619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1440180</wp:posOffset>
                </wp:positionV>
                <wp:extent cx="314325" cy="9525"/>
                <wp:effectExtent l="0" t="114300" r="0" b="16192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11.75pt;margin-top:113.4pt;height:0.75pt;width:24.75pt;z-index:251764736;mso-width-relative:page;mso-height-relative:page;" filled="f" stroked="t" coordsize="21600,21600" o:gfxdata="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QWnFtkAAAALAQAA&#10;DwAAAAAAAAABACAAAAAiAAAAZHJzL2Rvd25yZXYueG1sUEsBAhQAFAAAAAgAh07iQCYtbKUYAgAA&#10;NwQAAA4AAAAAAAAAAQAgAAAAKAEAAGRycy9lMm9Eb2MueG1sUEsFBgAAAAAGAAYAWQEAALIFAAAA&#10;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24550" cy="1466850"/>
            <wp:effectExtent l="171450" t="171450" r="381000" b="3619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66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pStyle w:val="3"/>
      </w:pPr>
      <w:bookmarkStart w:id="11" w:name="_Toc499114660"/>
      <w:r>
        <w:t>Travel Plan of Applicant -</w:t>
      </w:r>
      <w:bookmarkEnd w:id="11"/>
      <w:r>
        <w:t xml:space="preserve"> </w:t>
      </w:r>
    </w:p>
    <w:p>
      <w:pPr>
        <w:tabs>
          <w:tab w:val="left" w:pos="2340"/>
        </w:tabs>
      </w:pPr>
      <w:r>
        <w:t>After the applicant visa get endorsed successfully, mission can process the travel plan of applicant.</w:t>
      </w:r>
    </w:p>
    <w:p>
      <w:pPr>
        <w:pStyle w:val="75"/>
        <w:numPr>
          <w:ilvl w:val="0"/>
          <w:numId w:val="9"/>
        </w:numPr>
      </w:pPr>
      <w:r>
        <w:t>Click on “Travel Plan of Applicant”</w:t>
      </w:r>
    </w:p>
    <w:p>
      <w:r>
        <w:drawing>
          <wp:inline distT="0" distB="0" distL="0" distR="0">
            <wp:extent cx="5943600" cy="1854835"/>
            <wp:effectExtent l="171450" t="171450" r="381000" b="35496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“Process”, form to enter Travel Plan of an applicant will appear.</w:t>
      </w:r>
    </w:p>
    <w:p>
      <w:r>
        <w:drawing>
          <wp:inline distT="0" distB="0" distL="0" distR="0">
            <wp:extent cx="5937250" cy="3981450"/>
            <wp:effectExtent l="171450" t="171450" r="387350" b="36195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6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75"/>
        <w:numPr>
          <w:ilvl w:val="0"/>
          <w:numId w:val="9"/>
        </w:numPr>
      </w:pPr>
      <w:r>
        <w:t>Fill the details in form</w:t>
      </w:r>
    </w:p>
    <w:p>
      <w:r>
        <w:drawing>
          <wp:inline distT="0" distB="0" distL="0" distR="0">
            <wp:extent cx="5943600" cy="2803525"/>
            <wp:effectExtent l="171450" t="171450" r="381000" b="358775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Click on Submit button</w:t>
      </w:r>
    </w:p>
    <w:p>
      <w:r>
        <w:drawing>
          <wp:inline distT="0" distB="0" distL="0" distR="0">
            <wp:extent cx="5743575" cy="847725"/>
            <wp:effectExtent l="171450" t="171450" r="390525" b="371475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47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1411605</wp:posOffset>
                </wp:positionV>
                <wp:extent cx="314325" cy="0"/>
                <wp:effectExtent l="0" t="133350" r="0" b="171450"/>
                <wp:wrapNone/>
                <wp:docPr id="296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5.75pt;margin-top:111.15pt;height:0pt;width:24.75pt;z-index:251765760;mso-width-relative:page;mso-height-relative:page;" filled="f" stroked="t" coordsize="21600,21600" o:gfxdata="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bFDPtkAAAALAQAADwAAAAAA&#10;AAABACAAAAAiAAAAZHJzL2Rvd25yZXYueG1sUEsBAhQAFAAAAAgAh07iQA3wenYSAgAALAQAAA4A&#10;AAAAAAAAAQAgAAAAKAEAAGRycy9lMm9Eb2MueG1sUEsFBgAAAAAGAAYAWQEAAKw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3600" cy="1466850"/>
            <wp:effectExtent l="171450" t="171450" r="381000" b="36195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</w:p>
    <w:p>
      <w:pPr>
        <w:pStyle w:val="3"/>
      </w:pPr>
      <w:bookmarkStart w:id="12" w:name="_Toc499114661"/>
      <w:r>
        <w:t>Alumni Application –</w:t>
      </w:r>
      <w:bookmarkEnd w:id="12"/>
      <w:r>
        <w:t xml:space="preserve"> </w:t>
      </w:r>
    </w:p>
    <w:p>
      <w:pPr>
        <w:rPr>
          <w:b/>
        </w:rPr>
      </w:pPr>
      <w:r>
        <w:rPr>
          <w:b/>
        </w:rPr>
        <w:drawing>
          <wp:inline distT="0" distB="0" distL="0" distR="0">
            <wp:extent cx="3067050" cy="361950"/>
            <wp:effectExtent l="171450" t="171450" r="381000" b="3619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6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t xml:space="preserve">Mission can add alumni Details. </w:t>
      </w:r>
    </w:p>
    <w:p>
      <w:pPr>
        <w:pStyle w:val="75"/>
        <w:numPr>
          <w:ilvl w:val="0"/>
          <w:numId w:val="9"/>
        </w:numPr>
      </w:pPr>
      <w:r>
        <w:t>Click on Alumni Details, Alumni Applications screen will appear</w:t>
      </w:r>
    </w:p>
    <w:p>
      <w: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574040</wp:posOffset>
                </wp:positionV>
                <wp:extent cx="466725" cy="0"/>
                <wp:effectExtent l="0" t="133350" r="0" b="171450"/>
                <wp:wrapNone/>
                <wp:docPr id="374" name="Straight Arrow Connector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1pt;margin-top:45.2pt;height:0pt;width:36.75pt;z-index:251788288;mso-width-relative:page;mso-height-relative:page;" filled="f" stroked="t" coordsize="21600,21600" o:gfxdata="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S/rQNkAAAAJAQAADwAAAAAA&#10;AAABACAAAAAiAAAAZHJzL2Rvd25yZXYueG1sUEsBAhQAFAAAAAgAh07iQNBbiaISAgAALAQAAA4A&#10;AAAAAAAAAQAgAAAAKAEAAGRycy9lMm9Eb2MueG1sUEsFBgAAAAAGAAYAWQEAAKwFAAAAAA==&#10;">
                <v:fill on="f" focussize="0,0"/>
                <v:stroke weight="3pt" color="#C0504D [3205]" joinstyle="round" endarrow="open"/>
                <v:imagedata o:title=""/>
                <o:lock v:ext="edit" aspectratio="f"/>
                <v:shadow on="t" color="#000000" opacity="22937f" offset="0pt,1.81102362204724pt" origin="0f,32768f" matrix="65536f,0f,0f,65536f"/>
              </v:shape>
            </w:pict>
          </mc:Fallback>
        </mc:AlternateContent>
      </w:r>
      <w:r>
        <w:drawing>
          <wp:inline distT="0" distB="0" distL="0" distR="0">
            <wp:extent cx="5941695" cy="2066925"/>
            <wp:effectExtent l="171450" t="171450" r="382905" b="352425"/>
            <wp:docPr id="318" name="Picture 318" descr="https://screenshots.firefoxusercontent.com/images/1b485269-1749-46d3-9eae-07f13401b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 descr="https://screenshots.firefoxusercontent.com/images/1b485269-1749-46d3-9eae-07f13401b999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</w:pPr>
      <w:r>
        <w:t>To add alumni details, click on add alumni details. Personal Details screen will appear</w:t>
      </w:r>
    </w:p>
    <w:p>
      <w:r>
        <w:drawing>
          <wp:inline distT="0" distB="0" distL="0" distR="0">
            <wp:extent cx="5943600" cy="5406390"/>
            <wp:effectExtent l="171450" t="171450" r="381000" b="365760"/>
            <wp:docPr id="375" name="Picture 375" descr="https://screenshots.firefoxusercontent.com/images/1169a4b1-80a3-4e39-8c05-de0015d05d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 descr="https://screenshots.firefoxusercontent.com/images/1169a4b1-80a3-4e39-8c05-de0015d05d7b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67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pStyle w:val="75"/>
        <w:numPr>
          <w:ilvl w:val="0"/>
          <w:numId w:val="9"/>
        </w:numPr>
        <w:rPr>
          <w:b/>
        </w:rPr>
      </w:pPr>
      <w:r>
        <w:t xml:space="preserve">Fill the form </w:t>
      </w:r>
    </w:p>
    <w:p>
      <w:pPr>
        <w:pStyle w:val="75"/>
        <w:numPr>
          <w:ilvl w:val="0"/>
          <w:numId w:val="10"/>
        </w:numPr>
      </w:pPr>
      <w:r>
        <w:t>Click on Submit, Detail will get save and will display in table.</w:t>
      </w:r>
    </w:p>
    <w:p>
      <w:pPr>
        <w:pStyle w:val="75"/>
      </w:pPr>
    </w:p>
    <w:p>
      <w:r>
        <w:drawing>
          <wp:inline distT="0" distB="0" distL="0" distR="0">
            <wp:extent cx="5934075" cy="1771650"/>
            <wp:effectExtent l="171450" t="171450" r="390525" b="36195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sectPr>
      <w:headerReference r:id="rId7" w:type="first"/>
      <w:footerReference r:id="rId8" w:type="first"/>
      <w:headerReference r:id="rId6" w:type="default"/>
      <w:pgSz w:w="12240" w:h="15840"/>
      <w:pgMar w:top="870" w:right="1440" w:bottom="1440" w:left="1440" w:header="737" w:footer="720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9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8280"/>
      </w:tabs>
      <w:ind w:left="1440"/>
      <w:rPr>
        <w:rFonts w:cs="Arial"/>
      </w:rPr>
    </w:pPr>
    <w:r>
      <w:rPr>
        <w:rFonts w:cs="Arial"/>
      </w:rPr>
      <w:t>Internal</w:t>
    </w:r>
    <w:r>
      <w:rPr>
        <w:rFonts w:cs="Arial"/>
      </w:rPr>
      <w:tab/>
    </w:r>
    <w:r>
      <w:rPr>
        <w:rFonts w:cs="Arial"/>
      </w:rPr>
      <w:t xml:space="preserve">©                        </w:t>
    </w:r>
    <w:r>
      <w:rPr>
        <w:rFonts w:cs="Arial"/>
        <w:sz w:val="18"/>
        <w:szCs w:val="18"/>
      </w:rPr>
      <w:t xml:space="preserve">MINISTRY OF EXTERNAL AFFAIRS      </w:t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>Page 5</w:t>
    </w:r>
  </w:p>
  <w:p>
    <w:pPr>
      <w:pStyle w:val="19"/>
      <w:jc w:val="both"/>
      <w:rPr>
        <w:rFonts w:cs="Arial"/>
      </w:rPr>
    </w:pPr>
    <w:r>
      <w:rPr>
        <w:rFonts w:cs="Arial"/>
      </w:rPr>
      <w:tab/>
    </w:r>
    <w:r>
      <w:rPr>
        <w:rFonts w:cs="Arial"/>
      </w:rPr>
      <w:t xml:space="preserve">                                                                                                                                                          </w:t>
    </w:r>
  </w:p>
  <w:p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framePr w:wrap="around" w:vAnchor="text" w:hAnchor="margin" w:xAlign="right" w:y="1"/>
      <w:rPr>
        <w:rStyle w:val="40"/>
      </w:rPr>
    </w:pPr>
    <w:r>
      <w:rPr>
        <w:rStyle w:val="40"/>
      </w:rPr>
      <w:fldChar w:fldCharType="begin"/>
    </w:r>
    <w:r>
      <w:rPr>
        <w:rStyle w:val="40"/>
      </w:rPr>
      <w:instrText xml:space="preserve">PAGE  </w:instrText>
    </w:r>
    <w:r>
      <w:rPr>
        <w:rStyle w:val="40"/>
      </w:rPr>
      <w:fldChar w:fldCharType="separate"/>
    </w:r>
    <w:r>
      <w:rPr>
        <w:rStyle w:val="40"/>
      </w:rPr>
      <w:t>4</w:t>
    </w:r>
    <w:r>
      <w:rPr>
        <w:rStyle w:val="40"/>
      </w:rPr>
      <w:fldChar w:fldCharType="end"/>
    </w:r>
  </w:p>
  <w:p>
    <w:pPr>
      <w:pStyle w:val="19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18876954"/>
    </w:sdtPr>
    <w:sdtContent>
      <w:p>
        <w:pPr>
          <w:pStyle w:val="1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rPr>
        <w:sz w:val="18"/>
        <w:szCs w:val="16"/>
      </w:rPr>
    </w:pPr>
    <w:r>
      <w:rPr>
        <w:sz w:val="16"/>
        <w:szCs w:val="16"/>
      </w:rPr>
      <w:ptab w:relativeTo="margin" w:alignment="left" w:leader="none"/>
    </w:r>
    <w:r>
      <w:rPr>
        <w:b/>
      </w:rPr>
      <w:ptab w:relativeTo="margin" w:alignment="left" w:leader="dot"/>
    </w:r>
    <w:r>
      <w:rPr>
        <w:b/>
      </w:rPr>
      <w:t xml:space="preserve"> </w:t>
    </w:r>
  </w:p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E-BOX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>
    <w:pPr>
      <w:pStyle w:val="21"/>
      <w:rPr>
        <w:sz w:val="18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ICCR(Indian Council for Cultural Relations)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2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89"/>
      <w:gridCol w:w="3190"/>
      <w:gridCol w:w="3179"/>
    </w:tblGrid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3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tabs>
              <w:tab w:val="left" w:pos="1135"/>
            </w:tabs>
            <w:spacing w:before="40"/>
            <w:ind w:right="68"/>
            <w:jc w:val="center"/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</w:pPr>
          <w:r>
            <w:rPr>
              <w:rFonts w:cs="Arial" w:asciiTheme="minorHAnsi" w:hAnsiTheme="minorHAnsi"/>
              <w:b/>
              <w:color w:val="984807" w:themeColor="accent6" w:themeShade="80"/>
              <w:sz w:val="24"/>
              <w:szCs w:val="24"/>
            </w:rPr>
            <w:t>ICCR(Indian Council for Cultural Relations)</w:t>
          </w:r>
        </w:p>
      </w:tc>
    </w:tr>
    <w:tr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jc w:val="left"/>
            <w:rPr>
              <w:rFonts w:cs="Arial" w:asciiTheme="minorHAnsi" w:hAnsiTheme="minorHAnsi"/>
              <w:b w:val="0"/>
              <w:sz w:val="24"/>
              <w:szCs w:val="24"/>
            </w:rPr>
          </w:pPr>
          <w:r>
            <w:rPr>
              <w:rFonts w:cs="Arial" w:asciiTheme="minorHAnsi" w:hAnsiTheme="minorHAnsi"/>
              <w:b w:val="0"/>
              <w:sz w:val="24"/>
              <w:szCs w:val="24"/>
            </w:rPr>
            <w:t>Getting Started Guide</w:t>
          </w:r>
        </w:p>
      </w:tc>
      <w:tc>
        <w:tcPr>
          <w:tcW w:w="319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25"/>
            <w:rPr>
              <w:rFonts w:cs="Arial"/>
              <w:b w:val="0"/>
              <w:sz w:val="18"/>
            </w:rPr>
          </w:pPr>
          <w:r>
            <w:rPr>
              <w:rFonts w:cs="Arial"/>
              <w:sz w:val="18"/>
            </w:rPr>
            <w:t>Version:</w:t>
          </w:r>
          <w:r>
            <w:rPr>
              <w:rFonts w:cs="Arial"/>
              <w:b w:val="0"/>
              <w:sz w:val="18"/>
            </w:rPr>
            <w:t xml:space="preserve"> 1.0</w:t>
          </w:r>
        </w:p>
      </w:tc>
      <w:tc>
        <w:tcPr>
          <w:tcW w:w="317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vAlign w:val="center"/>
        </w:tcPr>
        <w:p>
          <w:pPr>
            <w:pStyle w:val="19"/>
            <w:rPr>
              <w:rFonts w:cs="Arial"/>
              <w:sz w:val="18"/>
            </w:rPr>
          </w:pPr>
          <w:r>
            <w:rPr>
              <w:rFonts w:cs="Arial"/>
              <w:b/>
              <w:sz w:val="18"/>
            </w:rPr>
            <w:t>Issue Date:</w:t>
          </w:r>
          <w:r>
            <w:rPr>
              <w:rFonts w:cs="Arial"/>
              <w:sz w:val="18"/>
            </w:rPr>
            <w:t xml:space="preserve"> 28-Jun-2017</w:t>
          </w:r>
        </w:p>
      </w:tc>
    </w:tr>
  </w:tbl>
  <w:p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  <w:rPr>
        <w:rFonts w:hint="default" w:ascii="Arial" w:hAnsi="Arial" w:cs="Arial"/>
        <w:color w:val="1F497D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  <w:rPr>
        <w:rFonts w:hint="default" w:ascii="Arial" w:hAnsi="Arial" w:cs="Arial"/>
        <w:color w:val="1F497D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16C0742D"/>
    <w:multiLevelType w:val="multilevel"/>
    <w:tmpl w:val="16C0742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6984F17"/>
    <w:multiLevelType w:val="multilevel"/>
    <w:tmpl w:val="26984F1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2C00F83"/>
    <w:multiLevelType w:val="multilevel"/>
    <w:tmpl w:val="42C00F8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95D4077"/>
    <w:multiLevelType w:val="multilevel"/>
    <w:tmpl w:val="495D407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D125320"/>
    <w:multiLevelType w:val="multilevel"/>
    <w:tmpl w:val="5D12532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CD5738B"/>
    <w:multiLevelType w:val="multilevel"/>
    <w:tmpl w:val="6CD5738B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34572D4"/>
    <w:multiLevelType w:val="multilevel"/>
    <w:tmpl w:val="734572D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58A133A"/>
    <w:multiLevelType w:val="multilevel"/>
    <w:tmpl w:val="758A133A"/>
    <w:lvl w:ilvl="0" w:tentative="0">
      <w:start w:val="1"/>
      <w:numFmt w:val="bullet"/>
      <w:pStyle w:val="57"/>
      <w:lvlText w:val="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9">
    <w:nsid w:val="7AD04F48"/>
    <w:multiLevelType w:val="multilevel"/>
    <w:tmpl w:val="7AD04F4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E84"/>
    <w:rsid w:val="0000203C"/>
    <w:rsid w:val="00003587"/>
    <w:rsid w:val="00004CCF"/>
    <w:rsid w:val="00006A66"/>
    <w:rsid w:val="00011E56"/>
    <w:rsid w:val="000122A5"/>
    <w:rsid w:val="000130AC"/>
    <w:rsid w:val="000151A9"/>
    <w:rsid w:val="00015280"/>
    <w:rsid w:val="00015A96"/>
    <w:rsid w:val="00021276"/>
    <w:rsid w:val="000222CF"/>
    <w:rsid w:val="00022D11"/>
    <w:rsid w:val="000232ED"/>
    <w:rsid w:val="00023801"/>
    <w:rsid w:val="0002691D"/>
    <w:rsid w:val="0002703F"/>
    <w:rsid w:val="00030E96"/>
    <w:rsid w:val="00031529"/>
    <w:rsid w:val="000316F5"/>
    <w:rsid w:val="00033A76"/>
    <w:rsid w:val="00035AFE"/>
    <w:rsid w:val="000362EC"/>
    <w:rsid w:val="00037C70"/>
    <w:rsid w:val="000408A6"/>
    <w:rsid w:val="00043EB6"/>
    <w:rsid w:val="0004499B"/>
    <w:rsid w:val="00046743"/>
    <w:rsid w:val="000469BB"/>
    <w:rsid w:val="00052FA1"/>
    <w:rsid w:val="00064609"/>
    <w:rsid w:val="000676CF"/>
    <w:rsid w:val="000716A4"/>
    <w:rsid w:val="00072F59"/>
    <w:rsid w:val="000747F9"/>
    <w:rsid w:val="00080759"/>
    <w:rsid w:val="00083A63"/>
    <w:rsid w:val="00083D4F"/>
    <w:rsid w:val="00083E39"/>
    <w:rsid w:val="0008496F"/>
    <w:rsid w:val="00087B2C"/>
    <w:rsid w:val="00087F87"/>
    <w:rsid w:val="000905BC"/>
    <w:rsid w:val="0009091D"/>
    <w:rsid w:val="00090C8D"/>
    <w:rsid w:val="000916A0"/>
    <w:rsid w:val="00096338"/>
    <w:rsid w:val="000969A1"/>
    <w:rsid w:val="00097331"/>
    <w:rsid w:val="000978D8"/>
    <w:rsid w:val="000A1046"/>
    <w:rsid w:val="000A289D"/>
    <w:rsid w:val="000A2E7F"/>
    <w:rsid w:val="000A2FBF"/>
    <w:rsid w:val="000A746D"/>
    <w:rsid w:val="000B00C4"/>
    <w:rsid w:val="000B40C5"/>
    <w:rsid w:val="000B57A5"/>
    <w:rsid w:val="000B7847"/>
    <w:rsid w:val="000C051A"/>
    <w:rsid w:val="000C0781"/>
    <w:rsid w:val="000C4A27"/>
    <w:rsid w:val="000C4F1D"/>
    <w:rsid w:val="000D3682"/>
    <w:rsid w:val="000D3DBC"/>
    <w:rsid w:val="000D4801"/>
    <w:rsid w:val="000D5054"/>
    <w:rsid w:val="000D54C9"/>
    <w:rsid w:val="000D574A"/>
    <w:rsid w:val="000D61DD"/>
    <w:rsid w:val="000D658C"/>
    <w:rsid w:val="000D75C2"/>
    <w:rsid w:val="000E0D84"/>
    <w:rsid w:val="000E3782"/>
    <w:rsid w:val="000E5258"/>
    <w:rsid w:val="000E5613"/>
    <w:rsid w:val="000E5940"/>
    <w:rsid w:val="000E61C7"/>
    <w:rsid w:val="000E6208"/>
    <w:rsid w:val="000F1780"/>
    <w:rsid w:val="000F1836"/>
    <w:rsid w:val="000F1E14"/>
    <w:rsid w:val="000F765E"/>
    <w:rsid w:val="001033D3"/>
    <w:rsid w:val="0010547C"/>
    <w:rsid w:val="00106781"/>
    <w:rsid w:val="00107EC1"/>
    <w:rsid w:val="00110446"/>
    <w:rsid w:val="00111D3F"/>
    <w:rsid w:val="00115891"/>
    <w:rsid w:val="00116669"/>
    <w:rsid w:val="00116C8F"/>
    <w:rsid w:val="00116E7F"/>
    <w:rsid w:val="00120812"/>
    <w:rsid w:val="00121A1D"/>
    <w:rsid w:val="00122B44"/>
    <w:rsid w:val="001239F7"/>
    <w:rsid w:val="001244F0"/>
    <w:rsid w:val="001300CC"/>
    <w:rsid w:val="00131CEF"/>
    <w:rsid w:val="0013545A"/>
    <w:rsid w:val="00135F71"/>
    <w:rsid w:val="0014099F"/>
    <w:rsid w:val="001427FB"/>
    <w:rsid w:val="00143927"/>
    <w:rsid w:val="001459C3"/>
    <w:rsid w:val="00150D8A"/>
    <w:rsid w:val="00151C37"/>
    <w:rsid w:val="00153B0B"/>
    <w:rsid w:val="001563DB"/>
    <w:rsid w:val="001577F7"/>
    <w:rsid w:val="00157CA1"/>
    <w:rsid w:val="0017279A"/>
    <w:rsid w:val="00174EA8"/>
    <w:rsid w:val="0017513A"/>
    <w:rsid w:val="00180840"/>
    <w:rsid w:val="00181C04"/>
    <w:rsid w:val="0018208B"/>
    <w:rsid w:val="00185C34"/>
    <w:rsid w:val="00186068"/>
    <w:rsid w:val="00186BE5"/>
    <w:rsid w:val="0018751E"/>
    <w:rsid w:val="00187BB0"/>
    <w:rsid w:val="00187DC5"/>
    <w:rsid w:val="00193EFF"/>
    <w:rsid w:val="00195322"/>
    <w:rsid w:val="00196CC3"/>
    <w:rsid w:val="001976F6"/>
    <w:rsid w:val="001A192B"/>
    <w:rsid w:val="001A1DCB"/>
    <w:rsid w:val="001A249A"/>
    <w:rsid w:val="001A4DBB"/>
    <w:rsid w:val="001A4F48"/>
    <w:rsid w:val="001B0751"/>
    <w:rsid w:val="001B10AC"/>
    <w:rsid w:val="001B284E"/>
    <w:rsid w:val="001B4FAE"/>
    <w:rsid w:val="001B5427"/>
    <w:rsid w:val="001B5839"/>
    <w:rsid w:val="001B6047"/>
    <w:rsid w:val="001C0B18"/>
    <w:rsid w:val="001C1AA7"/>
    <w:rsid w:val="001C43FE"/>
    <w:rsid w:val="001D25CD"/>
    <w:rsid w:val="001D420A"/>
    <w:rsid w:val="001D6192"/>
    <w:rsid w:val="001D621F"/>
    <w:rsid w:val="001D74E5"/>
    <w:rsid w:val="001E0155"/>
    <w:rsid w:val="001E1F39"/>
    <w:rsid w:val="001E214D"/>
    <w:rsid w:val="001E32F9"/>
    <w:rsid w:val="001E7D41"/>
    <w:rsid w:val="001E7F11"/>
    <w:rsid w:val="001F19B2"/>
    <w:rsid w:val="001F4384"/>
    <w:rsid w:val="00202241"/>
    <w:rsid w:val="002024A6"/>
    <w:rsid w:val="00202AA3"/>
    <w:rsid w:val="002067BD"/>
    <w:rsid w:val="00206C2A"/>
    <w:rsid w:val="002075D4"/>
    <w:rsid w:val="00212E22"/>
    <w:rsid w:val="0021491D"/>
    <w:rsid w:val="002155FD"/>
    <w:rsid w:val="00217380"/>
    <w:rsid w:val="0022286F"/>
    <w:rsid w:val="002237D9"/>
    <w:rsid w:val="00225F28"/>
    <w:rsid w:val="0022625F"/>
    <w:rsid w:val="00226802"/>
    <w:rsid w:val="00230508"/>
    <w:rsid w:val="00230C29"/>
    <w:rsid w:val="00235AF8"/>
    <w:rsid w:val="00237077"/>
    <w:rsid w:val="002370FC"/>
    <w:rsid w:val="00237C12"/>
    <w:rsid w:val="002421F6"/>
    <w:rsid w:val="00243AE7"/>
    <w:rsid w:val="00243FFC"/>
    <w:rsid w:val="002443EC"/>
    <w:rsid w:val="00244499"/>
    <w:rsid w:val="00244799"/>
    <w:rsid w:val="0024615F"/>
    <w:rsid w:val="00247005"/>
    <w:rsid w:val="002505B7"/>
    <w:rsid w:val="00252311"/>
    <w:rsid w:val="002530EA"/>
    <w:rsid w:val="00255AB5"/>
    <w:rsid w:val="00256C6A"/>
    <w:rsid w:val="0025723E"/>
    <w:rsid w:val="00265098"/>
    <w:rsid w:val="002707D0"/>
    <w:rsid w:val="00271C43"/>
    <w:rsid w:val="0027448C"/>
    <w:rsid w:val="002753EC"/>
    <w:rsid w:val="00277275"/>
    <w:rsid w:val="002819BB"/>
    <w:rsid w:val="00282B74"/>
    <w:rsid w:val="0028715B"/>
    <w:rsid w:val="0028782F"/>
    <w:rsid w:val="00287964"/>
    <w:rsid w:val="002907B3"/>
    <w:rsid w:val="00290C05"/>
    <w:rsid w:val="002A10CE"/>
    <w:rsid w:val="002A13C7"/>
    <w:rsid w:val="002A1621"/>
    <w:rsid w:val="002A1FDD"/>
    <w:rsid w:val="002A2536"/>
    <w:rsid w:val="002A38C9"/>
    <w:rsid w:val="002A5949"/>
    <w:rsid w:val="002B1D6D"/>
    <w:rsid w:val="002B243A"/>
    <w:rsid w:val="002B4A70"/>
    <w:rsid w:val="002C1359"/>
    <w:rsid w:val="002C20DF"/>
    <w:rsid w:val="002C32B5"/>
    <w:rsid w:val="002C3AC9"/>
    <w:rsid w:val="002C41A2"/>
    <w:rsid w:val="002C42DB"/>
    <w:rsid w:val="002C5516"/>
    <w:rsid w:val="002C5A8A"/>
    <w:rsid w:val="002C70B7"/>
    <w:rsid w:val="002D0443"/>
    <w:rsid w:val="002D14C4"/>
    <w:rsid w:val="002D2C50"/>
    <w:rsid w:val="002D5AC5"/>
    <w:rsid w:val="002E015B"/>
    <w:rsid w:val="002E4A87"/>
    <w:rsid w:val="002E6D74"/>
    <w:rsid w:val="002F0C89"/>
    <w:rsid w:val="002F50E8"/>
    <w:rsid w:val="00301254"/>
    <w:rsid w:val="00301F26"/>
    <w:rsid w:val="003027EF"/>
    <w:rsid w:val="00303AEC"/>
    <w:rsid w:val="00303FDF"/>
    <w:rsid w:val="003064C8"/>
    <w:rsid w:val="003111BB"/>
    <w:rsid w:val="003146D7"/>
    <w:rsid w:val="00316141"/>
    <w:rsid w:val="00316E4B"/>
    <w:rsid w:val="00317403"/>
    <w:rsid w:val="0031784D"/>
    <w:rsid w:val="003206C9"/>
    <w:rsid w:val="003215FF"/>
    <w:rsid w:val="00321897"/>
    <w:rsid w:val="0032240D"/>
    <w:rsid w:val="00324F12"/>
    <w:rsid w:val="00327167"/>
    <w:rsid w:val="00330AFD"/>
    <w:rsid w:val="0033186E"/>
    <w:rsid w:val="00332F9E"/>
    <w:rsid w:val="003340E5"/>
    <w:rsid w:val="003348B9"/>
    <w:rsid w:val="0033525B"/>
    <w:rsid w:val="003359E3"/>
    <w:rsid w:val="00340BEC"/>
    <w:rsid w:val="00342130"/>
    <w:rsid w:val="00342CD7"/>
    <w:rsid w:val="00343BC8"/>
    <w:rsid w:val="003467D0"/>
    <w:rsid w:val="00347187"/>
    <w:rsid w:val="00350C15"/>
    <w:rsid w:val="00352839"/>
    <w:rsid w:val="003532D2"/>
    <w:rsid w:val="00354914"/>
    <w:rsid w:val="003601ED"/>
    <w:rsid w:val="00362E2A"/>
    <w:rsid w:val="00363A98"/>
    <w:rsid w:val="00365759"/>
    <w:rsid w:val="00370941"/>
    <w:rsid w:val="00370D92"/>
    <w:rsid w:val="00371A87"/>
    <w:rsid w:val="00376D1B"/>
    <w:rsid w:val="00377BF0"/>
    <w:rsid w:val="00381D87"/>
    <w:rsid w:val="003827AC"/>
    <w:rsid w:val="003847B7"/>
    <w:rsid w:val="0038483C"/>
    <w:rsid w:val="00385C97"/>
    <w:rsid w:val="00386224"/>
    <w:rsid w:val="00386B14"/>
    <w:rsid w:val="00386B99"/>
    <w:rsid w:val="0039391B"/>
    <w:rsid w:val="00395FBD"/>
    <w:rsid w:val="0039666D"/>
    <w:rsid w:val="00396A8A"/>
    <w:rsid w:val="00396EA7"/>
    <w:rsid w:val="003A1189"/>
    <w:rsid w:val="003A162C"/>
    <w:rsid w:val="003A2837"/>
    <w:rsid w:val="003A4263"/>
    <w:rsid w:val="003A6E68"/>
    <w:rsid w:val="003A70D0"/>
    <w:rsid w:val="003B382C"/>
    <w:rsid w:val="003B3F42"/>
    <w:rsid w:val="003B4C5C"/>
    <w:rsid w:val="003B62FA"/>
    <w:rsid w:val="003B6518"/>
    <w:rsid w:val="003B7375"/>
    <w:rsid w:val="003C20F5"/>
    <w:rsid w:val="003C2976"/>
    <w:rsid w:val="003C3FEA"/>
    <w:rsid w:val="003C62D9"/>
    <w:rsid w:val="003C6D03"/>
    <w:rsid w:val="003D3361"/>
    <w:rsid w:val="003D394C"/>
    <w:rsid w:val="003D422E"/>
    <w:rsid w:val="003D552F"/>
    <w:rsid w:val="003D6B3E"/>
    <w:rsid w:val="003D6FBB"/>
    <w:rsid w:val="003D75A9"/>
    <w:rsid w:val="003E12C3"/>
    <w:rsid w:val="003E1FCF"/>
    <w:rsid w:val="003E4D4C"/>
    <w:rsid w:val="003E5635"/>
    <w:rsid w:val="003E5882"/>
    <w:rsid w:val="003F4118"/>
    <w:rsid w:val="003F494A"/>
    <w:rsid w:val="003F509F"/>
    <w:rsid w:val="003F51A5"/>
    <w:rsid w:val="003F586A"/>
    <w:rsid w:val="003F6672"/>
    <w:rsid w:val="004009B8"/>
    <w:rsid w:val="00401F8D"/>
    <w:rsid w:val="0040640C"/>
    <w:rsid w:val="004064CD"/>
    <w:rsid w:val="00410897"/>
    <w:rsid w:val="00413059"/>
    <w:rsid w:val="00414729"/>
    <w:rsid w:val="00415315"/>
    <w:rsid w:val="0041707E"/>
    <w:rsid w:val="00422F85"/>
    <w:rsid w:val="00425C28"/>
    <w:rsid w:val="00430DF6"/>
    <w:rsid w:val="0043203F"/>
    <w:rsid w:val="004345AF"/>
    <w:rsid w:val="00435A9D"/>
    <w:rsid w:val="00435B0D"/>
    <w:rsid w:val="004401F9"/>
    <w:rsid w:val="004424E1"/>
    <w:rsid w:val="004451EA"/>
    <w:rsid w:val="004460A6"/>
    <w:rsid w:val="0045046F"/>
    <w:rsid w:val="00450AC4"/>
    <w:rsid w:val="0045236C"/>
    <w:rsid w:val="00452413"/>
    <w:rsid w:val="00456599"/>
    <w:rsid w:val="004566F3"/>
    <w:rsid w:val="00456E48"/>
    <w:rsid w:val="00463154"/>
    <w:rsid w:val="004634D1"/>
    <w:rsid w:val="00463B75"/>
    <w:rsid w:val="00464E04"/>
    <w:rsid w:val="004718A9"/>
    <w:rsid w:val="00474CEF"/>
    <w:rsid w:val="00475DBC"/>
    <w:rsid w:val="004776A3"/>
    <w:rsid w:val="0048055F"/>
    <w:rsid w:val="00480B33"/>
    <w:rsid w:val="00480F12"/>
    <w:rsid w:val="00483302"/>
    <w:rsid w:val="00483A19"/>
    <w:rsid w:val="004846C0"/>
    <w:rsid w:val="00486D05"/>
    <w:rsid w:val="00487487"/>
    <w:rsid w:val="0048787A"/>
    <w:rsid w:val="004909DC"/>
    <w:rsid w:val="00490C09"/>
    <w:rsid w:val="00493F4F"/>
    <w:rsid w:val="004944D5"/>
    <w:rsid w:val="00496FD6"/>
    <w:rsid w:val="004978F7"/>
    <w:rsid w:val="004A1B12"/>
    <w:rsid w:val="004A1CCF"/>
    <w:rsid w:val="004A2D4A"/>
    <w:rsid w:val="004A3C05"/>
    <w:rsid w:val="004A458B"/>
    <w:rsid w:val="004A61BA"/>
    <w:rsid w:val="004B0FF2"/>
    <w:rsid w:val="004B1776"/>
    <w:rsid w:val="004B7DE7"/>
    <w:rsid w:val="004C0925"/>
    <w:rsid w:val="004C136C"/>
    <w:rsid w:val="004C4A8B"/>
    <w:rsid w:val="004C4EDA"/>
    <w:rsid w:val="004C4FBB"/>
    <w:rsid w:val="004C52E2"/>
    <w:rsid w:val="004C706A"/>
    <w:rsid w:val="004D0114"/>
    <w:rsid w:val="004D01F7"/>
    <w:rsid w:val="004D1589"/>
    <w:rsid w:val="004D3ED3"/>
    <w:rsid w:val="004D6A93"/>
    <w:rsid w:val="004D7105"/>
    <w:rsid w:val="004E01EB"/>
    <w:rsid w:val="004E0BE6"/>
    <w:rsid w:val="004E0BFD"/>
    <w:rsid w:val="004E3102"/>
    <w:rsid w:val="004E41D6"/>
    <w:rsid w:val="004E5080"/>
    <w:rsid w:val="004E798B"/>
    <w:rsid w:val="004F0F37"/>
    <w:rsid w:val="004F410D"/>
    <w:rsid w:val="004F6949"/>
    <w:rsid w:val="004F7C37"/>
    <w:rsid w:val="00502ECB"/>
    <w:rsid w:val="0050424E"/>
    <w:rsid w:val="0050428E"/>
    <w:rsid w:val="00505B44"/>
    <w:rsid w:val="00507093"/>
    <w:rsid w:val="00511F1D"/>
    <w:rsid w:val="0051338A"/>
    <w:rsid w:val="00513679"/>
    <w:rsid w:val="0051407D"/>
    <w:rsid w:val="00514876"/>
    <w:rsid w:val="005160E9"/>
    <w:rsid w:val="00517B84"/>
    <w:rsid w:val="00520A5E"/>
    <w:rsid w:val="0052482F"/>
    <w:rsid w:val="00524F18"/>
    <w:rsid w:val="0052508E"/>
    <w:rsid w:val="00527AE1"/>
    <w:rsid w:val="005326AE"/>
    <w:rsid w:val="00534F94"/>
    <w:rsid w:val="005350F7"/>
    <w:rsid w:val="00542E4B"/>
    <w:rsid w:val="00544081"/>
    <w:rsid w:val="00545364"/>
    <w:rsid w:val="00551807"/>
    <w:rsid w:val="00551C15"/>
    <w:rsid w:val="005521D1"/>
    <w:rsid w:val="005523B4"/>
    <w:rsid w:val="0055314B"/>
    <w:rsid w:val="0055382C"/>
    <w:rsid w:val="00553D03"/>
    <w:rsid w:val="0055434F"/>
    <w:rsid w:val="0055459D"/>
    <w:rsid w:val="005549EC"/>
    <w:rsid w:val="0055539E"/>
    <w:rsid w:val="00557458"/>
    <w:rsid w:val="0056054B"/>
    <w:rsid w:val="00560988"/>
    <w:rsid w:val="005616E2"/>
    <w:rsid w:val="0056272D"/>
    <w:rsid w:val="005636E7"/>
    <w:rsid w:val="0056391F"/>
    <w:rsid w:val="00564906"/>
    <w:rsid w:val="00564A3F"/>
    <w:rsid w:val="00571565"/>
    <w:rsid w:val="005715E9"/>
    <w:rsid w:val="00572CE3"/>
    <w:rsid w:val="00574AFE"/>
    <w:rsid w:val="0057626E"/>
    <w:rsid w:val="005769F6"/>
    <w:rsid w:val="00577693"/>
    <w:rsid w:val="00580C08"/>
    <w:rsid w:val="00582806"/>
    <w:rsid w:val="005836E3"/>
    <w:rsid w:val="00585D3C"/>
    <w:rsid w:val="005864A2"/>
    <w:rsid w:val="00591A95"/>
    <w:rsid w:val="00595969"/>
    <w:rsid w:val="005964BF"/>
    <w:rsid w:val="00597A8B"/>
    <w:rsid w:val="005A31EB"/>
    <w:rsid w:val="005A669B"/>
    <w:rsid w:val="005A6809"/>
    <w:rsid w:val="005A6F96"/>
    <w:rsid w:val="005A76FB"/>
    <w:rsid w:val="005B234D"/>
    <w:rsid w:val="005B2B8D"/>
    <w:rsid w:val="005B4A79"/>
    <w:rsid w:val="005B5012"/>
    <w:rsid w:val="005B6DE5"/>
    <w:rsid w:val="005C4453"/>
    <w:rsid w:val="005C7C8F"/>
    <w:rsid w:val="005D040D"/>
    <w:rsid w:val="005D1AAA"/>
    <w:rsid w:val="005D2E2A"/>
    <w:rsid w:val="005D32F0"/>
    <w:rsid w:val="005D3AAC"/>
    <w:rsid w:val="005D5341"/>
    <w:rsid w:val="005D6D00"/>
    <w:rsid w:val="005D7CC1"/>
    <w:rsid w:val="005E02E7"/>
    <w:rsid w:val="005E54C7"/>
    <w:rsid w:val="005E562C"/>
    <w:rsid w:val="005E6C0D"/>
    <w:rsid w:val="005E75F1"/>
    <w:rsid w:val="005F04FC"/>
    <w:rsid w:val="005F11A8"/>
    <w:rsid w:val="005F1261"/>
    <w:rsid w:val="005F1BD7"/>
    <w:rsid w:val="005F40FF"/>
    <w:rsid w:val="005F50A5"/>
    <w:rsid w:val="0060212A"/>
    <w:rsid w:val="00602CE3"/>
    <w:rsid w:val="00602EDB"/>
    <w:rsid w:val="00605FB8"/>
    <w:rsid w:val="00607784"/>
    <w:rsid w:val="0061348E"/>
    <w:rsid w:val="006165A5"/>
    <w:rsid w:val="006179FC"/>
    <w:rsid w:val="00617A1B"/>
    <w:rsid w:val="006201C8"/>
    <w:rsid w:val="006213F3"/>
    <w:rsid w:val="006251D4"/>
    <w:rsid w:val="00625B09"/>
    <w:rsid w:val="00627711"/>
    <w:rsid w:val="00627FB0"/>
    <w:rsid w:val="00633E25"/>
    <w:rsid w:val="00635077"/>
    <w:rsid w:val="006368C2"/>
    <w:rsid w:val="00636EAE"/>
    <w:rsid w:val="00640E06"/>
    <w:rsid w:val="00642738"/>
    <w:rsid w:val="00643559"/>
    <w:rsid w:val="00646397"/>
    <w:rsid w:val="00650EA6"/>
    <w:rsid w:val="00653810"/>
    <w:rsid w:val="006543CC"/>
    <w:rsid w:val="00655167"/>
    <w:rsid w:val="00655628"/>
    <w:rsid w:val="006578A7"/>
    <w:rsid w:val="00657EC0"/>
    <w:rsid w:val="00662D31"/>
    <w:rsid w:val="00663B97"/>
    <w:rsid w:val="00665147"/>
    <w:rsid w:val="00667E37"/>
    <w:rsid w:val="00671394"/>
    <w:rsid w:val="00673657"/>
    <w:rsid w:val="00674921"/>
    <w:rsid w:val="0067633A"/>
    <w:rsid w:val="006768CB"/>
    <w:rsid w:val="006801BE"/>
    <w:rsid w:val="00680B1B"/>
    <w:rsid w:val="00681F99"/>
    <w:rsid w:val="006847A2"/>
    <w:rsid w:val="006847F3"/>
    <w:rsid w:val="00685835"/>
    <w:rsid w:val="006872DB"/>
    <w:rsid w:val="00687551"/>
    <w:rsid w:val="006945A2"/>
    <w:rsid w:val="00694760"/>
    <w:rsid w:val="00694987"/>
    <w:rsid w:val="006951E2"/>
    <w:rsid w:val="006976E4"/>
    <w:rsid w:val="006A0239"/>
    <w:rsid w:val="006A0E55"/>
    <w:rsid w:val="006A1324"/>
    <w:rsid w:val="006A1609"/>
    <w:rsid w:val="006A1FF5"/>
    <w:rsid w:val="006A4510"/>
    <w:rsid w:val="006A6481"/>
    <w:rsid w:val="006A7001"/>
    <w:rsid w:val="006B016F"/>
    <w:rsid w:val="006B0B80"/>
    <w:rsid w:val="006B26BC"/>
    <w:rsid w:val="006B75A5"/>
    <w:rsid w:val="006C147F"/>
    <w:rsid w:val="006D02FD"/>
    <w:rsid w:val="006D051F"/>
    <w:rsid w:val="006D0FCF"/>
    <w:rsid w:val="006D3DAF"/>
    <w:rsid w:val="006D4088"/>
    <w:rsid w:val="006D5779"/>
    <w:rsid w:val="006D65D6"/>
    <w:rsid w:val="006D68C5"/>
    <w:rsid w:val="006D74A1"/>
    <w:rsid w:val="006D74C2"/>
    <w:rsid w:val="006E1701"/>
    <w:rsid w:val="006E7267"/>
    <w:rsid w:val="006E7602"/>
    <w:rsid w:val="006F065A"/>
    <w:rsid w:val="006F128A"/>
    <w:rsid w:val="006F3B24"/>
    <w:rsid w:val="006F5610"/>
    <w:rsid w:val="006F6967"/>
    <w:rsid w:val="00700E07"/>
    <w:rsid w:val="0070119D"/>
    <w:rsid w:val="0070139B"/>
    <w:rsid w:val="00703DFC"/>
    <w:rsid w:val="00704304"/>
    <w:rsid w:val="007100B4"/>
    <w:rsid w:val="007108CA"/>
    <w:rsid w:val="00710F38"/>
    <w:rsid w:val="0071499D"/>
    <w:rsid w:val="00715334"/>
    <w:rsid w:val="00715E38"/>
    <w:rsid w:val="00716F80"/>
    <w:rsid w:val="007173D8"/>
    <w:rsid w:val="00717853"/>
    <w:rsid w:val="00721B55"/>
    <w:rsid w:val="00722708"/>
    <w:rsid w:val="00725E81"/>
    <w:rsid w:val="007306B7"/>
    <w:rsid w:val="00731A79"/>
    <w:rsid w:val="007324AF"/>
    <w:rsid w:val="00734433"/>
    <w:rsid w:val="007354B9"/>
    <w:rsid w:val="00736A1A"/>
    <w:rsid w:val="00741E49"/>
    <w:rsid w:val="0074228D"/>
    <w:rsid w:val="0074260B"/>
    <w:rsid w:val="00744AD8"/>
    <w:rsid w:val="00746967"/>
    <w:rsid w:val="007469CF"/>
    <w:rsid w:val="00747C1A"/>
    <w:rsid w:val="00753717"/>
    <w:rsid w:val="00753F24"/>
    <w:rsid w:val="00754F8F"/>
    <w:rsid w:val="00755B54"/>
    <w:rsid w:val="0075694C"/>
    <w:rsid w:val="00757371"/>
    <w:rsid w:val="0075739A"/>
    <w:rsid w:val="007577F1"/>
    <w:rsid w:val="00760A83"/>
    <w:rsid w:val="00762DB5"/>
    <w:rsid w:val="00764D84"/>
    <w:rsid w:val="007666CD"/>
    <w:rsid w:val="00766ECA"/>
    <w:rsid w:val="007700DA"/>
    <w:rsid w:val="007706E5"/>
    <w:rsid w:val="00770A28"/>
    <w:rsid w:val="007713A7"/>
    <w:rsid w:val="007717D3"/>
    <w:rsid w:val="007724C0"/>
    <w:rsid w:val="00772C58"/>
    <w:rsid w:val="00774615"/>
    <w:rsid w:val="0077486C"/>
    <w:rsid w:val="0077557E"/>
    <w:rsid w:val="00781473"/>
    <w:rsid w:val="007819B2"/>
    <w:rsid w:val="0078378D"/>
    <w:rsid w:val="00784C3A"/>
    <w:rsid w:val="007854D3"/>
    <w:rsid w:val="00785F62"/>
    <w:rsid w:val="0078618A"/>
    <w:rsid w:val="00786485"/>
    <w:rsid w:val="00787EFC"/>
    <w:rsid w:val="007905B4"/>
    <w:rsid w:val="0079198C"/>
    <w:rsid w:val="00792C76"/>
    <w:rsid w:val="007A30AC"/>
    <w:rsid w:val="007A593B"/>
    <w:rsid w:val="007A71DE"/>
    <w:rsid w:val="007A7AF8"/>
    <w:rsid w:val="007B2903"/>
    <w:rsid w:val="007B3EE7"/>
    <w:rsid w:val="007B601B"/>
    <w:rsid w:val="007C16D2"/>
    <w:rsid w:val="007C22A8"/>
    <w:rsid w:val="007C5DDE"/>
    <w:rsid w:val="007C7A62"/>
    <w:rsid w:val="007D1EC1"/>
    <w:rsid w:val="007D3583"/>
    <w:rsid w:val="007D55F5"/>
    <w:rsid w:val="007D6431"/>
    <w:rsid w:val="007D681E"/>
    <w:rsid w:val="007D7941"/>
    <w:rsid w:val="007E1177"/>
    <w:rsid w:val="007E2753"/>
    <w:rsid w:val="007E372B"/>
    <w:rsid w:val="007E4AF7"/>
    <w:rsid w:val="007E57DA"/>
    <w:rsid w:val="007E60A5"/>
    <w:rsid w:val="007E6DDD"/>
    <w:rsid w:val="007E7072"/>
    <w:rsid w:val="007F0B68"/>
    <w:rsid w:val="007F5B21"/>
    <w:rsid w:val="007F610B"/>
    <w:rsid w:val="007F6E69"/>
    <w:rsid w:val="00805B12"/>
    <w:rsid w:val="008066CC"/>
    <w:rsid w:val="008100FA"/>
    <w:rsid w:val="008106E3"/>
    <w:rsid w:val="008124F5"/>
    <w:rsid w:val="00816126"/>
    <w:rsid w:val="0081744F"/>
    <w:rsid w:val="00820403"/>
    <w:rsid w:val="00821C92"/>
    <w:rsid w:val="00823F73"/>
    <w:rsid w:val="0083022E"/>
    <w:rsid w:val="008315D9"/>
    <w:rsid w:val="00833AB4"/>
    <w:rsid w:val="00833C98"/>
    <w:rsid w:val="00835318"/>
    <w:rsid w:val="00835D41"/>
    <w:rsid w:val="00836347"/>
    <w:rsid w:val="00836BBE"/>
    <w:rsid w:val="00841700"/>
    <w:rsid w:val="008429A1"/>
    <w:rsid w:val="00842EA0"/>
    <w:rsid w:val="008432C9"/>
    <w:rsid w:val="00843DDE"/>
    <w:rsid w:val="00844102"/>
    <w:rsid w:val="00845F1F"/>
    <w:rsid w:val="00846093"/>
    <w:rsid w:val="008501F9"/>
    <w:rsid w:val="0085579B"/>
    <w:rsid w:val="00856AA8"/>
    <w:rsid w:val="00857CD0"/>
    <w:rsid w:val="00860FFB"/>
    <w:rsid w:val="00863D65"/>
    <w:rsid w:val="00864795"/>
    <w:rsid w:val="00864814"/>
    <w:rsid w:val="00864A8B"/>
    <w:rsid w:val="00864D14"/>
    <w:rsid w:val="0086585A"/>
    <w:rsid w:val="00871AD0"/>
    <w:rsid w:val="00871DA2"/>
    <w:rsid w:val="00872DF5"/>
    <w:rsid w:val="00874546"/>
    <w:rsid w:val="00875130"/>
    <w:rsid w:val="008755A9"/>
    <w:rsid w:val="00876A34"/>
    <w:rsid w:val="0088075C"/>
    <w:rsid w:val="00882CCA"/>
    <w:rsid w:val="008834B7"/>
    <w:rsid w:val="008837B3"/>
    <w:rsid w:val="00883E3C"/>
    <w:rsid w:val="008847F8"/>
    <w:rsid w:val="00885D7C"/>
    <w:rsid w:val="00886002"/>
    <w:rsid w:val="00886042"/>
    <w:rsid w:val="00886474"/>
    <w:rsid w:val="00886DE5"/>
    <w:rsid w:val="00891DDA"/>
    <w:rsid w:val="0089286C"/>
    <w:rsid w:val="00894192"/>
    <w:rsid w:val="00894B44"/>
    <w:rsid w:val="00895091"/>
    <w:rsid w:val="008A39B2"/>
    <w:rsid w:val="008A43D6"/>
    <w:rsid w:val="008A4C5C"/>
    <w:rsid w:val="008A7A07"/>
    <w:rsid w:val="008B0E19"/>
    <w:rsid w:val="008B0E39"/>
    <w:rsid w:val="008B1F33"/>
    <w:rsid w:val="008B2D12"/>
    <w:rsid w:val="008B328B"/>
    <w:rsid w:val="008B4C2B"/>
    <w:rsid w:val="008B6004"/>
    <w:rsid w:val="008B7F83"/>
    <w:rsid w:val="008C03D4"/>
    <w:rsid w:val="008C0592"/>
    <w:rsid w:val="008C18B2"/>
    <w:rsid w:val="008C1C3B"/>
    <w:rsid w:val="008C4961"/>
    <w:rsid w:val="008C6638"/>
    <w:rsid w:val="008C74D1"/>
    <w:rsid w:val="008C7BB8"/>
    <w:rsid w:val="008C7C35"/>
    <w:rsid w:val="008C7EAB"/>
    <w:rsid w:val="008D0AB3"/>
    <w:rsid w:val="008D0AC8"/>
    <w:rsid w:val="008D0DFD"/>
    <w:rsid w:val="008D114D"/>
    <w:rsid w:val="008D1644"/>
    <w:rsid w:val="008D39C5"/>
    <w:rsid w:val="008D5326"/>
    <w:rsid w:val="008D5F03"/>
    <w:rsid w:val="008D6916"/>
    <w:rsid w:val="008D6E74"/>
    <w:rsid w:val="008D7A9F"/>
    <w:rsid w:val="008E1809"/>
    <w:rsid w:val="008E20CD"/>
    <w:rsid w:val="008E2119"/>
    <w:rsid w:val="008E26A5"/>
    <w:rsid w:val="008E344F"/>
    <w:rsid w:val="008E3B3D"/>
    <w:rsid w:val="008E4D1E"/>
    <w:rsid w:val="008F0988"/>
    <w:rsid w:val="008F3704"/>
    <w:rsid w:val="008F3C22"/>
    <w:rsid w:val="008F472D"/>
    <w:rsid w:val="008F5322"/>
    <w:rsid w:val="008F5D07"/>
    <w:rsid w:val="00900267"/>
    <w:rsid w:val="00901FB4"/>
    <w:rsid w:val="009028B1"/>
    <w:rsid w:val="009056AB"/>
    <w:rsid w:val="00907FB0"/>
    <w:rsid w:val="00911CC1"/>
    <w:rsid w:val="00912CC5"/>
    <w:rsid w:val="0091310A"/>
    <w:rsid w:val="009144F4"/>
    <w:rsid w:val="009145EE"/>
    <w:rsid w:val="009147A3"/>
    <w:rsid w:val="0091593F"/>
    <w:rsid w:val="00917E81"/>
    <w:rsid w:val="009203FB"/>
    <w:rsid w:val="0092069D"/>
    <w:rsid w:val="009236F3"/>
    <w:rsid w:val="0092421B"/>
    <w:rsid w:val="009242EF"/>
    <w:rsid w:val="00924674"/>
    <w:rsid w:val="00924EF9"/>
    <w:rsid w:val="00926C9C"/>
    <w:rsid w:val="00930BDE"/>
    <w:rsid w:val="00931F23"/>
    <w:rsid w:val="00932BD9"/>
    <w:rsid w:val="0093681E"/>
    <w:rsid w:val="00940884"/>
    <w:rsid w:val="0094114B"/>
    <w:rsid w:val="00943859"/>
    <w:rsid w:val="00944108"/>
    <w:rsid w:val="00946894"/>
    <w:rsid w:val="00946D50"/>
    <w:rsid w:val="0095014F"/>
    <w:rsid w:val="0095109E"/>
    <w:rsid w:val="00951E3C"/>
    <w:rsid w:val="00951EB5"/>
    <w:rsid w:val="00952471"/>
    <w:rsid w:val="0095319B"/>
    <w:rsid w:val="00954E3C"/>
    <w:rsid w:val="009624F5"/>
    <w:rsid w:val="0096364A"/>
    <w:rsid w:val="009648DE"/>
    <w:rsid w:val="009649B8"/>
    <w:rsid w:val="00967411"/>
    <w:rsid w:val="00970197"/>
    <w:rsid w:val="009703CD"/>
    <w:rsid w:val="00970DAD"/>
    <w:rsid w:val="009723F3"/>
    <w:rsid w:val="00972AE1"/>
    <w:rsid w:val="00980673"/>
    <w:rsid w:val="009815B3"/>
    <w:rsid w:val="00984D39"/>
    <w:rsid w:val="00985034"/>
    <w:rsid w:val="0098694A"/>
    <w:rsid w:val="00987DC3"/>
    <w:rsid w:val="0099199E"/>
    <w:rsid w:val="009A0056"/>
    <w:rsid w:val="009A03B7"/>
    <w:rsid w:val="009A0FD7"/>
    <w:rsid w:val="009A463B"/>
    <w:rsid w:val="009A55CF"/>
    <w:rsid w:val="009A7083"/>
    <w:rsid w:val="009A7A04"/>
    <w:rsid w:val="009B110F"/>
    <w:rsid w:val="009B2EC8"/>
    <w:rsid w:val="009B4C3A"/>
    <w:rsid w:val="009B71D4"/>
    <w:rsid w:val="009B79C4"/>
    <w:rsid w:val="009B7ED7"/>
    <w:rsid w:val="009C00E2"/>
    <w:rsid w:val="009C0B14"/>
    <w:rsid w:val="009C2D0F"/>
    <w:rsid w:val="009C4744"/>
    <w:rsid w:val="009C54F9"/>
    <w:rsid w:val="009C7C37"/>
    <w:rsid w:val="009C7D68"/>
    <w:rsid w:val="009E394C"/>
    <w:rsid w:val="009F01A0"/>
    <w:rsid w:val="009F01C3"/>
    <w:rsid w:val="009F0770"/>
    <w:rsid w:val="009F1C15"/>
    <w:rsid w:val="009F6AE1"/>
    <w:rsid w:val="009F791C"/>
    <w:rsid w:val="00A0125C"/>
    <w:rsid w:val="00A01319"/>
    <w:rsid w:val="00A01961"/>
    <w:rsid w:val="00A01AF3"/>
    <w:rsid w:val="00A031B7"/>
    <w:rsid w:val="00A03994"/>
    <w:rsid w:val="00A04DD8"/>
    <w:rsid w:val="00A10129"/>
    <w:rsid w:val="00A113F4"/>
    <w:rsid w:val="00A162BD"/>
    <w:rsid w:val="00A17CE9"/>
    <w:rsid w:val="00A208BC"/>
    <w:rsid w:val="00A21058"/>
    <w:rsid w:val="00A213B6"/>
    <w:rsid w:val="00A22CCD"/>
    <w:rsid w:val="00A23EEF"/>
    <w:rsid w:val="00A23F63"/>
    <w:rsid w:val="00A243CC"/>
    <w:rsid w:val="00A24890"/>
    <w:rsid w:val="00A24CCA"/>
    <w:rsid w:val="00A25FDB"/>
    <w:rsid w:val="00A26877"/>
    <w:rsid w:val="00A272AB"/>
    <w:rsid w:val="00A3092E"/>
    <w:rsid w:val="00A3175D"/>
    <w:rsid w:val="00A31C29"/>
    <w:rsid w:val="00A31EA0"/>
    <w:rsid w:val="00A3210E"/>
    <w:rsid w:val="00A321CC"/>
    <w:rsid w:val="00A327C4"/>
    <w:rsid w:val="00A40DBB"/>
    <w:rsid w:val="00A42CA8"/>
    <w:rsid w:val="00A4538C"/>
    <w:rsid w:val="00A45B8B"/>
    <w:rsid w:val="00A45B90"/>
    <w:rsid w:val="00A45EA2"/>
    <w:rsid w:val="00A46CEA"/>
    <w:rsid w:val="00A47404"/>
    <w:rsid w:val="00A5059C"/>
    <w:rsid w:val="00A52CA9"/>
    <w:rsid w:val="00A5545A"/>
    <w:rsid w:val="00A56BCB"/>
    <w:rsid w:val="00A56D0A"/>
    <w:rsid w:val="00A57E1B"/>
    <w:rsid w:val="00A60919"/>
    <w:rsid w:val="00A62457"/>
    <w:rsid w:val="00A63FF1"/>
    <w:rsid w:val="00A643B2"/>
    <w:rsid w:val="00A657C8"/>
    <w:rsid w:val="00A662EB"/>
    <w:rsid w:val="00A6770F"/>
    <w:rsid w:val="00A70DBC"/>
    <w:rsid w:val="00A767EC"/>
    <w:rsid w:val="00A77D6F"/>
    <w:rsid w:val="00A810D9"/>
    <w:rsid w:val="00A83E77"/>
    <w:rsid w:val="00A85001"/>
    <w:rsid w:val="00A85E26"/>
    <w:rsid w:val="00A86190"/>
    <w:rsid w:val="00A862D3"/>
    <w:rsid w:val="00A86C6C"/>
    <w:rsid w:val="00A900E7"/>
    <w:rsid w:val="00A9127E"/>
    <w:rsid w:val="00A94081"/>
    <w:rsid w:val="00A95598"/>
    <w:rsid w:val="00A96557"/>
    <w:rsid w:val="00AA2A98"/>
    <w:rsid w:val="00AA6F1D"/>
    <w:rsid w:val="00AB050E"/>
    <w:rsid w:val="00AB621A"/>
    <w:rsid w:val="00AB718B"/>
    <w:rsid w:val="00AC0F01"/>
    <w:rsid w:val="00AC17D9"/>
    <w:rsid w:val="00AC3D8D"/>
    <w:rsid w:val="00AC6150"/>
    <w:rsid w:val="00AC6536"/>
    <w:rsid w:val="00AD0874"/>
    <w:rsid w:val="00AD13C9"/>
    <w:rsid w:val="00AD1F1A"/>
    <w:rsid w:val="00AD291E"/>
    <w:rsid w:val="00AD2DED"/>
    <w:rsid w:val="00AD2F8B"/>
    <w:rsid w:val="00AD3BA1"/>
    <w:rsid w:val="00AD4B65"/>
    <w:rsid w:val="00AD576B"/>
    <w:rsid w:val="00AE0D8A"/>
    <w:rsid w:val="00AE18BA"/>
    <w:rsid w:val="00AE6060"/>
    <w:rsid w:val="00AF036D"/>
    <w:rsid w:val="00AF2565"/>
    <w:rsid w:val="00B02D9D"/>
    <w:rsid w:val="00B02EB6"/>
    <w:rsid w:val="00B03095"/>
    <w:rsid w:val="00B041F3"/>
    <w:rsid w:val="00B05D32"/>
    <w:rsid w:val="00B064E8"/>
    <w:rsid w:val="00B06901"/>
    <w:rsid w:val="00B143C9"/>
    <w:rsid w:val="00B1526B"/>
    <w:rsid w:val="00B169DA"/>
    <w:rsid w:val="00B17158"/>
    <w:rsid w:val="00B17A3C"/>
    <w:rsid w:val="00B17AB5"/>
    <w:rsid w:val="00B17D06"/>
    <w:rsid w:val="00B20736"/>
    <w:rsid w:val="00B21992"/>
    <w:rsid w:val="00B276B5"/>
    <w:rsid w:val="00B27809"/>
    <w:rsid w:val="00B27E96"/>
    <w:rsid w:val="00B27F0D"/>
    <w:rsid w:val="00B31F65"/>
    <w:rsid w:val="00B3522F"/>
    <w:rsid w:val="00B360C1"/>
    <w:rsid w:val="00B36D21"/>
    <w:rsid w:val="00B36E29"/>
    <w:rsid w:val="00B4162D"/>
    <w:rsid w:val="00B42B9D"/>
    <w:rsid w:val="00B43D00"/>
    <w:rsid w:val="00B45A41"/>
    <w:rsid w:val="00B51918"/>
    <w:rsid w:val="00B51C1F"/>
    <w:rsid w:val="00B5288A"/>
    <w:rsid w:val="00B53EA6"/>
    <w:rsid w:val="00B54CDB"/>
    <w:rsid w:val="00B56726"/>
    <w:rsid w:val="00B56C3B"/>
    <w:rsid w:val="00B56E01"/>
    <w:rsid w:val="00B60B5D"/>
    <w:rsid w:val="00B60D26"/>
    <w:rsid w:val="00B61820"/>
    <w:rsid w:val="00B61C05"/>
    <w:rsid w:val="00B61E4A"/>
    <w:rsid w:val="00B72088"/>
    <w:rsid w:val="00B74103"/>
    <w:rsid w:val="00B74400"/>
    <w:rsid w:val="00B753A8"/>
    <w:rsid w:val="00B80EFB"/>
    <w:rsid w:val="00B81D0E"/>
    <w:rsid w:val="00B849FF"/>
    <w:rsid w:val="00B85575"/>
    <w:rsid w:val="00B87C9D"/>
    <w:rsid w:val="00B91D1D"/>
    <w:rsid w:val="00B91F64"/>
    <w:rsid w:val="00B937F0"/>
    <w:rsid w:val="00B946E7"/>
    <w:rsid w:val="00B94E6A"/>
    <w:rsid w:val="00B95C26"/>
    <w:rsid w:val="00BA20AB"/>
    <w:rsid w:val="00BA234F"/>
    <w:rsid w:val="00BA4D2C"/>
    <w:rsid w:val="00BA4E03"/>
    <w:rsid w:val="00BA5949"/>
    <w:rsid w:val="00BA60E3"/>
    <w:rsid w:val="00BA6DE6"/>
    <w:rsid w:val="00BA74D9"/>
    <w:rsid w:val="00BA79C2"/>
    <w:rsid w:val="00BB3EA9"/>
    <w:rsid w:val="00BB44D9"/>
    <w:rsid w:val="00BB52CB"/>
    <w:rsid w:val="00BC0F95"/>
    <w:rsid w:val="00BC27F5"/>
    <w:rsid w:val="00BC7F6F"/>
    <w:rsid w:val="00BD06B8"/>
    <w:rsid w:val="00BD2A15"/>
    <w:rsid w:val="00BD54F9"/>
    <w:rsid w:val="00BE0842"/>
    <w:rsid w:val="00BE1A71"/>
    <w:rsid w:val="00BE2D44"/>
    <w:rsid w:val="00BE536D"/>
    <w:rsid w:val="00BE56DA"/>
    <w:rsid w:val="00BF2FCF"/>
    <w:rsid w:val="00BF37A3"/>
    <w:rsid w:val="00BF5879"/>
    <w:rsid w:val="00BF6D0A"/>
    <w:rsid w:val="00BF770F"/>
    <w:rsid w:val="00C00640"/>
    <w:rsid w:val="00C00FE7"/>
    <w:rsid w:val="00C0355F"/>
    <w:rsid w:val="00C11E10"/>
    <w:rsid w:val="00C13F46"/>
    <w:rsid w:val="00C22A1B"/>
    <w:rsid w:val="00C22A1E"/>
    <w:rsid w:val="00C23D1C"/>
    <w:rsid w:val="00C25257"/>
    <w:rsid w:val="00C27821"/>
    <w:rsid w:val="00C31381"/>
    <w:rsid w:val="00C31ECD"/>
    <w:rsid w:val="00C32AEB"/>
    <w:rsid w:val="00C3318F"/>
    <w:rsid w:val="00C35381"/>
    <w:rsid w:val="00C369A3"/>
    <w:rsid w:val="00C373F1"/>
    <w:rsid w:val="00C4015B"/>
    <w:rsid w:val="00C40376"/>
    <w:rsid w:val="00C418CD"/>
    <w:rsid w:val="00C41E22"/>
    <w:rsid w:val="00C426D6"/>
    <w:rsid w:val="00C43A81"/>
    <w:rsid w:val="00C450EE"/>
    <w:rsid w:val="00C4646F"/>
    <w:rsid w:val="00C46E14"/>
    <w:rsid w:val="00C517D3"/>
    <w:rsid w:val="00C52B6D"/>
    <w:rsid w:val="00C531C1"/>
    <w:rsid w:val="00C5328E"/>
    <w:rsid w:val="00C5453C"/>
    <w:rsid w:val="00C551A9"/>
    <w:rsid w:val="00C55870"/>
    <w:rsid w:val="00C56A32"/>
    <w:rsid w:val="00C56B65"/>
    <w:rsid w:val="00C56F71"/>
    <w:rsid w:val="00C5788C"/>
    <w:rsid w:val="00C57BE1"/>
    <w:rsid w:val="00C62EE4"/>
    <w:rsid w:val="00C665F7"/>
    <w:rsid w:val="00C66910"/>
    <w:rsid w:val="00C66B84"/>
    <w:rsid w:val="00C67284"/>
    <w:rsid w:val="00C6743F"/>
    <w:rsid w:val="00C67545"/>
    <w:rsid w:val="00C721B2"/>
    <w:rsid w:val="00C74AA2"/>
    <w:rsid w:val="00C76C99"/>
    <w:rsid w:val="00C76D1E"/>
    <w:rsid w:val="00C81475"/>
    <w:rsid w:val="00C822A5"/>
    <w:rsid w:val="00C83CA2"/>
    <w:rsid w:val="00C84402"/>
    <w:rsid w:val="00C84A1F"/>
    <w:rsid w:val="00C85082"/>
    <w:rsid w:val="00C90A65"/>
    <w:rsid w:val="00C93691"/>
    <w:rsid w:val="00C964BC"/>
    <w:rsid w:val="00C96DAB"/>
    <w:rsid w:val="00CA0866"/>
    <w:rsid w:val="00CA0888"/>
    <w:rsid w:val="00CA0D85"/>
    <w:rsid w:val="00CA4354"/>
    <w:rsid w:val="00CA7485"/>
    <w:rsid w:val="00CB0E7D"/>
    <w:rsid w:val="00CB101F"/>
    <w:rsid w:val="00CB34C2"/>
    <w:rsid w:val="00CB378F"/>
    <w:rsid w:val="00CB3B7F"/>
    <w:rsid w:val="00CB3F85"/>
    <w:rsid w:val="00CB4288"/>
    <w:rsid w:val="00CC0617"/>
    <w:rsid w:val="00CC0A7D"/>
    <w:rsid w:val="00CC1024"/>
    <w:rsid w:val="00CC1C0A"/>
    <w:rsid w:val="00CC260B"/>
    <w:rsid w:val="00CC42E5"/>
    <w:rsid w:val="00CC595A"/>
    <w:rsid w:val="00CC6441"/>
    <w:rsid w:val="00CD03BA"/>
    <w:rsid w:val="00CD153C"/>
    <w:rsid w:val="00CD55BD"/>
    <w:rsid w:val="00CD76A4"/>
    <w:rsid w:val="00CD7A1B"/>
    <w:rsid w:val="00CE3050"/>
    <w:rsid w:val="00CF0C79"/>
    <w:rsid w:val="00CF2834"/>
    <w:rsid w:val="00CF5379"/>
    <w:rsid w:val="00CF771C"/>
    <w:rsid w:val="00CF7A14"/>
    <w:rsid w:val="00CF7EE2"/>
    <w:rsid w:val="00D014A1"/>
    <w:rsid w:val="00D01C93"/>
    <w:rsid w:val="00D0229F"/>
    <w:rsid w:val="00D033DC"/>
    <w:rsid w:val="00D045FC"/>
    <w:rsid w:val="00D054EA"/>
    <w:rsid w:val="00D07542"/>
    <w:rsid w:val="00D07EAF"/>
    <w:rsid w:val="00D10EA4"/>
    <w:rsid w:val="00D11FA5"/>
    <w:rsid w:val="00D13E05"/>
    <w:rsid w:val="00D14423"/>
    <w:rsid w:val="00D14634"/>
    <w:rsid w:val="00D15420"/>
    <w:rsid w:val="00D2427E"/>
    <w:rsid w:val="00D24338"/>
    <w:rsid w:val="00D25B64"/>
    <w:rsid w:val="00D30806"/>
    <w:rsid w:val="00D30E58"/>
    <w:rsid w:val="00D31429"/>
    <w:rsid w:val="00D315D2"/>
    <w:rsid w:val="00D31F21"/>
    <w:rsid w:val="00D333B8"/>
    <w:rsid w:val="00D33EB8"/>
    <w:rsid w:val="00D34F6A"/>
    <w:rsid w:val="00D41D55"/>
    <w:rsid w:val="00D4211F"/>
    <w:rsid w:val="00D44995"/>
    <w:rsid w:val="00D45B38"/>
    <w:rsid w:val="00D461A0"/>
    <w:rsid w:val="00D47556"/>
    <w:rsid w:val="00D54678"/>
    <w:rsid w:val="00D5657B"/>
    <w:rsid w:val="00D572EE"/>
    <w:rsid w:val="00D61B06"/>
    <w:rsid w:val="00D61EE5"/>
    <w:rsid w:val="00D62584"/>
    <w:rsid w:val="00D662D7"/>
    <w:rsid w:val="00D66715"/>
    <w:rsid w:val="00D66E70"/>
    <w:rsid w:val="00D67857"/>
    <w:rsid w:val="00D72C30"/>
    <w:rsid w:val="00D74972"/>
    <w:rsid w:val="00D81074"/>
    <w:rsid w:val="00D8147C"/>
    <w:rsid w:val="00D82E84"/>
    <w:rsid w:val="00D84F9C"/>
    <w:rsid w:val="00D90293"/>
    <w:rsid w:val="00D9043F"/>
    <w:rsid w:val="00D90E29"/>
    <w:rsid w:val="00D9115E"/>
    <w:rsid w:val="00D93FF9"/>
    <w:rsid w:val="00D950F2"/>
    <w:rsid w:val="00D951D7"/>
    <w:rsid w:val="00D960CD"/>
    <w:rsid w:val="00D97D7F"/>
    <w:rsid w:val="00DA0947"/>
    <w:rsid w:val="00DA16BD"/>
    <w:rsid w:val="00DA2AC4"/>
    <w:rsid w:val="00DA6312"/>
    <w:rsid w:val="00DA7468"/>
    <w:rsid w:val="00DA7EDD"/>
    <w:rsid w:val="00DA7F92"/>
    <w:rsid w:val="00DB1196"/>
    <w:rsid w:val="00DB178A"/>
    <w:rsid w:val="00DB37CD"/>
    <w:rsid w:val="00DB643C"/>
    <w:rsid w:val="00DB6968"/>
    <w:rsid w:val="00DB6A0D"/>
    <w:rsid w:val="00DC0CE2"/>
    <w:rsid w:val="00DC2215"/>
    <w:rsid w:val="00DC2231"/>
    <w:rsid w:val="00DC33A4"/>
    <w:rsid w:val="00DC41E8"/>
    <w:rsid w:val="00DC572A"/>
    <w:rsid w:val="00DC62CE"/>
    <w:rsid w:val="00DC6BAB"/>
    <w:rsid w:val="00DD3889"/>
    <w:rsid w:val="00DD51C7"/>
    <w:rsid w:val="00DE20F7"/>
    <w:rsid w:val="00DE3963"/>
    <w:rsid w:val="00DE66DB"/>
    <w:rsid w:val="00DE72C6"/>
    <w:rsid w:val="00DE75B1"/>
    <w:rsid w:val="00DF2319"/>
    <w:rsid w:val="00DF394B"/>
    <w:rsid w:val="00DF55A1"/>
    <w:rsid w:val="00DF6368"/>
    <w:rsid w:val="00DF7184"/>
    <w:rsid w:val="00E0017F"/>
    <w:rsid w:val="00E00CC2"/>
    <w:rsid w:val="00E00DDA"/>
    <w:rsid w:val="00E04C5E"/>
    <w:rsid w:val="00E074F0"/>
    <w:rsid w:val="00E07667"/>
    <w:rsid w:val="00E07F04"/>
    <w:rsid w:val="00E116D9"/>
    <w:rsid w:val="00E11B58"/>
    <w:rsid w:val="00E11BD7"/>
    <w:rsid w:val="00E12349"/>
    <w:rsid w:val="00E12444"/>
    <w:rsid w:val="00E1350D"/>
    <w:rsid w:val="00E14E97"/>
    <w:rsid w:val="00E152DF"/>
    <w:rsid w:val="00E2020F"/>
    <w:rsid w:val="00E20CC0"/>
    <w:rsid w:val="00E213EC"/>
    <w:rsid w:val="00E2224D"/>
    <w:rsid w:val="00E22281"/>
    <w:rsid w:val="00E24B00"/>
    <w:rsid w:val="00E24B93"/>
    <w:rsid w:val="00E26809"/>
    <w:rsid w:val="00E316AD"/>
    <w:rsid w:val="00E31ABA"/>
    <w:rsid w:val="00E324EA"/>
    <w:rsid w:val="00E35F5C"/>
    <w:rsid w:val="00E40652"/>
    <w:rsid w:val="00E423B4"/>
    <w:rsid w:val="00E431B8"/>
    <w:rsid w:val="00E500A1"/>
    <w:rsid w:val="00E50404"/>
    <w:rsid w:val="00E50C32"/>
    <w:rsid w:val="00E512B5"/>
    <w:rsid w:val="00E515A0"/>
    <w:rsid w:val="00E515D8"/>
    <w:rsid w:val="00E52A64"/>
    <w:rsid w:val="00E52FA0"/>
    <w:rsid w:val="00E55246"/>
    <w:rsid w:val="00E559E8"/>
    <w:rsid w:val="00E56DB8"/>
    <w:rsid w:val="00E57AFC"/>
    <w:rsid w:val="00E57D90"/>
    <w:rsid w:val="00E57F95"/>
    <w:rsid w:val="00E63AF5"/>
    <w:rsid w:val="00E63B65"/>
    <w:rsid w:val="00E64212"/>
    <w:rsid w:val="00E66949"/>
    <w:rsid w:val="00E705CE"/>
    <w:rsid w:val="00E70CD2"/>
    <w:rsid w:val="00E72E8C"/>
    <w:rsid w:val="00E73D9E"/>
    <w:rsid w:val="00E7650F"/>
    <w:rsid w:val="00E766CB"/>
    <w:rsid w:val="00E8146E"/>
    <w:rsid w:val="00E81599"/>
    <w:rsid w:val="00E82606"/>
    <w:rsid w:val="00E834AC"/>
    <w:rsid w:val="00E86D79"/>
    <w:rsid w:val="00E8716C"/>
    <w:rsid w:val="00E9152B"/>
    <w:rsid w:val="00E916E7"/>
    <w:rsid w:val="00E91F35"/>
    <w:rsid w:val="00E92155"/>
    <w:rsid w:val="00E92FF4"/>
    <w:rsid w:val="00E939BC"/>
    <w:rsid w:val="00E948A6"/>
    <w:rsid w:val="00E95633"/>
    <w:rsid w:val="00EA0D68"/>
    <w:rsid w:val="00EA143D"/>
    <w:rsid w:val="00EA24BD"/>
    <w:rsid w:val="00EA39E8"/>
    <w:rsid w:val="00EA4662"/>
    <w:rsid w:val="00EA628D"/>
    <w:rsid w:val="00EA7257"/>
    <w:rsid w:val="00EB1F61"/>
    <w:rsid w:val="00EB2468"/>
    <w:rsid w:val="00EB2977"/>
    <w:rsid w:val="00EB4691"/>
    <w:rsid w:val="00EB5ABF"/>
    <w:rsid w:val="00EC7CA2"/>
    <w:rsid w:val="00EC7F3B"/>
    <w:rsid w:val="00ED2357"/>
    <w:rsid w:val="00ED4F48"/>
    <w:rsid w:val="00ED7C1B"/>
    <w:rsid w:val="00EE3E3E"/>
    <w:rsid w:val="00EE602F"/>
    <w:rsid w:val="00EE6466"/>
    <w:rsid w:val="00EF69EA"/>
    <w:rsid w:val="00EF6DBF"/>
    <w:rsid w:val="00EF7E08"/>
    <w:rsid w:val="00F003FA"/>
    <w:rsid w:val="00F016E9"/>
    <w:rsid w:val="00F0335A"/>
    <w:rsid w:val="00F05056"/>
    <w:rsid w:val="00F0527A"/>
    <w:rsid w:val="00F1015F"/>
    <w:rsid w:val="00F11547"/>
    <w:rsid w:val="00F168D9"/>
    <w:rsid w:val="00F22985"/>
    <w:rsid w:val="00F22D6B"/>
    <w:rsid w:val="00F23314"/>
    <w:rsid w:val="00F27781"/>
    <w:rsid w:val="00F317FC"/>
    <w:rsid w:val="00F31AC9"/>
    <w:rsid w:val="00F348C0"/>
    <w:rsid w:val="00F36B46"/>
    <w:rsid w:val="00F4296C"/>
    <w:rsid w:val="00F43196"/>
    <w:rsid w:val="00F43270"/>
    <w:rsid w:val="00F45058"/>
    <w:rsid w:val="00F4524D"/>
    <w:rsid w:val="00F4544E"/>
    <w:rsid w:val="00F51C85"/>
    <w:rsid w:val="00F51D3E"/>
    <w:rsid w:val="00F5244E"/>
    <w:rsid w:val="00F52BD9"/>
    <w:rsid w:val="00F53035"/>
    <w:rsid w:val="00F538D7"/>
    <w:rsid w:val="00F53B60"/>
    <w:rsid w:val="00F55BA8"/>
    <w:rsid w:val="00F57774"/>
    <w:rsid w:val="00F6283A"/>
    <w:rsid w:val="00F6311A"/>
    <w:rsid w:val="00F63F2E"/>
    <w:rsid w:val="00F666A2"/>
    <w:rsid w:val="00F67F9D"/>
    <w:rsid w:val="00F7100C"/>
    <w:rsid w:val="00F7188E"/>
    <w:rsid w:val="00F73BC0"/>
    <w:rsid w:val="00F74B1B"/>
    <w:rsid w:val="00F74E50"/>
    <w:rsid w:val="00F75AE0"/>
    <w:rsid w:val="00F76F24"/>
    <w:rsid w:val="00F77316"/>
    <w:rsid w:val="00F803BD"/>
    <w:rsid w:val="00F80876"/>
    <w:rsid w:val="00F8289C"/>
    <w:rsid w:val="00F83304"/>
    <w:rsid w:val="00F83757"/>
    <w:rsid w:val="00F83E52"/>
    <w:rsid w:val="00F87C34"/>
    <w:rsid w:val="00F95F82"/>
    <w:rsid w:val="00F972D4"/>
    <w:rsid w:val="00FA0110"/>
    <w:rsid w:val="00FA026A"/>
    <w:rsid w:val="00FA1ED6"/>
    <w:rsid w:val="00FA2A85"/>
    <w:rsid w:val="00FA671C"/>
    <w:rsid w:val="00FA7F0E"/>
    <w:rsid w:val="00FB0260"/>
    <w:rsid w:val="00FB04DD"/>
    <w:rsid w:val="00FB066B"/>
    <w:rsid w:val="00FB06C1"/>
    <w:rsid w:val="00FB0B7B"/>
    <w:rsid w:val="00FB10D5"/>
    <w:rsid w:val="00FB15C2"/>
    <w:rsid w:val="00FB40FF"/>
    <w:rsid w:val="00FB4EC2"/>
    <w:rsid w:val="00FC0856"/>
    <w:rsid w:val="00FC3689"/>
    <w:rsid w:val="00FC4B28"/>
    <w:rsid w:val="00FD2723"/>
    <w:rsid w:val="00FD300B"/>
    <w:rsid w:val="00FD6736"/>
    <w:rsid w:val="00FD6D7F"/>
    <w:rsid w:val="00FD7E01"/>
    <w:rsid w:val="00FE024E"/>
    <w:rsid w:val="00FE0998"/>
    <w:rsid w:val="00FE1EF0"/>
    <w:rsid w:val="00FE3DE3"/>
    <w:rsid w:val="00FE781D"/>
    <w:rsid w:val="00FE7F07"/>
    <w:rsid w:val="00FE7FCF"/>
    <w:rsid w:val="00FF05FC"/>
    <w:rsid w:val="00FF0913"/>
    <w:rsid w:val="00FF1043"/>
    <w:rsid w:val="00FF2825"/>
    <w:rsid w:val="00FF2CD8"/>
    <w:rsid w:val="00FF4840"/>
    <w:rsid w:val="00FF6728"/>
    <w:rsid w:val="00FF6A15"/>
    <w:rsid w:val="00FF7D82"/>
    <w:rsid w:val="6A11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312" w:lineRule="auto"/>
    </w:pPr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2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i/>
      <w:sz w:val="18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5">
    <w:name w:val="Default Paragraph Font"/>
    <w:unhideWhenUsed/>
    <w:uiPriority w:val="1"/>
  </w:style>
  <w:style w:type="table" w:default="1" w:styleId="42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64"/>
    <w:uiPriority w:val="0"/>
    <w:pPr>
      <w:spacing w:line="240" w:lineRule="auto"/>
    </w:pPr>
    <w:rPr>
      <w:rFonts w:ascii="Tahoma" w:hAnsi="Tahoma" w:cs="Tahoma"/>
      <w:sz w:val="16"/>
      <w:szCs w:val="16"/>
    </w:rPr>
  </w:style>
  <w:style w:type="paragraph" w:styleId="12">
    <w:name w:val="Body Text"/>
    <w:basedOn w:val="1"/>
    <w:link w:val="71"/>
    <w:uiPriority w:val="0"/>
    <w:pPr>
      <w:keepLines/>
      <w:spacing w:after="120"/>
      <w:ind w:left="720"/>
    </w:pPr>
  </w:style>
  <w:style w:type="paragraph" w:styleId="13">
    <w:name w:val="Body Text 2"/>
    <w:basedOn w:val="1"/>
    <w:uiPriority w:val="0"/>
    <w:rPr>
      <w:i/>
      <w:color w:val="0000FF"/>
    </w:rPr>
  </w:style>
  <w:style w:type="paragraph" w:styleId="14">
    <w:name w:val="Body Text First Indent"/>
    <w:basedOn w:val="12"/>
    <w:link w:val="72"/>
    <w:uiPriority w:val="0"/>
    <w:pPr>
      <w:keepLines w:val="0"/>
      <w:spacing w:after="80"/>
      <w:ind w:left="0" w:firstLine="36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annotation text"/>
    <w:basedOn w:val="1"/>
    <w:link w:val="76"/>
    <w:unhideWhenUsed/>
    <w:uiPriority w:val="0"/>
    <w:pPr>
      <w:spacing w:line="240" w:lineRule="auto"/>
    </w:pPr>
  </w:style>
  <w:style w:type="paragraph" w:styleId="17">
    <w:name w:val="annotation subject"/>
    <w:basedOn w:val="16"/>
    <w:next w:val="16"/>
    <w:link w:val="77"/>
    <w:unhideWhenUsed/>
    <w:uiPriority w:val="0"/>
    <w:rPr>
      <w:b/>
      <w:bCs/>
    </w:rPr>
  </w:style>
  <w:style w:type="paragraph" w:styleId="18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9">
    <w:name w:val="footer"/>
    <w:basedOn w:val="1"/>
    <w:link w:val="67"/>
    <w:uiPriority w:val="99"/>
    <w:pPr>
      <w:tabs>
        <w:tab w:val="center" w:pos="4320"/>
        <w:tab w:val="right" w:pos="8640"/>
      </w:tabs>
    </w:pPr>
  </w:style>
  <w:style w:type="paragraph" w:styleId="20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1">
    <w:name w:val="header"/>
    <w:basedOn w:val="1"/>
    <w:link w:val="69"/>
    <w:uiPriority w:val="99"/>
    <w:pPr>
      <w:tabs>
        <w:tab w:val="center" w:pos="4320"/>
        <w:tab w:val="right" w:pos="8640"/>
      </w:tabs>
    </w:p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23">
    <w:name w:val="Normal Indent"/>
    <w:basedOn w:val="1"/>
    <w:uiPriority w:val="0"/>
    <w:pPr>
      <w:ind w:left="900" w:hanging="9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Title"/>
    <w:basedOn w:val="1"/>
    <w:next w:val="1"/>
    <w:link w:val="70"/>
    <w:qFormat/>
    <w:uiPriority w:val="0"/>
    <w:pPr>
      <w:spacing w:line="240" w:lineRule="auto"/>
      <w:jc w:val="center"/>
    </w:pPr>
    <w:rPr>
      <w:b/>
      <w:sz w:val="36"/>
    </w:rPr>
  </w:style>
  <w:style w:type="paragraph" w:styleId="26">
    <w:name w:val="toc 1"/>
    <w:basedOn w:val="1"/>
    <w:next w:val="1"/>
    <w:uiPriority w:val="39"/>
    <w:pPr>
      <w:spacing w:before="120" w:after="120"/>
    </w:pPr>
    <w:rPr>
      <w:b/>
      <w:bCs/>
      <w:caps/>
      <w:szCs w:val="24"/>
    </w:rPr>
  </w:style>
  <w:style w:type="paragraph" w:styleId="27">
    <w:name w:val="toc 2"/>
    <w:basedOn w:val="1"/>
    <w:next w:val="1"/>
    <w:uiPriority w:val="39"/>
    <w:pPr>
      <w:ind w:left="200"/>
    </w:pPr>
    <w:rPr>
      <w:smallCaps/>
      <w:szCs w:val="24"/>
    </w:rPr>
  </w:style>
  <w:style w:type="paragraph" w:styleId="28">
    <w:name w:val="toc 3"/>
    <w:basedOn w:val="1"/>
    <w:next w:val="1"/>
    <w:uiPriority w:val="39"/>
    <w:pPr>
      <w:ind w:left="400"/>
    </w:pPr>
    <w:rPr>
      <w:i/>
      <w:iCs/>
      <w:szCs w:val="24"/>
    </w:rPr>
  </w:style>
  <w:style w:type="paragraph" w:styleId="29">
    <w:name w:val="toc 4"/>
    <w:basedOn w:val="1"/>
    <w:next w:val="1"/>
    <w:semiHidden/>
    <w:uiPriority w:val="0"/>
    <w:pPr>
      <w:ind w:left="600"/>
    </w:pPr>
    <w:rPr>
      <w:sz w:val="18"/>
      <w:szCs w:val="21"/>
    </w:rPr>
  </w:style>
  <w:style w:type="paragraph" w:styleId="30">
    <w:name w:val="toc 5"/>
    <w:basedOn w:val="1"/>
    <w:next w:val="1"/>
    <w:semiHidden/>
    <w:uiPriority w:val="0"/>
    <w:pPr>
      <w:ind w:left="800"/>
    </w:pPr>
    <w:rPr>
      <w:sz w:val="18"/>
      <w:szCs w:val="21"/>
    </w:rPr>
  </w:style>
  <w:style w:type="paragraph" w:styleId="31">
    <w:name w:val="toc 6"/>
    <w:basedOn w:val="1"/>
    <w:next w:val="1"/>
    <w:semiHidden/>
    <w:uiPriority w:val="0"/>
    <w:pPr>
      <w:ind w:left="1000"/>
    </w:pPr>
    <w:rPr>
      <w:sz w:val="18"/>
      <w:szCs w:val="21"/>
    </w:rPr>
  </w:style>
  <w:style w:type="paragraph" w:styleId="32">
    <w:name w:val="toc 7"/>
    <w:basedOn w:val="1"/>
    <w:next w:val="1"/>
    <w:semiHidden/>
    <w:uiPriority w:val="0"/>
    <w:pPr>
      <w:ind w:left="1200"/>
    </w:pPr>
    <w:rPr>
      <w:sz w:val="18"/>
      <w:szCs w:val="21"/>
    </w:rPr>
  </w:style>
  <w:style w:type="paragraph" w:styleId="33">
    <w:name w:val="toc 8"/>
    <w:basedOn w:val="1"/>
    <w:next w:val="1"/>
    <w:semiHidden/>
    <w:uiPriority w:val="0"/>
    <w:pPr>
      <w:ind w:left="1400"/>
    </w:pPr>
    <w:rPr>
      <w:sz w:val="18"/>
      <w:szCs w:val="21"/>
    </w:rPr>
  </w:style>
  <w:style w:type="paragraph" w:styleId="34">
    <w:name w:val="toc 9"/>
    <w:basedOn w:val="1"/>
    <w:next w:val="1"/>
    <w:semiHidden/>
    <w:uiPriority w:val="0"/>
    <w:pPr>
      <w:ind w:left="1600"/>
    </w:pPr>
    <w:rPr>
      <w:sz w:val="18"/>
      <w:szCs w:val="21"/>
    </w:rPr>
  </w:style>
  <w:style w:type="character" w:styleId="36">
    <w:name w:val="annotation reference"/>
    <w:basedOn w:val="35"/>
    <w:unhideWhenUsed/>
    <w:uiPriority w:val="0"/>
    <w:rPr>
      <w:sz w:val="16"/>
      <w:szCs w:val="16"/>
    </w:rPr>
  </w:style>
  <w:style w:type="character" w:styleId="37">
    <w:name w:val="Emphasis"/>
    <w:basedOn w:val="35"/>
    <w:qFormat/>
    <w:uiPriority w:val="0"/>
    <w:rPr>
      <w:i/>
      <w:iCs/>
    </w:rPr>
  </w:style>
  <w:style w:type="character" w:styleId="38">
    <w:name w:val="footnote reference"/>
    <w:basedOn w:val="35"/>
    <w:semiHidden/>
    <w:uiPriority w:val="0"/>
    <w:rPr>
      <w:sz w:val="20"/>
      <w:vertAlign w:val="superscript"/>
    </w:rPr>
  </w:style>
  <w:style w:type="character" w:styleId="39">
    <w:name w:val="Hyperlink"/>
    <w:basedOn w:val="35"/>
    <w:uiPriority w:val="99"/>
    <w:rPr>
      <w:color w:val="0000FF"/>
      <w:u w:val="single"/>
    </w:rPr>
  </w:style>
  <w:style w:type="character" w:styleId="40">
    <w:name w:val="page number"/>
    <w:basedOn w:val="35"/>
    <w:uiPriority w:val="0"/>
  </w:style>
  <w:style w:type="character" w:styleId="41">
    <w:name w:val="Strong"/>
    <w:basedOn w:val="35"/>
    <w:qFormat/>
    <w:uiPriority w:val="22"/>
    <w:rPr>
      <w:b/>
      <w:bCs/>
    </w:rPr>
  </w:style>
  <w:style w:type="table" w:styleId="43">
    <w:name w:val="Table Grid"/>
    <w:basedOn w:val="42"/>
    <w:uiPriority w:val="59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4">
    <w:name w:val="Light Shading Accent 2"/>
    <w:basedOn w:val="4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5">
    <w:name w:val="Light Shading Accent 3"/>
    <w:basedOn w:val="4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6">
    <w:name w:val="Light Shading Accent 4"/>
    <w:basedOn w:val="4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47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8">
    <w:name w:val="Tabletext"/>
    <w:basedOn w:val="1"/>
    <w:uiPriority w:val="0"/>
    <w:pPr>
      <w:keepLines/>
      <w:spacing w:after="120"/>
    </w:pPr>
    <w:rPr>
      <w:sz w:val="16"/>
    </w:rPr>
  </w:style>
  <w:style w:type="paragraph" w:customStyle="1" w:styleId="49">
    <w:name w:val="Blockquote"/>
    <w:basedOn w:val="1"/>
    <w:uiPriority w:val="0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50">
    <w:name w:val="Bullet1"/>
    <w:basedOn w:val="1"/>
    <w:uiPriority w:val="0"/>
    <w:pPr>
      <w:ind w:left="720" w:hanging="432"/>
    </w:pPr>
  </w:style>
  <w:style w:type="paragraph" w:customStyle="1" w:styleId="51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52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53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54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55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56">
    <w:name w:val="Body"/>
    <w:basedOn w:val="1"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57">
    <w:name w:val="Bullet"/>
    <w:basedOn w:val="1"/>
    <w:uiPriority w:val="0"/>
    <w:pPr>
      <w:widowControl/>
      <w:numPr>
        <w:ilvl w:val="0"/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58">
    <w:name w:val="InfoBlue"/>
    <w:basedOn w:val="1"/>
    <w:next w:val="12"/>
    <w:uiPriority w:val="0"/>
    <w:pPr>
      <w:spacing w:after="120"/>
      <w:ind w:left="720"/>
    </w:pPr>
    <w:rPr>
      <w:i/>
      <w:color w:val="0000FF"/>
    </w:rPr>
  </w:style>
  <w:style w:type="paragraph" w:customStyle="1" w:styleId="59">
    <w:name w:val="Subheading"/>
    <w:basedOn w:val="12"/>
    <w:uiPriority w:val="0"/>
    <w:pPr>
      <w:spacing w:before="240"/>
    </w:pPr>
    <w:rPr>
      <w:b/>
      <w:bCs/>
    </w:rPr>
  </w:style>
  <w:style w:type="paragraph" w:customStyle="1" w:styleId="60">
    <w:name w:val="infoblue"/>
    <w:basedOn w:val="1"/>
    <w:uiPriority w:val="0"/>
    <w:pPr>
      <w:widowControl/>
      <w:spacing w:after="120"/>
      <w:ind w:left="450"/>
    </w:pPr>
    <w:rPr>
      <w:i/>
      <w:iCs/>
      <w:color w:val="0000FF"/>
    </w:rPr>
  </w:style>
  <w:style w:type="paragraph" w:customStyle="1" w:styleId="61">
    <w:name w:val="Body Text1"/>
    <w:uiPriority w:val="0"/>
    <w:pPr>
      <w:keepLines/>
      <w:spacing w:after="120" w:line="220" w:lineRule="atLeast"/>
    </w:pPr>
    <w:rPr>
      <w:rFonts w:ascii="Times New Roman" w:hAnsi="Times New Roman" w:eastAsia="Times New Roman" w:cs="Times New Roman"/>
      <w:lang w:val="en-GB" w:eastAsia="en-US" w:bidi="ar-SA"/>
    </w:rPr>
  </w:style>
  <w:style w:type="paragraph" w:customStyle="1" w:styleId="62">
    <w:name w:val="tableheading"/>
    <w:basedOn w:val="1"/>
    <w:uiPriority w:val="0"/>
    <w:pPr>
      <w:widowControl/>
      <w:spacing w:before="100" w:beforeAutospacing="1" w:after="100" w:afterAutospacing="1" w:line="240" w:lineRule="auto"/>
    </w:pPr>
    <w:rPr>
      <w:rFonts w:cs="Arial"/>
      <w:b/>
      <w:bCs/>
    </w:rPr>
  </w:style>
  <w:style w:type="paragraph" w:customStyle="1" w:styleId="63">
    <w:name w:val="#"/>
    <w:basedOn w:val="3"/>
    <w:uiPriority w:val="0"/>
  </w:style>
  <w:style w:type="character" w:customStyle="1" w:styleId="64">
    <w:name w:val="Balloon Text Char"/>
    <w:basedOn w:val="35"/>
    <w:link w:val="11"/>
    <w:uiPriority w:val="0"/>
    <w:rPr>
      <w:rFonts w:ascii="Tahoma" w:hAnsi="Tahoma" w:cs="Tahoma"/>
      <w:sz w:val="16"/>
      <w:szCs w:val="16"/>
      <w:lang w:bidi="ar-SA"/>
    </w:rPr>
  </w:style>
  <w:style w:type="table" w:customStyle="1" w:styleId="65">
    <w:name w:val="Light List - Accent 11"/>
    <w:basedOn w:val="4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66">
    <w:name w:val="Light Shading - Accent 11"/>
    <w:basedOn w:val="4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67">
    <w:name w:val="Footer Char"/>
    <w:basedOn w:val="35"/>
    <w:link w:val="19"/>
    <w:uiPriority w:val="99"/>
    <w:rPr>
      <w:rFonts w:ascii="Verdana" w:hAnsi="Verdana"/>
    </w:rPr>
  </w:style>
  <w:style w:type="character" w:customStyle="1" w:styleId="68">
    <w:name w:val="Placeholder Text"/>
    <w:basedOn w:val="35"/>
    <w:semiHidden/>
    <w:uiPriority w:val="99"/>
    <w:rPr>
      <w:color w:val="808080"/>
    </w:rPr>
  </w:style>
  <w:style w:type="character" w:customStyle="1" w:styleId="69">
    <w:name w:val="Header Char"/>
    <w:basedOn w:val="35"/>
    <w:link w:val="21"/>
    <w:uiPriority w:val="99"/>
    <w:rPr>
      <w:rFonts w:ascii="Verdana" w:hAnsi="Verdana"/>
    </w:rPr>
  </w:style>
  <w:style w:type="character" w:customStyle="1" w:styleId="70">
    <w:name w:val="Title Char"/>
    <w:basedOn w:val="35"/>
    <w:link w:val="25"/>
    <w:locked/>
    <w:uiPriority w:val="0"/>
    <w:rPr>
      <w:rFonts w:ascii="Arial" w:hAnsi="Arial"/>
      <w:b/>
      <w:sz w:val="36"/>
    </w:rPr>
  </w:style>
  <w:style w:type="character" w:customStyle="1" w:styleId="71">
    <w:name w:val="Body Text Char"/>
    <w:basedOn w:val="35"/>
    <w:link w:val="12"/>
    <w:uiPriority w:val="0"/>
    <w:rPr>
      <w:rFonts w:ascii="Verdana" w:hAnsi="Verdana"/>
    </w:rPr>
  </w:style>
  <w:style w:type="character" w:customStyle="1" w:styleId="72">
    <w:name w:val="Body Text First Indent Char"/>
    <w:basedOn w:val="71"/>
    <w:link w:val="14"/>
    <w:uiPriority w:val="0"/>
    <w:rPr>
      <w:rFonts w:ascii="Verdana" w:hAnsi="Verdana"/>
    </w:rPr>
  </w:style>
  <w:style w:type="paragraph" w:customStyle="1" w:styleId="73">
    <w:name w:val="Table Paragraph (L)"/>
    <w:uiPriority w:val="0"/>
    <w:rPr>
      <w:rFonts w:ascii="Arial" w:hAnsi="Arial" w:eastAsia="Times New Roman" w:cs="Arial"/>
      <w:sz w:val="24"/>
      <w:lang w:val="en-US" w:eastAsia="en-US" w:bidi="ar-SA"/>
    </w:rPr>
  </w:style>
  <w:style w:type="paragraph" w:customStyle="1" w:styleId="74">
    <w:name w:val="Table Head (L)"/>
    <w:uiPriority w:val="0"/>
    <w:pPr>
      <w:keepNext/>
    </w:pPr>
    <w:rPr>
      <w:rFonts w:ascii="Arial" w:hAnsi="Arial" w:eastAsia="Times New Roman" w:cs="Arial"/>
      <w:b/>
      <w:sz w:val="24"/>
      <w:lang w:val="en-US" w:eastAsia="en-US" w:bidi="ar-SA"/>
    </w:rPr>
  </w:style>
  <w:style w:type="paragraph" w:customStyle="1" w:styleId="75">
    <w:name w:val="List Paragraph"/>
    <w:basedOn w:val="1"/>
    <w:qFormat/>
    <w:uiPriority w:val="34"/>
    <w:pPr>
      <w:ind w:left="720"/>
      <w:contextualSpacing/>
    </w:pPr>
  </w:style>
  <w:style w:type="character" w:customStyle="1" w:styleId="76">
    <w:name w:val="Comment Text Char"/>
    <w:basedOn w:val="35"/>
    <w:link w:val="16"/>
    <w:semiHidden/>
    <w:uiPriority w:val="0"/>
    <w:rPr>
      <w:rFonts w:ascii="Arial" w:hAnsi="Arial"/>
    </w:rPr>
  </w:style>
  <w:style w:type="character" w:customStyle="1" w:styleId="77">
    <w:name w:val="Comment Subject Char"/>
    <w:basedOn w:val="76"/>
    <w:link w:val="17"/>
    <w:semiHidden/>
    <w:uiPriority w:val="0"/>
    <w:rPr>
      <w:rFonts w:ascii="Arial" w:hAnsi="Arial"/>
      <w:b/>
      <w:bCs/>
    </w:rPr>
  </w:style>
  <w:style w:type="paragraph" w:customStyle="1" w:styleId="78">
    <w:name w:val="TOC Heading"/>
    <w:basedOn w:val="2"/>
    <w:next w:val="1"/>
    <w:unhideWhenUsed/>
    <w:qFormat/>
    <w:uiPriority w:val="39"/>
    <w:pPr>
      <w:keepLines/>
      <w:widowControl/>
      <w:numPr>
        <w:numId w:val="0"/>
      </w:numPr>
      <w:spacing w:before="480" w:after="0" w:line="276" w:lineRule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</w:rPr>
  </w:style>
  <w:style w:type="paragraph" w:customStyle="1" w:styleId="79">
    <w:name w:val="No Spacing"/>
    <w:link w:val="8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80">
    <w:name w:val="No Spacing Char"/>
    <w:basedOn w:val="35"/>
    <w:link w:val="79"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81">
    <w:name w:val="apple-converted-space"/>
    <w:basedOn w:val="35"/>
    <w:uiPriority w:val="0"/>
  </w:style>
  <w:style w:type="character" w:customStyle="1" w:styleId="82">
    <w:name w:val="text-red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4" Type="http://schemas.openxmlformats.org/officeDocument/2006/relationships/fontTable" Target="fontTable.xml"/><Relationship Id="rId53" Type="http://schemas.openxmlformats.org/officeDocument/2006/relationships/customXml" Target="../customXml/item2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1.png"/><Relationship Id="rId5" Type="http://schemas.openxmlformats.org/officeDocument/2006/relationships/footer" Target="footer2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footer" Target="footer1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locis\Desktop\Templates\PP%20&amp;%20PMC%20&amp;%20IPM\TPL_1031_Project%20Management%20Pla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1B80CE-6198-4EF1-A0D4-724D354634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TPL_1031_Project Management Plan.dotx</Template>
  <Manager>Dheeraj Kalra</Manager>
  <Company>Velocis Systems Pvt. Ltd</Company>
  <Pages>31</Pages>
  <Words>1019</Words>
  <Characters>5813</Characters>
  <Lines>48</Lines>
  <Paragraphs>13</Paragraphs>
  <TotalTime>0</TotalTime>
  <ScaleCrop>false</ScaleCrop>
  <LinksUpToDate>false</LinksUpToDate>
  <CharactersWithSpaces>6819</CharactersWithSpaces>
  <Application>WPS Office_10.2.0.5996_F1E327BC-269C-435d-A152-05C5408002CA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2016-11-21T04:15:00Z</dcterms:created>
  <dc:creator>Arvind Kumar Gupta</dc:creator>
  <cp:lastModifiedBy>Kamal</cp:lastModifiedBy>
  <cp:lastPrinted>2015-07-03T12:25:00Z</cp:lastPrinted>
  <dcterms:modified xsi:type="dcterms:W3CDTF">2018-02-15T18:49:57Z</dcterms:modified>
  <dc:title>PIASCAS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Project Management Process</vt:lpwstr>
  </property>
  <property fmtid="{D5CDD505-2E9C-101B-9397-08002B2CF9AE}" pid="3" name="Document number">
    <vt:lpwstr>VSPL/CMMI/CM/TPL/1.0</vt:lpwstr>
  </property>
  <property fmtid="{D5CDD505-2E9C-101B-9397-08002B2CF9AE}" pid="4" name="KSOProductBuildVer">
    <vt:lpwstr>1033-10.2.0.5996</vt:lpwstr>
  </property>
</Properties>
</file>