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9"/>
        <w:rPr>
          <w:rFonts w:ascii="Arial" w:hAnsi="Arial" w:cs="Times New Roman" w:eastAsiaTheme="minorHAnsi"/>
          <w:sz w:val="20"/>
          <w:szCs w:val="20"/>
        </w:rPr>
      </w:pPr>
      <w:r>
        <w:rPr>
          <w:rFonts w:ascii="Arial" w:hAnsi="Arial" w:cs="Times New Roman" w:eastAsiaTheme="minorHAnsi"/>
          <w:sz w:val="20"/>
          <w:szCs w:val="20"/>
        </w:rPr>
        <w:t xml:space="preserve"> </w:t>
      </w:r>
    </w:p>
    <w:sdt>
      <w:sdtPr>
        <w:rPr>
          <w:rFonts w:ascii="Arial" w:hAnsi="Arial" w:cs="Times New Roman" w:eastAsiaTheme="minorHAnsi"/>
          <w:sz w:val="20"/>
          <w:szCs w:val="20"/>
        </w:rPr>
        <w:id w:val="-1733230730"/>
      </w:sdtPr>
      <w:sdtEndPr>
        <w:rPr>
          <w:rFonts w:ascii="Times New Roman" w:hAnsi="Times New Roman" w:eastAsia="Times New Roman" w:cs="Times New Roman"/>
          <w:b/>
          <w:sz w:val="36"/>
          <w:szCs w:val="36"/>
        </w:rPr>
      </w:sdtEndPr>
      <w:sdtContent>
        <w:p>
          <w:pPr>
            <w:pStyle w:val="79"/>
            <w:rPr>
              <w:color w:val="17375E" w:themeColor="text2" w:themeShade="BF"/>
              <w:sz w:val="32"/>
              <w:szCs w:val="32"/>
            </w:rPr>
          </w:pPr>
          <w:r>
            <w:rPr>
              <w:sz w:val="36"/>
              <w:szCs w:val="36"/>
              <w:lang w:val="en-IN" w:eastAsia="en-IN"/>
            </w:rPr>
            <mc:AlternateContent>
              <mc:Choice Requires="wpg">
                <w:drawing>
                  <wp:anchor distT="0" distB="0" distL="114300" distR="114300" simplePos="0" relativeHeight="251656192" behindDoc="1" locked="0" layoutInCell="1" allowOverlap="1">
                    <wp:simplePos x="0" y="0"/>
                    <wp:positionH relativeFrom="page">
                      <wp:posOffset>1152525</wp:posOffset>
                    </wp:positionH>
                    <wp:positionV relativeFrom="page">
                      <wp:posOffset>71120</wp:posOffset>
                    </wp:positionV>
                    <wp:extent cx="2717165" cy="8920480"/>
                    <wp:effectExtent l="0" t="4445" r="6985" b="0"/>
                    <wp:wrapNone/>
                    <wp:docPr id="26" name="Group 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717165" cy="8920480"/>
                              <a:chOff x="0" y="0"/>
                              <a:chExt cx="21945" cy="91257"/>
                            </a:xfrm>
                          </wpg:grpSpPr>
                          <wps:wsp>
                            <wps:cNvPr id="27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5" cy="9125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8" name="Pentagon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4668"/>
                                <a:ext cx="21945" cy="5521"/>
                              </a:xfrm>
                              <a:prstGeom prst="homePlate">
                                <a:avLst>
                                  <a:gd name="adj" fmla="val 49998"/>
                                </a:avLst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alias w:val="Date"/>
                                    <w:id w:val="314846060"/>
                                    <w:showingPlcHdr/>
                                    <w15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p>
                                      <w:pPr>
                                        <w:pStyle w:val="79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0" rIns="182880" bIns="0" anchor="ctr" anchorCtr="0" upright="1">
                              <a:noAutofit/>
                            </wps:bodyPr>
                          </wps:wsp>
                          <wpg:grpSp>
                            <wpg:cNvPr id="29" name="Group 26"/>
                            <wpg:cNvGrpSpPr/>
                            <wpg:grpSpPr>
                              <a:xfrm>
                                <a:off x="762" y="42100"/>
                                <a:ext cx="20574" cy="49103"/>
                                <a:chOff x="806" y="42118"/>
                                <a:chExt cx="13062" cy="31210"/>
                              </a:xfrm>
                            </wpg:grpSpPr>
                            <wpg:grpSp>
                              <wpg:cNvPr id="30" name="Group 2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" y="42118"/>
                                  <a:ext cx="10478" cy="31210"/>
                                  <a:chOff x="1410" y="42118"/>
                                  <a:chExt cx="10477" cy="31210"/>
                                </a:xfrm>
                              </wpg:grpSpPr>
                              <wps:wsp>
                                <wps:cNvPr id="31" name="Freeform 28"/>
                                <wps:cNvSpPr/>
                                <wps:spPr bwMode="auto">
                                  <a:xfrm>
                                    <a:off x="3696" y="62168"/>
                                    <a:ext cx="1937" cy="6985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982996 w 122"/>
                                      <a:gd name="T3" fmla="*/ 3830638 h 440"/>
                                      <a:gd name="T4" fmla="*/ 2117205 w 122"/>
                                      <a:gd name="T5" fmla="*/ 7661275 h 440"/>
                                      <a:gd name="T6" fmla="*/ 3074988 w 122"/>
                                      <a:gd name="T7" fmla="*/ 10509060 h 440"/>
                                      <a:gd name="T8" fmla="*/ 3074988 w 122"/>
                                      <a:gd name="T9" fmla="*/ 11088688 h 440"/>
                                      <a:gd name="T10" fmla="*/ 1915566 w 122"/>
                                      <a:gd name="T11" fmla="*/ 7711678 h 440"/>
                                      <a:gd name="T12" fmla="*/ 982996 w 122"/>
                                      <a:gd name="T13" fmla="*/ 4536281 h 440"/>
                                      <a:gd name="T14" fmla="*/ 151229 w 122"/>
                                      <a:gd name="T15" fmla="*/ 1335691 h 440"/>
                                      <a:gd name="T16" fmla="*/ 0 w 122"/>
                                      <a:gd name="T17" fmla="*/ 0 h 44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" name="Freeform 29"/>
                                <wps:cNvSpPr/>
                                <wps:spPr bwMode="auto">
                                  <a:xfrm>
                                    <a:off x="5728" y="69058"/>
                                    <a:ext cx="1842" cy="4270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201667 w 116"/>
                                      <a:gd name="T3" fmla="*/ 478796 h 269"/>
                                      <a:gd name="T4" fmla="*/ 932719 w 116"/>
                                      <a:gd name="T5" fmla="*/ 2343547 h 269"/>
                                      <a:gd name="T6" fmla="*/ 1688971 w 116"/>
                                      <a:gd name="T7" fmla="*/ 4208299 h 269"/>
                                      <a:gd name="T8" fmla="*/ 2924175 w 116"/>
                                      <a:gd name="T9" fmla="*/ 6778633 h 269"/>
                                      <a:gd name="T10" fmla="*/ 2722508 w 116"/>
                                      <a:gd name="T11" fmla="*/ 6778633 h 269"/>
                                      <a:gd name="T12" fmla="*/ 1512504 w 116"/>
                                      <a:gd name="T13" fmla="*/ 4258698 h 269"/>
                                      <a:gd name="T14" fmla="*/ 756252 w 116"/>
                                      <a:gd name="T15" fmla="*/ 2469536 h 269"/>
                                      <a:gd name="T16" fmla="*/ 25216 w 116"/>
                                      <a:gd name="T17" fmla="*/ 629992 h 269"/>
                                      <a:gd name="T18" fmla="*/ 0 w 116"/>
                                      <a:gd name="T19" fmla="*/ 0 h 269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3" name="Freeform 30"/>
                                <wps:cNvSpPr/>
                                <wps:spPr bwMode="auto">
                                  <a:xfrm>
                                    <a:off x="1410" y="42118"/>
                                    <a:ext cx="2223" cy="20193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25215 w 140"/>
                                      <a:gd name="T5" fmla="*/ 1990931 h 1272"/>
                                      <a:gd name="T6" fmla="*/ 75630 w 140"/>
                                      <a:gd name="T7" fmla="*/ 4007056 h 1272"/>
                                      <a:gd name="T8" fmla="*/ 302487 w 140"/>
                                      <a:gd name="T9" fmla="*/ 7988903 h 1272"/>
                                      <a:gd name="T10" fmla="*/ 579774 w 140"/>
                                      <a:gd name="T11" fmla="*/ 11995944 h 1272"/>
                                      <a:gd name="T12" fmla="*/ 983090 w 140"/>
                                      <a:gd name="T13" fmla="*/ 15977791 h 1272"/>
                                      <a:gd name="T14" fmla="*/ 1462019 w 140"/>
                                      <a:gd name="T15" fmla="*/ 19959638 h 1272"/>
                                      <a:gd name="T16" fmla="*/ 2092208 w 140"/>
                                      <a:gd name="T17" fmla="*/ 23891081 h 1272"/>
                                      <a:gd name="T18" fmla="*/ 2697182 w 140"/>
                                      <a:gd name="T19" fmla="*/ 27368897 h 1272"/>
                                      <a:gd name="T20" fmla="*/ 3402984 w 140"/>
                                      <a:gd name="T21" fmla="*/ 30821519 h 1272"/>
                                      <a:gd name="T22" fmla="*/ 3529013 w 140"/>
                                      <a:gd name="T23" fmla="*/ 32056388 h 1272"/>
                                      <a:gd name="T24" fmla="*/ 3478598 w 140"/>
                                      <a:gd name="T25" fmla="*/ 31804372 h 1272"/>
                                      <a:gd name="T26" fmla="*/ 2646767 w 140"/>
                                      <a:gd name="T27" fmla="*/ 27872928 h 1272"/>
                                      <a:gd name="T28" fmla="*/ 1940965 w 140"/>
                                      <a:gd name="T29" fmla="*/ 23916291 h 1272"/>
                                      <a:gd name="T30" fmla="*/ 1335991 w 140"/>
                                      <a:gd name="T31" fmla="*/ 19959638 h 1272"/>
                                      <a:gd name="T32" fmla="*/ 882261 w 140"/>
                                      <a:gd name="T33" fmla="*/ 15977791 h 1272"/>
                                      <a:gd name="T34" fmla="*/ 504145 w 140"/>
                                      <a:gd name="T35" fmla="*/ 11995944 h 1272"/>
                                      <a:gd name="T36" fmla="*/ 226873 w 140"/>
                                      <a:gd name="T37" fmla="*/ 7988903 h 1272"/>
                                      <a:gd name="T38" fmla="*/ 50414 w 140"/>
                                      <a:gd name="T39" fmla="*/ 4007056 h 1272"/>
                                      <a:gd name="T40" fmla="*/ 0 w 140"/>
                                      <a:gd name="T41" fmla="*/ 1990931 h 1272"/>
                                      <a:gd name="T42" fmla="*/ 0 w 140"/>
                                      <a:gd name="T43" fmla="*/ 0 h 1272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  <a:gd name="T57" fmla="*/ 0 60000 65536"/>
                                      <a:gd name="T58" fmla="*/ 0 60000 65536"/>
                                      <a:gd name="T59" fmla="*/ 0 60000 65536"/>
                                      <a:gd name="T60" fmla="*/ 0 60000 65536"/>
                                      <a:gd name="T61" fmla="*/ 0 60000 65536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</a:gdLst>
                                    <a:ahLst/>
                                    <a:cxnLst>
                                      <a:cxn ang="T44">
                                        <a:pos x="T0" y="T1"/>
                                      </a:cxn>
                                      <a:cxn ang="T45">
                                        <a:pos x="T2" y="T3"/>
                                      </a:cxn>
                                      <a:cxn ang="T46">
                                        <a:pos x="T4" y="T5"/>
                                      </a:cxn>
                                      <a:cxn ang="T47">
                                        <a:pos x="T6" y="T7"/>
                                      </a:cxn>
                                      <a:cxn ang="T48">
                                        <a:pos x="T8" y="T9"/>
                                      </a:cxn>
                                      <a:cxn ang="T49">
                                        <a:pos x="T10" y="T11"/>
                                      </a:cxn>
                                      <a:cxn ang="T50">
                                        <a:pos x="T12" y="T13"/>
                                      </a:cxn>
                                      <a:cxn ang="T51">
                                        <a:pos x="T14" y="T15"/>
                                      </a:cxn>
                                      <a:cxn ang="T52">
                                        <a:pos x="T16" y="T17"/>
                                      </a:cxn>
                                      <a:cxn ang="T53">
                                        <a:pos x="T18" y="T19"/>
                                      </a:cxn>
                                      <a:cxn ang="T54">
                                        <a:pos x="T20" y="T21"/>
                                      </a:cxn>
                                      <a:cxn ang="T55">
                                        <a:pos x="T22" y="T23"/>
                                      </a:cxn>
                                      <a:cxn ang="T56">
                                        <a:pos x="T24" y="T25"/>
                                      </a:cxn>
                                      <a:cxn ang="T57">
                                        <a:pos x="T26" y="T27"/>
                                      </a:cxn>
                                      <a:cxn ang="T58">
                                        <a:pos x="T28" y="T29"/>
                                      </a:cxn>
                                      <a:cxn ang="T59">
                                        <a:pos x="T30" y="T31"/>
                                      </a:cxn>
                                      <a:cxn ang="T60">
                                        <a:pos x="T32" y="T33"/>
                                      </a:cxn>
                                      <a:cxn ang="T61">
                                        <a:pos x="T34" y="T35"/>
                                      </a:cxn>
                                      <a:cxn ang="T62">
                                        <a:pos x="T36" y="T37"/>
                                      </a:cxn>
                                      <a:cxn ang="T63">
                                        <a:pos x="T38" y="T39"/>
                                      </a:cxn>
                                      <a:cxn ang="T64">
                                        <a:pos x="T40" y="T41"/>
                                      </a:cxn>
                                      <a:cxn ang="T65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4" name="Freeform 31"/>
                                <wps:cNvSpPr/>
                                <wps:spPr bwMode="auto">
                                  <a:xfrm>
                                    <a:off x="3410" y="48611"/>
                                    <a:ext cx="715" cy="13557"/>
                                  </a:xfrm>
                                  <a:custGeom>
                                    <a:avLst/>
                                    <a:gdLst>
                                      <a:gd name="T0" fmla="*/ 1135070 w 45"/>
                                      <a:gd name="T1" fmla="*/ 0 h 854"/>
                                      <a:gd name="T2" fmla="*/ 1135070 w 45"/>
                                      <a:gd name="T3" fmla="*/ 0 h 854"/>
                                      <a:gd name="T4" fmla="*/ 882834 w 45"/>
                                      <a:gd name="T5" fmla="*/ 1663272 h 854"/>
                                      <a:gd name="T6" fmla="*/ 655814 w 45"/>
                                      <a:gd name="T7" fmla="*/ 3351754 h 854"/>
                                      <a:gd name="T8" fmla="*/ 353131 w 45"/>
                                      <a:gd name="T9" fmla="*/ 6728701 h 854"/>
                                      <a:gd name="T10" fmla="*/ 151342 w 45"/>
                                      <a:gd name="T11" fmla="*/ 10105648 h 854"/>
                                      <a:gd name="T12" fmla="*/ 75679 w 45"/>
                                      <a:gd name="T13" fmla="*/ 13457386 h 854"/>
                                      <a:gd name="T14" fmla="*/ 151342 w 45"/>
                                      <a:gd name="T15" fmla="*/ 16859542 h 854"/>
                                      <a:gd name="T16" fmla="*/ 353131 w 45"/>
                                      <a:gd name="T17" fmla="*/ 20236489 h 854"/>
                                      <a:gd name="T18" fmla="*/ 454025 w 45"/>
                                      <a:gd name="T19" fmla="*/ 21521738 h 854"/>
                                      <a:gd name="T20" fmla="*/ 454025 w 45"/>
                                      <a:gd name="T21" fmla="*/ 21446142 h 854"/>
                                      <a:gd name="T22" fmla="*/ 227020 w 45"/>
                                      <a:gd name="T23" fmla="*/ 20513694 h 854"/>
                                      <a:gd name="T24" fmla="*/ 201789 w 45"/>
                                      <a:gd name="T25" fmla="*/ 20236489 h 854"/>
                                      <a:gd name="T26" fmla="*/ 25232 w 45"/>
                                      <a:gd name="T27" fmla="*/ 16859542 h 854"/>
                                      <a:gd name="T28" fmla="*/ 0 w 45"/>
                                      <a:gd name="T29" fmla="*/ 13457386 h 854"/>
                                      <a:gd name="T30" fmla="*/ 75679 w 45"/>
                                      <a:gd name="T31" fmla="*/ 10105648 h 854"/>
                                      <a:gd name="T32" fmla="*/ 302683 w 45"/>
                                      <a:gd name="T33" fmla="*/ 6728701 h 854"/>
                                      <a:gd name="T34" fmla="*/ 630598 w 45"/>
                                      <a:gd name="T35" fmla="*/ 3326545 h 854"/>
                                      <a:gd name="T36" fmla="*/ 857603 w 45"/>
                                      <a:gd name="T37" fmla="*/ 1663272 h 854"/>
                                      <a:gd name="T38" fmla="*/ 1135070 w 45"/>
                                      <a:gd name="T39" fmla="*/ 0 h 854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  <a:gd name="T57" fmla="*/ 0 60000 65536"/>
                                      <a:gd name="T58" fmla="*/ 0 60000 65536"/>
                                      <a:gd name="T59" fmla="*/ 0 60000 65536"/>
                                    </a:gdLst>
                                    <a:ahLst/>
                                    <a:cxnLst>
                                      <a:cxn ang="T40">
                                        <a:pos x="T0" y="T1"/>
                                      </a:cxn>
                                      <a:cxn ang="T41">
                                        <a:pos x="T2" y="T3"/>
                                      </a:cxn>
                                      <a:cxn ang="T42">
                                        <a:pos x="T4" y="T5"/>
                                      </a:cxn>
                                      <a:cxn ang="T43">
                                        <a:pos x="T6" y="T7"/>
                                      </a:cxn>
                                      <a:cxn ang="T44">
                                        <a:pos x="T8" y="T9"/>
                                      </a:cxn>
                                      <a:cxn ang="T45">
                                        <a:pos x="T10" y="T11"/>
                                      </a:cxn>
                                      <a:cxn ang="T46">
                                        <a:pos x="T12" y="T13"/>
                                      </a:cxn>
                                      <a:cxn ang="T47">
                                        <a:pos x="T14" y="T15"/>
                                      </a:cxn>
                                      <a:cxn ang="T48">
                                        <a:pos x="T16" y="T17"/>
                                      </a:cxn>
                                      <a:cxn ang="T49">
                                        <a:pos x="T18" y="T19"/>
                                      </a:cxn>
                                      <a:cxn ang="T50">
                                        <a:pos x="T20" y="T21"/>
                                      </a:cxn>
                                      <a:cxn ang="T51">
                                        <a:pos x="T22" y="T23"/>
                                      </a:cxn>
                                      <a:cxn ang="T52">
                                        <a:pos x="T24" y="T25"/>
                                      </a:cxn>
                                      <a:cxn ang="T53">
                                        <a:pos x="T26" y="T27"/>
                                      </a:cxn>
                                      <a:cxn ang="T54">
                                        <a:pos x="T28" y="T29"/>
                                      </a:cxn>
                                      <a:cxn ang="T55">
                                        <a:pos x="T30" y="T31"/>
                                      </a:cxn>
                                      <a:cxn ang="T56">
                                        <a:pos x="T32" y="T33"/>
                                      </a:cxn>
                                      <a:cxn ang="T57">
                                        <a:pos x="T34" y="T35"/>
                                      </a:cxn>
                                      <a:cxn ang="T58">
                                        <a:pos x="T36" y="T37"/>
                                      </a:cxn>
                                      <a:cxn ang="T59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" name="Freeform 32"/>
                                <wps:cNvSpPr/>
                                <wps:spPr bwMode="auto">
                                  <a:xfrm>
                                    <a:off x="3633" y="62311"/>
                                    <a:ext cx="2444" cy="9985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251938 w 154"/>
                                      <a:gd name="T3" fmla="*/ 1108827 h 629"/>
                                      <a:gd name="T4" fmla="*/ 529078 w 154"/>
                                      <a:gd name="T5" fmla="*/ 3175278 h 629"/>
                                      <a:gd name="T6" fmla="*/ 856590 w 154"/>
                                      <a:gd name="T7" fmla="*/ 5216535 h 629"/>
                                      <a:gd name="T8" fmla="*/ 1335281 w 154"/>
                                      <a:gd name="T9" fmla="*/ 7383788 h 629"/>
                                      <a:gd name="T10" fmla="*/ 1889545 w 154"/>
                                      <a:gd name="T11" fmla="*/ 9576234 h 629"/>
                                      <a:gd name="T12" fmla="*/ 2519383 w 154"/>
                                      <a:gd name="T13" fmla="*/ 11743487 h 629"/>
                                      <a:gd name="T14" fmla="*/ 3023260 w 154"/>
                                      <a:gd name="T15" fmla="*/ 13129529 h 629"/>
                                      <a:gd name="T16" fmla="*/ 3552338 w 154"/>
                                      <a:gd name="T17" fmla="*/ 14515555 h 629"/>
                                      <a:gd name="T18" fmla="*/ 3829462 w 154"/>
                                      <a:gd name="T19" fmla="*/ 15573981 h 629"/>
                                      <a:gd name="T20" fmla="*/ 3879850 w 154"/>
                                      <a:gd name="T21" fmla="*/ 15851195 h 629"/>
                                      <a:gd name="T22" fmla="*/ 3527136 w 154"/>
                                      <a:gd name="T23" fmla="*/ 14994374 h 629"/>
                                      <a:gd name="T24" fmla="*/ 2897299 w 154"/>
                                      <a:gd name="T25" fmla="*/ 13406728 h 629"/>
                                      <a:gd name="T26" fmla="*/ 2343034 w 154"/>
                                      <a:gd name="T27" fmla="*/ 11793888 h 629"/>
                                      <a:gd name="T28" fmla="*/ 1687995 w 154"/>
                                      <a:gd name="T29" fmla="*/ 9651844 h 629"/>
                                      <a:gd name="T30" fmla="*/ 1184118 w 154"/>
                                      <a:gd name="T31" fmla="*/ 7434190 h 629"/>
                                      <a:gd name="T32" fmla="*/ 705427 w 154"/>
                                      <a:gd name="T33" fmla="*/ 5216535 h 629"/>
                                      <a:gd name="T34" fmla="*/ 302326 w 154"/>
                                      <a:gd name="T35" fmla="*/ 2620864 h 629"/>
                                      <a:gd name="T36" fmla="*/ 0 w 154"/>
                                      <a:gd name="T37" fmla="*/ 0 h 629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</a:gdLst>
                                    <a:ahLst/>
                                    <a:cxnLst>
                                      <a:cxn ang="T38">
                                        <a:pos x="T0" y="T1"/>
                                      </a:cxn>
                                      <a:cxn ang="T39">
                                        <a:pos x="T2" y="T3"/>
                                      </a:cxn>
                                      <a:cxn ang="T40">
                                        <a:pos x="T4" y="T5"/>
                                      </a:cxn>
                                      <a:cxn ang="T41">
                                        <a:pos x="T6" y="T7"/>
                                      </a:cxn>
                                      <a:cxn ang="T42">
                                        <a:pos x="T8" y="T9"/>
                                      </a:cxn>
                                      <a:cxn ang="T43">
                                        <a:pos x="T10" y="T11"/>
                                      </a:cxn>
                                      <a:cxn ang="T44">
                                        <a:pos x="T12" y="T13"/>
                                      </a:cxn>
                                      <a:cxn ang="T45">
                                        <a:pos x="T14" y="T15"/>
                                      </a:cxn>
                                      <a:cxn ang="T46">
                                        <a:pos x="T16" y="T17"/>
                                      </a:cxn>
                                      <a:cxn ang="T47">
                                        <a:pos x="T18" y="T19"/>
                                      </a:cxn>
                                      <a:cxn ang="T48">
                                        <a:pos x="T20" y="T21"/>
                                      </a:cxn>
                                      <a:cxn ang="T49">
                                        <a:pos x="T22" y="T23"/>
                                      </a:cxn>
                                      <a:cxn ang="T50">
                                        <a:pos x="T24" y="T25"/>
                                      </a:cxn>
                                      <a:cxn ang="T51">
                                        <a:pos x="T26" y="T27"/>
                                      </a:cxn>
                                      <a:cxn ang="T52">
                                        <a:pos x="T28" y="T29"/>
                                      </a:cxn>
                                      <a:cxn ang="T53">
                                        <a:pos x="T30" y="T31"/>
                                      </a:cxn>
                                      <a:cxn ang="T54">
                                        <a:pos x="T32" y="T33"/>
                                      </a:cxn>
                                      <a:cxn ang="T55">
                                        <a:pos x="T34" y="T35"/>
                                      </a:cxn>
                                      <a:cxn ang="T56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" name="Freeform 33"/>
                                <wps:cNvSpPr/>
                                <wps:spPr bwMode="auto">
                                  <a:xfrm>
                                    <a:off x="6204" y="72233"/>
                                    <a:ext cx="524" cy="1095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831858 w 33"/>
                                      <a:gd name="T3" fmla="*/ 1738320 h 69"/>
                                      <a:gd name="T4" fmla="*/ 604982 w 33"/>
                                      <a:gd name="T5" fmla="*/ 1738320 h 69"/>
                                      <a:gd name="T6" fmla="*/ 302491 w 33"/>
                                      <a:gd name="T7" fmla="*/ 881761 h 69"/>
                                      <a:gd name="T8" fmla="*/ 0 w 33"/>
                                      <a:gd name="T9" fmla="*/ 0 h 69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ahLst/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" name="Freeform 34"/>
                                <wps:cNvSpPr/>
                                <wps:spPr bwMode="auto">
                                  <a:xfrm>
                                    <a:off x="3553" y="61533"/>
                                    <a:ext cx="238" cy="1476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226703 w 15"/>
                                      <a:gd name="T3" fmla="*/ 932229 h 93"/>
                                      <a:gd name="T4" fmla="*/ 226703 w 15"/>
                                      <a:gd name="T5" fmla="*/ 1007806 h 93"/>
                                      <a:gd name="T6" fmla="*/ 377833 w 15"/>
                                      <a:gd name="T7" fmla="*/ 2343158 h 93"/>
                                      <a:gd name="T8" fmla="*/ 125950 w 15"/>
                                      <a:gd name="T9" fmla="*/ 1234571 h 93"/>
                                      <a:gd name="T10" fmla="*/ 0 w 15"/>
                                      <a:gd name="T11" fmla="*/ 0 h 93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" name="Freeform 35"/>
                                <wps:cNvSpPr/>
                                <wps:spPr bwMode="auto">
                                  <a:xfrm>
                                    <a:off x="5633" y="56897"/>
                                    <a:ext cx="6255" cy="12161"/>
                                  </a:xfrm>
                                  <a:custGeom>
                                    <a:avLst/>
                                    <a:gdLst>
                                      <a:gd name="T0" fmla="*/ 9929813 w 394"/>
                                      <a:gd name="T1" fmla="*/ 0 h 766"/>
                                      <a:gd name="T2" fmla="*/ 9929813 w 394"/>
                                      <a:gd name="T3" fmla="*/ 0 h 766"/>
                                      <a:gd name="T4" fmla="*/ 8972115 w 394"/>
                                      <a:gd name="T5" fmla="*/ 957718 h 766"/>
                                      <a:gd name="T6" fmla="*/ 8039628 w 394"/>
                                      <a:gd name="T7" fmla="*/ 1940648 h 766"/>
                                      <a:gd name="T8" fmla="*/ 7157530 w 394"/>
                                      <a:gd name="T9" fmla="*/ 2948773 h 766"/>
                                      <a:gd name="T10" fmla="*/ 6275448 w 394"/>
                                      <a:gd name="T11" fmla="*/ 4032499 h 766"/>
                                      <a:gd name="T12" fmla="*/ 5216940 w 394"/>
                                      <a:gd name="T13" fmla="*/ 5494279 h 766"/>
                                      <a:gd name="T14" fmla="*/ 4234032 w 394"/>
                                      <a:gd name="T15" fmla="*/ 6956060 h 766"/>
                                      <a:gd name="T16" fmla="*/ 3301545 w 394"/>
                                      <a:gd name="T17" fmla="*/ 8543865 h 766"/>
                                      <a:gd name="T18" fmla="*/ 2469852 w 394"/>
                                      <a:gd name="T19" fmla="*/ 10131653 h 766"/>
                                      <a:gd name="T20" fmla="*/ 1738985 w 394"/>
                                      <a:gd name="T21" fmla="*/ 11769864 h 766"/>
                                      <a:gd name="T22" fmla="*/ 1134124 w 394"/>
                                      <a:gd name="T23" fmla="*/ 13483675 h 766"/>
                                      <a:gd name="T24" fmla="*/ 655267 w 394"/>
                                      <a:gd name="T25" fmla="*/ 15222683 h 766"/>
                                      <a:gd name="T26" fmla="*/ 352836 w 394"/>
                                      <a:gd name="T27" fmla="*/ 16961706 h 766"/>
                                      <a:gd name="T28" fmla="*/ 176426 w 394"/>
                                      <a:gd name="T29" fmla="*/ 18801525 h 766"/>
                                      <a:gd name="T30" fmla="*/ 151215 w 394"/>
                                      <a:gd name="T31" fmla="*/ 19305588 h 766"/>
                                      <a:gd name="T32" fmla="*/ 0 w 394"/>
                                      <a:gd name="T33" fmla="*/ 18877142 h 766"/>
                                      <a:gd name="T34" fmla="*/ 25211 w 394"/>
                                      <a:gd name="T35" fmla="*/ 18751119 h 766"/>
                                      <a:gd name="T36" fmla="*/ 176426 w 394"/>
                                      <a:gd name="T37" fmla="*/ 16961706 h 766"/>
                                      <a:gd name="T38" fmla="*/ 529262 w 394"/>
                                      <a:gd name="T39" fmla="*/ 15197487 h 766"/>
                                      <a:gd name="T40" fmla="*/ 1008103 w 394"/>
                                      <a:gd name="T41" fmla="*/ 13433269 h 766"/>
                                      <a:gd name="T42" fmla="*/ 1638175 w 394"/>
                                      <a:gd name="T43" fmla="*/ 11744652 h 766"/>
                                      <a:gd name="T44" fmla="*/ 2369042 w 394"/>
                                      <a:gd name="T45" fmla="*/ 10081247 h 766"/>
                                      <a:gd name="T46" fmla="*/ 3200734 w 394"/>
                                      <a:gd name="T47" fmla="*/ 8468247 h 766"/>
                                      <a:gd name="T48" fmla="*/ 4133221 w 394"/>
                                      <a:gd name="T49" fmla="*/ 6930865 h 766"/>
                                      <a:gd name="T50" fmla="*/ 5141324 w 394"/>
                                      <a:gd name="T51" fmla="*/ 5418678 h 766"/>
                                      <a:gd name="T52" fmla="*/ 6250237 w 394"/>
                                      <a:gd name="T53" fmla="*/ 3982092 h 766"/>
                                      <a:gd name="T54" fmla="*/ 7107125 w 394"/>
                                      <a:gd name="T55" fmla="*/ 2923562 h 766"/>
                                      <a:gd name="T56" fmla="*/ 8014417 w 394"/>
                                      <a:gd name="T57" fmla="*/ 1915437 h 766"/>
                                      <a:gd name="T58" fmla="*/ 8921710 w 394"/>
                                      <a:gd name="T59" fmla="*/ 932523 h 766"/>
                                      <a:gd name="T60" fmla="*/ 9929813 w 394"/>
                                      <a:gd name="T61" fmla="*/ 0 h 766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  <a:gd name="T66" fmla="*/ 0 60000 65536"/>
                                      <a:gd name="T67" fmla="*/ 0 60000 65536"/>
                                      <a:gd name="T68" fmla="*/ 0 60000 65536"/>
                                      <a:gd name="T69" fmla="*/ 0 60000 65536"/>
                                      <a:gd name="T70" fmla="*/ 0 60000 65536"/>
                                      <a:gd name="T71" fmla="*/ 0 60000 65536"/>
                                      <a:gd name="T72" fmla="*/ 0 60000 65536"/>
                                      <a:gd name="T73" fmla="*/ 0 60000 65536"/>
                                      <a:gd name="T74" fmla="*/ 0 60000 65536"/>
                                      <a:gd name="T75" fmla="*/ 0 60000 65536"/>
                                      <a:gd name="T76" fmla="*/ 0 60000 65536"/>
                                      <a:gd name="T77" fmla="*/ 0 60000 65536"/>
                                      <a:gd name="T78" fmla="*/ 0 60000 65536"/>
                                      <a:gd name="T79" fmla="*/ 0 60000 65536"/>
                                      <a:gd name="T80" fmla="*/ 0 60000 65536"/>
                                      <a:gd name="T81" fmla="*/ 0 60000 65536"/>
                                      <a:gd name="T82" fmla="*/ 0 60000 65536"/>
                                      <a:gd name="T83" fmla="*/ 0 60000 65536"/>
                                      <a:gd name="T84" fmla="*/ 0 60000 65536"/>
                                      <a:gd name="T85" fmla="*/ 0 60000 65536"/>
                                      <a:gd name="T86" fmla="*/ 0 60000 65536"/>
                                      <a:gd name="T87" fmla="*/ 0 60000 65536"/>
                                      <a:gd name="T88" fmla="*/ 0 60000 65536"/>
                                      <a:gd name="T89" fmla="*/ 0 60000 65536"/>
                                      <a:gd name="T90" fmla="*/ 0 60000 65536"/>
                                      <a:gd name="T91" fmla="*/ 0 60000 65536"/>
                                      <a:gd name="T92" fmla="*/ 0 60000 65536"/>
                                    </a:gdLst>
                                    <a:ahLst/>
                                    <a:cxnLst>
                                      <a:cxn ang="T62">
                                        <a:pos x="T0" y="T1"/>
                                      </a:cxn>
                                      <a:cxn ang="T63">
                                        <a:pos x="T2" y="T3"/>
                                      </a:cxn>
                                      <a:cxn ang="T64">
                                        <a:pos x="T4" y="T5"/>
                                      </a:cxn>
                                      <a:cxn ang="T65">
                                        <a:pos x="T6" y="T7"/>
                                      </a:cxn>
                                      <a:cxn ang="T66">
                                        <a:pos x="T8" y="T9"/>
                                      </a:cxn>
                                      <a:cxn ang="T67">
                                        <a:pos x="T10" y="T11"/>
                                      </a:cxn>
                                      <a:cxn ang="T68">
                                        <a:pos x="T12" y="T13"/>
                                      </a:cxn>
                                      <a:cxn ang="T69">
                                        <a:pos x="T14" y="T15"/>
                                      </a:cxn>
                                      <a:cxn ang="T70">
                                        <a:pos x="T16" y="T17"/>
                                      </a:cxn>
                                      <a:cxn ang="T71">
                                        <a:pos x="T18" y="T19"/>
                                      </a:cxn>
                                      <a:cxn ang="T72">
                                        <a:pos x="T20" y="T21"/>
                                      </a:cxn>
                                      <a:cxn ang="T73">
                                        <a:pos x="T22" y="T23"/>
                                      </a:cxn>
                                      <a:cxn ang="T74">
                                        <a:pos x="T24" y="T25"/>
                                      </a:cxn>
                                      <a:cxn ang="T75">
                                        <a:pos x="T26" y="T27"/>
                                      </a:cxn>
                                      <a:cxn ang="T76">
                                        <a:pos x="T28" y="T29"/>
                                      </a:cxn>
                                      <a:cxn ang="T77">
                                        <a:pos x="T30" y="T31"/>
                                      </a:cxn>
                                      <a:cxn ang="T78">
                                        <a:pos x="T32" y="T33"/>
                                      </a:cxn>
                                      <a:cxn ang="T79">
                                        <a:pos x="T34" y="T35"/>
                                      </a:cxn>
                                      <a:cxn ang="T80">
                                        <a:pos x="T36" y="T37"/>
                                      </a:cxn>
                                      <a:cxn ang="T81">
                                        <a:pos x="T38" y="T39"/>
                                      </a:cxn>
                                      <a:cxn ang="T82">
                                        <a:pos x="T40" y="T41"/>
                                      </a:cxn>
                                      <a:cxn ang="T83">
                                        <a:pos x="T42" y="T43"/>
                                      </a:cxn>
                                      <a:cxn ang="T84">
                                        <a:pos x="T44" y="T45"/>
                                      </a:cxn>
                                      <a:cxn ang="T85">
                                        <a:pos x="T46" y="T47"/>
                                      </a:cxn>
                                      <a:cxn ang="T86">
                                        <a:pos x="T48" y="T49"/>
                                      </a:cxn>
                                      <a:cxn ang="T87">
                                        <a:pos x="T50" y="T51"/>
                                      </a:cxn>
                                      <a:cxn ang="T88">
                                        <a:pos x="T52" y="T53"/>
                                      </a:cxn>
                                      <a:cxn ang="T89">
                                        <a:pos x="T54" y="T55"/>
                                      </a:cxn>
                                      <a:cxn ang="T90">
                                        <a:pos x="T56" y="T57"/>
                                      </a:cxn>
                                      <a:cxn ang="T91">
                                        <a:pos x="T58" y="T59"/>
                                      </a:cxn>
                                      <a:cxn ang="T92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" name="Freeform 36"/>
                                <wps:cNvSpPr/>
                                <wps:spPr bwMode="auto">
                                  <a:xfrm>
                                    <a:off x="5633" y="69153"/>
                                    <a:ext cx="571" cy="3080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151077 w 36"/>
                                      <a:gd name="T3" fmla="*/ 403258 h 194"/>
                                      <a:gd name="T4" fmla="*/ 176265 w 36"/>
                                      <a:gd name="T5" fmla="*/ 478876 h 194"/>
                                      <a:gd name="T6" fmla="*/ 276983 w 36"/>
                                      <a:gd name="T7" fmla="*/ 2016289 h 194"/>
                                      <a:gd name="T8" fmla="*/ 503590 w 36"/>
                                      <a:gd name="T9" fmla="*/ 3326876 h 194"/>
                                      <a:gd name="T10" fmla="*/ 830932 w 36"/>
                                      <a:gd name="T11" fmla="*/ 4662675 h 194"/>
                                      <a:gd name="T12" fmla="*/ 906463 w 36"/>
                                      <a:gd name="T13" fmla="*/ 4889500 h 194"/>
                                      <a:gd name="T14" fmla="*/ 528778 w 36"/>
                                      <a:gd name="T15" fmla="*/ 4057789 h 194"/>
                                      <a:gd name="T16" fmla="*/ 377701 w 36"/>
                                      <a:gd name="T17" fmla="*/ 3654531 h 194"/>
                                      <a:gd name="T18" fmla="*/ 125906 w 36"/>
                                      <a:gd name="T19" fmla="*/ 2041500 h 194"/>
                                      <a:gd name="T20" fmla="*/ 25187 w 36"/>
                                      <a:gd name="T21" fmla="*/ 1033356 h 194"/>
                                      <a:gd name="T22" fmla="*/ 0 w 36"/>
                                      <a:gd name="T23" fmla="*/ 0 h 194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  <a:gd name="T30" fmla="*/ 0 60000 65536"/>
                                      <a:gd name="T31" fmla="*/ 0 60000 65536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</a:gdLst>
                                    <a:ahLst/>
                                    <a:cxnLst>
                                      <a:cxn ang="T24">
                                        <a:pos x="T0" y="T1"/>
                                      </a:cxn>
                                      <a:cxn ang="T25">
                                        <a:pos x="T2" y="T3"/>
                                      </a:cxn>
                                      <a:cxn ang="T26">
                                        <a:pos x="T4" y="T5"/>
                                      </a:cxn>
                                      <a:cxn ang="T27">
                                        <a:pos x="T6" y="T7"/>
                                      </a:cxn>
                                      <a:cxn ang="T28">
                                        <a:pos x="T8" y="T9"/>
                                      </a:cxn>
                                      <a:cxn ang="T29">
                                        <a:pos x="T10" y="T11"/>
                                      </a:cxn>
                                      <a:cxn ang="T30">
                                        <a:pos x="T12" y="T13"/>
                                      </a:cxn>
                                      <a:cxn ang="T31">
                                        <a:pos x="T14" y="T15"/>
                                      </a:cxn>
                                      <a:cxn ang="T32">
                                        <a:pos x="T16" y="T17"/>
                                      </a:cxn>
                                      <a:cxn ang="T33">
                                        <a:pos x="T18" y="T19"/>
                                      </a:cxn>
                                      <a:cxn ang="T34">
                                        <a:pos x="T20" y="T21"/>
                                      </a:cxn>
                                      <a:cxn ang="T35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" name="Freeform 37"/>
                                <wps:cNvSpPr/>
                                <wps:spPr bwMode="auto">
                                  <a:xfrm>
                                    <a:off x="6077" y="72296"/>
                                    <a:ext cx="493" cy="1032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782645 w 31"/>
                                      <a:gd name="T3" fmla="*/ 1638308 h 65"/>
                                      <a:gd name="T4" fmla="*/ 580674 w 31"/>
                                      <a:gd name="T5" fmla="*/ 1638308 h 65"/>
                                      <a:gd name="T6" fmla="*/ 0 w 31"/>
                                      <a:gd name="T7" fmla="*/ 0 h 65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ahLst/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" name="Freeform 38"/>
                                <wps:cNvSpPr/>
                                <wps:spPr bwMode="auto">
                                  <a:xfrm>
                                    <a:off x="5633" y="68788"/>
                                    <a:ext cx="111" cy="666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151039 w 7"/>
                                      <a:gd name="T3" fmla="*/ 427953 h 42"/>
                                      <a:gd name="T4" fmla="*/ 176220 w 7"/>
                                      <a:gd name="T5" fmla="*/ 1057275 h 42"/>
                                      <a:gd name="T6" fmla="*/ 151039 w 7"/>
                                      <a:gd name="T7" fmla="*/ 981763 h 42"/>
                                      <a:gd name="T8" fmla="*/ 0 w 7"/>
                                      <a:gd name="T9" fmla="*/ 578992 h 42"/>
                                      <a:gd name="T10" fmla="*/ 0 w 7"/>
                                      <a:gd name="T11" fmla="*/ 0 h 42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" name="Freeform 39"/>
                                <wps:cNvSpPr/>
                                <wps:spPr bwMode="auto">
                                  <a:xfrm>
                                    <a:off x="5871" y="71455"/>
                                    <a:ext cx="714" cy="1873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151130 w 45"/>
                                      <a:gd name="T3" fmla="*/ 403171 h 118"/>
                                      <a:gd name="T4" fmla="*/ 528963 w 45"/>
                                      <a:gd name="T5" fmla="*/ 1234720 h 118"/>
                                      <a:gd name="T6" fmla="*/ 831223 w 45"/>
                                      <a:gd name="T7" fmla="*/ 2116649 h 118"/>
                                      <a:gd name="T8" fmla="*/ 1133483 w 45"/>
                                      <a:gd name="T9" fmla="*/ 2973388 h 118"/>
                                      <a:gd name="T10" fmla="*/ 1108287 w 45"/>
                                      <a:gd name="T11" fmla="*/ 2973388 h 118"/>
                                      <a:gd name="T12" fmla="*/ 327456 w 45"/>
                                      <a:gd name="T13" fmla="*/ 1335512 h 118"/>
                                      <a:gd name="T14" fmla="*/ 277080 w 45"/>
                                      <a:gd name="T15" fmla="*/ 1058324 h 118"/>
                                      <a:gd name="T16" fmla="*/ 0 w 45"/>
                                      <a:gd name="T17" fmla="*/ 0 h 118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3" name="Group 40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" y="48269"/>
                                  <a:ext cx="13063" cy="25059"/>
                                  <a:chOff x="806" y="46499"/>
                                  <a:chExt cx="8747" cy="16779"/>
                                </a:xfrm>
                              </wpg:grpSpPr>
                              <wps:wsp>
                                <wps:cNvPr id="44" name="Freeform 41"/>
                                <wps:cNvSpPr/>
                                <wps:spPr bwMode="auto">
                                  <a:xfrm>
                                    <a:off x="1187" y="51897"/>
                                    <a:ext cx="1984" cy="7143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1033077 w 125"/>
                                      <a:gd name="T3" fmla="*/ 3905840 h 450"/>
                                      <a:gd name="T4" fmla="*/ 2166925 w 125"/>
                                      <a:gd name="T5" fmla="*/ 7786473 h 450"/>
                                      <a:gd name="T6" fmla="*/ 3149608 w 125"/>
                                      <a:gd name="T7" fmla="*/ 10709548 h 450"/>
                                      <a:gd name="T8" fmla="*/ 3149608 w 125"/>
                                      <a:gd name="T9" fmla="*/ 11339513 h 450"/>
                                      <a:gd name="T10" fmla="*/ 1990555 w 125"/>
                                      <a:gd name="T11" fmla="*/ 7836871 h 450"/>
                                      <a:gd name="T12" fmla="*/ 1033077 w 125"/>
                                      <a:gd name="T13" fmla="*/ 4611410 h 450"/>
                                      <a:gd name="T14" fmla="*/ 176386 w 125"/>
                                      <a:gd name="T15" fmla="*/ 1360742 h 450"/>
                                      <a:gd name="T16" fmla="*/ 0 w 125"/>
                                      <a:gd name="T17" fmla="*/ 0 h 45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" name="Freeform 42"/>
                                <wps:cNvSpPr/>
                                <wps:spPr bwMode="auto">
                                  <a:xfrm>
                                    <a:off x="3282" y="58913"/>
                                    <a:ext cx="1874" cy="4366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201693 w 118"/>
                                      <a:gd name="T3" fmla="*/ 504075 h 275"/>
                                      <a:gd name="T4" fmla="*/ 932839 w 118"/>
                                      <a:gd name="T5" fmla="*/ 2419558 h 275"/>
                                      <a:gd name="T6" fmla="*/ 1739612 w 118"/>
                                      <a:gd name="T7" fmla="*/ 4284634 h 275"/>
                                      <a:gd name="T8" fmla="*/ 2974975 w 118"/>
                                      <a:gd name="T9" fmla="*/ 6931033 h 275"/>
                                      <a:gd name="T10" fmla="*/ 2748078 w 118"/>
                                      <a:gd name="T11" fmla="*/ 6931033 h 275"/>
                                      <a:gd name="T12" fmla="*/ 1537919 w 118"/>
                                      <a:gd name="T13" fmla="*/ 4385449 h 275"/>
                                      <a:gd name="T14" fmla="*/ 756350 w 118"/>
                                      <a:gd name="T15" fmla="*/ 2520373 h 275"/>
                                      <a:gd name="T16" fmla="*/ 0 w 118"/>
                                      <a:gd name="T17" fmla="*/ 655297 h 275"/>
                                      <a:gd name="T18" fmla="*/ 0 w 118"/>
                                      <a:gd name="T19" fmla="*/ 0 h 275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" name="Freeform 43"/>
                                <wps:cNvSpPr/>
                                <wps:spPr bwMode="auto">
                                  <a:xfrm>
                                    <a:off x="806" y="50103"/>
                                    <a:ext cx="317" cy="1921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402590 w 20"/>
                                      <a:gd name="T3" fmla="*/ 1814631 h 121"/>
                                      <a:gd name="T4" fmla="*/ 503238 w 20"/>
                                      <a:gd name="T5" fmla="*/ 3049595 h 121"/>
                                      <a:gd name="T6" fmla="*/ 452914 w 20"/>
                                      <a:gd name="T7" fmla="*/ 2822759 h 121"/>
                                      <a:gd name="T8" fmla="*/ 0 w 20"/>
                                      <a:gd name="T9" fmla="*/ 781307 h 121"/>
                                      <a:gd name="T10" fmla="*/ 0 w 20"/>
                                      <a:gd name="T11" fmla="*/ 0 h 121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" name="Freeform 44"/>
                                <wps:cNvSpPr/>
                                <wps:spPr bwMode="auto">
                                  <a:xfrm>
                                    <a:off x="1123" y="52024"/>
                                    <a:ext cx="2509" cy="10207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277308 w 158"/>
                                      <a:gd name="T3" fmla="*/ 1159201 h 643"/>
                                      <a:gd name="T4" fmla="*/ 554600 w 158"/>
                                      <a:gd name="T5" fmla="*/ 3250810 h 643"/>
                                      <a:gd name="T6" fmla="*/ 907528 w 158"/>
                                      <a:gd name="T7" fmla="*/ 5317212 h 643"/>
                                      <a:gd name="T8" fmla="*/ 1386508 w 158"/>
                                      <a:gd name="T9" fmla="*/ 7585214 h 643"/>
                                      <a:gd name="T10" fmla="*/ 1915891 w 158"/>
                                      <a:gd name="T11" fmla="*/ 9802815 h 643"/>
                                      <a:gd name="T12" fmla="*/ 2596545 w 158"/>
                                      <a:gd name="T13" fmla="*/ 11995209 h 643"/>
                                      <a:gd name="T14" fmla="*/ 3100727 w 158"/>
                                      <a:gd name="T15" fmla="*/ 13431618 h 643"/>
                                      <a:gd name="T16" fmla="*/ 3630110 w 158"/>
                                      <a:gd name="T17" fmla="*/ 14817611 h 643"/>
                                      <a:gd name="T18" fmla="*/ 3907418 w 158"/>
                                      <a:gd name="T19" fmla="*/ 15926412 h 643"/>
                                      <a:gd name="T20" fmla="*/ 3983038 w 158"/>
                                      <a:gd name="T21" fmla="*/ 16203620 h 643"/>
                                      <a:gd name="T22" fmla="*/ 3579692 w 158"/>
                                      <a:gd name="T23" fmla="*/ 15321612 h 643"/>
                                      <a:gd name="T24" fmla="*/ 2974674 w 158"/>
                                      <a:gd name="T25" fmla="*/ 13708811 h 643"/>
                                      <a:gd name="T26" fmla="*/ 2394872 w 158"/>
                                      <a:gd name="T27" fmla="*/ 12045609 h 643"/>
                                      <a:gd name="T28" fmla="*/ 1739436 w 158"/>
                                      <a:gd name="T29" fmla="*/ 9853216 h 643"/>
                                      <a:gd name="T30" fmla="*/ 1184836 w 158"/>
                                      <a:gd name="T31" fmla="*/ 7610406 h 643"/>
                                      <a:gd name="T32" fmla="*/ 731072 w 158"/>
                                      <a:gd name="T33" fmla="*/ 5342404 h 643"/>
                                      <a:gd name="T34" fmla="*/ 327726 w 158"/>
                                      <a:gd name="T35" fmla="*/ 2696410 h 643"/>
                                      <a:gd name="T36" fmla="*/ 0 w 158"/>
                                      <a:gd name="T37" fmla="*/ 0 h 643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</a:gdLst>
                                    <a:ahLst/>
                                    <a:cxnLst>
                                      <a:cxn ang="T38">
                                        <a:pos x="T0" y="T1"/>
                                      </a:cxn>
                                      <a:cxn ang="T39">
                                        <a:pos x="T2" y="T3"/>
                                      </a:cxn>
                                      <a:cxn ang="T40">
                                        <a:pos x="T4" y="T5"/>
                                      </a:cxn>
                                      <a:cxn ang="T41">
                                        <a:pos x="T6" y="T7"/>
                                      </a:cxn>
                                      <a:cxn ang="T42">
                                        <a:pos x="T8" y="T9"/>
                                      </a:cxn>
                                      <a:cxn ang="T43">
                                        <a:pos x="T10" y="T11"/>
                                      </a:cxn>
                                      <a:cxn ang="T44">
                                        <a:pos x="T12" y="T13"/>
                                      </a:cxn>
                                      <a:cxn ang="T45">
                                        <a:pos x="T14" y="T15"/>
                                      </a:cxn>
                                      <a:cxn ang="T46">
                                        <a:pos x="T16" y="T17"/>
                                      </a:cxn>
                                      <a:cxn ang="T47">
                                        <a:pos x="T18" y="T19"/>
                                      </a:cxn>
                                      <a:cxn ang="T48">
                                        <a:pos x="T20" y="T21"/>
                                      </a:cxn>
                                      <a:cxn ang="T49">
                                        <a:pos x="T22" y="T23"/>
                                      </a:cxn>
                                      <a:cxn ang="T50">
                                        <a:pos x="T24" y="T25"/>
                                      </a:cxn>
                                      <a:cxn ang="T51">
                                        <a:pos x="T26" y="T27"/>
                                      </a:cxn>
                                      <a:cxn ang="T52">
                                        <a:pos x="T28" y="T29"/>
                                      </a:cxn>
                                      <a:cxn ang="T53">
                                        <a:pos x="T30" y="T31"/>
                                      </a:cxn>
                                      <a:cxn ang="T54">
                                        <a:pos x="T32" y="T33"/>
                                      </a:cxn>
                                      <a:cxn ang="T55">
                                        <a:pos x="T34" y="T35"/>
                                      </a:cxn>
                                      <a:cxn ang="T56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1" name="Freeform 45"/>
                                <wps:cNvSpPr/>
                                <wps:spPr bwMode="auto">
                                  <a:xfrm>
                                    <a:off x="3759" y="62152"/>
                                    <a:ext cx="524" cy="1127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831858 w 33"/>
                                      <a:gd name="T3" fmla="*/ 1789120 h 71"/>
                                      <a:gd name="T4" fmla="*/ 604982 w 33"/>
                                      <a:gd name="T5" fmla="*/ 1789120 h 71"/>
                                      <a:gd name="T6" fmla="*/ 277291 w 33"/>
                                      <a:gd name="T7" fmla="*/ 907156 h 71"/>
                                      <a:gd name="T8" fmla="*/ 0 w 33"/>
                                      <a:gd name="T9" fmla="*/ 0 h 71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ahLst/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2" name="Freeform 46"/>
                                <wps:cNvSpPr/>
                                <wps:spPr bwMode="auto">
                                  <a:xfrm>
                                    <a:off x="1060" y="51246"/>
                                    <a:ext cx="238" cy="150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201507 w 15"/>
                                      <a:gd name="T3" fmla="*/ 932388 h 95"/>
                                      <a:gd name="T4" fmla="*/ 201507 w 15"/>
                                      <a:gd name="T5" fmla="*/ 1033186 h 95"/>
                                      <a:gd name="T6" fmla="*/ 377833 w 15"/>
                                      <a:gd name="T7" fmla="*/ 2393958 h 95"/>
                                      <a:gd name="T8" fmla="*/ 100753 w 15"/>
                                      <a:gd name="T9" fmla="*/ 1234782 h 95"/>
                                      <a:gd name="T10" fmla="*/ 0 w 15"/>
                                      <a:gd name="T11" fmla="*/ 0 h 95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" name="Freeform 47"/>
                                <wps:cNvSpPr/>
                                <wps:spPr bwMode="auto">
                                  <a:xfrm>
                                    <a:off x="3171" y="46499"/>
                                    <a:ext cx="6382" cy="12414"/>
                                  </a:xfrm>
                                  <a:custGeom>
                                    <a:avLst/>
                                    <a:gdLst>
                                      <a:gd name="T0" fmla="*/ 10131425 w 402"/>
                                      <a:gd name="T1" fmla="*/ 0 h 782"/>
                                      <a:gd name="T2" fmla="*/ 10131425 w 402"/>
                                      <a:gd name="T3" fmla="*/ 25209 h 782"/>
                                      <a:gd name="T4" fmla="*/ 9148533 w 402"/>
                                      <a:gd name="T5" fmla="*/ 982849 h 782"/>
                                      <a:gd name="T6" fmla="*/ 8190837 w 402"/>
                                      <a:gd name="T7" fmla="*/ 1990891 h 782"/>
                                      <a:gd name="T8" fmla="*/ 7308739 w 402"/>
                                      <a:gd name="T9" fmla="*/ 3049336 h 782"/>
                                      <a:gd name="T10" fmla="*/ 6426658 w 402"/>
                                      <a:gd name="T11" fmla="*/ 4132973 h 782"/>
                                      <a:gd name="T12" fmla="*/ 5317746 w 402"/>
                                      <a:gd name="T13" fmla="*/ 5594634 h 782"/>
                                      <a:gd name="T14" fmla="*/ 4309644 w 402"/>
                                      <a:gd name="T15" fmla="*/ 7157100 h 782"/>
                                      <a:gd name="T16" fmla="*/ 3351947 w 402"/>
                                      <a:gd name="T17" fmla="*/ 8719565 h 782"/>
                                      <a:gd name="T18" fmla="*/ 2520255 w 402"/>
                                      <a:gd name="T19" fmla="*/ 10357642 h 782"/>
                                      <a:gd name="T20" fmla="*/ 1789389 w 402"/>
                                      <a:gd name="T21" fmla="*/ 12046104 h 782"/>
                                      <a:gd name="T22" fmla="*/ 1134123 w 402"/>
                                      <a:gd name="T23" fmla="*/ 13759776 h 782"/>
                                      <a:gd name="T24" fmla="*/ 680477 w 402"/>
                                      <a:gd name="T25" fmla="*/ 15549059 h 782"/>
                                      <a:gd name="T26" fmla="*/ 327641 w 402"/>
                                      <a:gd name="T27" fmla="*/ 17363535 h 782"/>
                                      <a:gd name="T28" fmla="*/ 176426 w 402"/>
                                      <a:gd name="T29" fmla="*/ 19178011 h 782"/>
                                      <a:gd name="T30" fmla="*/ 176426 w 402"/>
                                      <a:gd name="T31" fmla="*/ 19707225 h 782"/>
                                      <a:gd name="T32" fmla="*/ 0 w 402"/>
                                      <a:gd name="T33" fmla="*/ 19278815 h 782"/>
                                      <a:gd name="T34" fmla="*/ 25210 w 402"/>
                                      <a:gd name="T35" fmla="*/ 19178011 h 782"/>
                                      <a:gd name="T36" fmla="*/ 176426 w 402"/>
                                      <a:gd name="T37" fmla="*/ 17338326 h 782"/>
                                      <a:gd name="T38" fmla="*/ 529261 w 402"/>
                                      <a:gd name="T39" fmla="*/ 15523850 h 782"/>
                                      <a:gd name="T40" fmla="*/ 1008102 w 402"/>
                                      <a:gd name="T41" fmla="*/ 13734583 h 782"/>
                                      <a:gd name="T42" fmla="*/ 1663368 w 402"/>
                                      <a:gd name="T43" fmla="*/ 11970509 h 782"/>
                                      <a:gd name="T44" fmla="*/ 2394250 w 402"/>
                                      <a:gd name="T45" fmla="*/ 10307239 h 782"/>
                                      <a:gd name="T46" fmla="*/ 3276331 w 402"/>
                                      <a:gd name="T47" fmla="*/ 8643970 h 782"/>
                                      <a:gd name="T48" fmla="*/ 4208834 w 402"/>
                                      <a:gd name="T49" fmla="*/ 7081504 h 782"/>
                                      <a:gd name="T50" fmla="*/ 5267341 w 402"/>
                                      <a:gd name="T51" fmla="*/ 5544232 h 782"/>
                                      <a:gd name="T52" fmla="*/ 6376253 w 402"/>
                                      <a:gd name="T53" fmla="*/ 4107780 h 782"/>
                                      <a:gd name="T54" fmla="*/ 7233140 w 402"/>
                                      <a:gd name="T55" fmla="*/ 3024127 h 782"/>
                                      <a:gd name="T56" fmla="*/ 8165626 w 402"/>
                                      <a:gd name="T57" fmla="*/ 1965682 h 782"/>
                                      <a:gd name="T58" fmla="*/ 9123323 w 402"/>
                                      <a:gd name="T59" fmla="*/ 957640 h 782"/>
                                      <a:gd name="T60" fmla="*/ 10131425 w 402"/>
                                      <a:gd name="T61" fmla="*/ 0 h 782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  <a:gd name="T66" fmla="*/ 0 60000 65536"/>
                                      <a:gd name="T67" fmla="*/ 0 60000 65536"/>
                                      <a:gd name="T68" fmla="*/ 0 60000 65536"/>
                                      <a:gd name="T69" fmla="*/ 0 60000 65536"/>
                                      <a:gd name="T70" fmla="*/ 0 60000 65536"/>
                                      <a:gd name="T71" fmla="*/ 0 60000 65536"/>
                                      <a:gd name="T72" fmla="*/ 0 60000 65536"/>
                                      <a:gd name="T73" fmla="*/ 0 60000 65536"/>
                                      <a:gd name="T74" fmla="*/ 0 60000 65536"/>
                                      <a:gd name="T75" fmla="*/ 0 60000 65536"/>
                                      <a:gd name="T76" fmla="*/ 0 60000 65536"/>
                                      <a:gd name="T77" fmla="*/ 0 60000 65536"/>
                                      <a:gd name="T78" fmla="*/ 0 60000 65536"/>
                                      <a:gd name="T79" fmla="*/ 0 60000 65536"/>
                                      <a:gd name="T80" fmla="*/ 0 60000 65536"/>
                                      <a:gd name="T81" fmla="*/ 0 60000 65536"/>
                                      <a:gd name="T82" fmla="*/ 0 60000 65536"/>
                                      <a:gd name="T83" fmla="*/ 0 60000 65536"/>
                                      <a:gd name="T84" fmla="*/ 0 60000 65536"/>
                                      <a:gd name="T85" fmla="*/ 0 60000 65536"/>
                                      <a:gd name="T86" fmla="*/ 0 60000 65536"/>
                                      <a:gd name="T87" fmla="*/ 0 60000 65536"/>
                                      <a:gd name="T88" fmla="*/ 0 60000 65536"/>
                                      <a:gd name="T89" fmla="*/ 0 60000 65536"/>
                                      <a:gd name="T90" fmla="*/ 0 60000 65536"/>
                                      <a:gd name="T91" fmla="*/ 0 60000 65536"/>
                                      <a:gd name="T92" fmla="*/ 0 60000 65536"/>
                                    </a:gdLst>
                                    <a:ahLst/>
                                    <a:cxnLst>
                                      <a:cxn ang="T62">
                                        <a:pos x="T0" y="T1"/>
                                      </a:cxn>
                                      <a:cxn ang="T63">
                                        <a:pos x="T2" y="T3"/>
                                      </a:cxn>
                                      <a:cxn ang="T64">
                                        <a:pos x="T4" y="T5"/>
                                      </a:cxn>
                                      <a:cxn ang="T65">
                                        <a:pos x="T6" y="T7"/>
                                      </a:cxn>
                                      <a:cxn ang="T66">
                                        <a:pos x="T8" y="T9"/>
                                      </a:cxn>
                                      <a:cxn ang="T67">
                                        <a:pos x="T10" y="T11"/>
                                      </a:cxn>
                                      <a:cxn ang="T68">
                                        <a:pos x="T12" y="T13"/>
                                      </a:cxn>
                                      <a:cxn ang="T69">
                                        <a:pos x="T14" y="T15"/>
                                      </a:cxn>
                                      <a:cxn ang="T70">
                                        <a:pos x="T16" y="T17"/>
                                      </a:cxn>
                                      <a:cxn ang="T71">
                                        <a:pos x="T18" y="T19"/>
                                      </a:cxn>
                                      <a:cxn ang="T72">
                                        <a:pos x="T20" y="T21"/>
                                      </a:cxn>
                                      <a:cxn ang="T73">
                                        <a:pos x="T22" y="T23"/>
                                      </a:cxn>
                                      <a:cxn ang="T74">
                                        <a:pos x="T24" y="T25"/>
                                      </a:cxn>
                                      <a:cxn ang="T75">
                                        <a:pos x="T26" y="T27"/>
                                      </a:cxn>
                                      <a:cxn ang="T76">
                                        <a:pos x="T28" y="T29"/>
                                      </a:cxn>
                                      <a:cxn ang="T77">
                                        <a:pos x="T30" y="T31"/>
                                      </a:cxn>
                                      <a:cxn ang="T78">
                                        <a:pos x="T32" y="T33"/>
                                      </a:cxn>
                                      <a:cxn ang="T79">
                                        <a:pos x="T34" y="T35"/>
                                      </a:cxn>
                                      <a:cxn ang="T80">
                                        <a:pos x="T36" y="T37"/>
                                      </a:cxn>
                                      <a:cxn ang="T81">
                                        <a:pos x="T38" y="T39"/>
                                      </a:cxn>
                                      <a:cxn ang="T82">
                                        <a:pos x="T40" y="T41"/>
                                      </a:cxn>
                                      <a:cxn ang="T83">
                                        <a:pos x="T42" y="T43"/>
                                      </a:cxn>
                                      <a:cxn ang="T84">
                                        <a:pos x="T44" y="T45"/>
                                      </a:cxn>
                                      <a:cxn ang="T85">
                                        <a:pos x="T46" y="T47"/>
                                      </a:cxn>
                                      <a:cxn ang="T86">
                                        <a:pos x="T48" y="T49"/>
                                      </a:cxn>
                                      <a:cxn ang="T87">
                                        <a:pos x="T50" y="T51"/>
                                      </a:cxn>
                                      <a:cxn ang="T88">
                                        <a:pos x="T52" y="T53"/>
                                      </a:cxn>
                                      <a:cxn ang="T89">
                                        <a:pos x="T54" y="T55"/>
                                      </a:cxn>
                                      <a:cxn ang="T90">
                                        <a:pos x="T56" y="T57"/>
                                      </a:cxn>
                                      <a:cxn ang="T91">
                                        <a:pos x="T58" y="T59"/>
                                      </a:cxn>
                                      <a:cxn ang="T92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" name="Freeform 48"/>
                                <wps:cNvSpPr/>
                                <wps:spPr bwMode="auto">
                                  <a:xfrm>
                                    <a:off x="3171" y="59040"/>
                                    <a:ext cx="588" cy="3112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151370 w 37"/>
                                      <a:gd name="T3" fmla="*/ 378092 h 196"/>
                                      <a:gd name="T4" fmla="*/ 176607 w 37"/>
                                      <a:gd name="T5" fmla="*/ 453701 h 196"/>
                                      <a:gd name="T6" fmla="*/ 302741 w 37"/>
                                      <a:gd name="T7" fmla="*/ 2016449 h 196"/>
                                      <a:gd name="T8" fmla="*/ 529804 w 37"/>
                                      <a:gd name="T9" fmla="*/ 3377552 h 196"/>
                                      <a:gd name="T10" fmla="*/ 832544 w 37"/>
                                      <a:gd name="T11" fmla="*/ 4738655 h 196"/>
                                      <a:gd name="T12" fmla="*/ 933458 w 37"/>
                                      <a:gd name="T13" fmla="*/ 4940300 h 196"/>
                                      <a:gd name="T14" fmla="*/ 555024 w 37"/>
                                      <a:gd name="T15" fmla="*/ 4083309 h 196"/>
                                      <a:gd name="T16" fmla="*/ 378434 w 37"/>
                                      <a:gd name="T17" fmla="*/ 3680019 h 196"/>
                                      <a:gd name="T18" fmla="*/ 126150 w 37"/>
                                      <a:gd name="T19" fmla="*/ 2041663 h 196"/>
                                      <a:gd name="T20" fmla="*/ 25236 w 37"/>
                                      <a:gd name="T21" fmla="*/ 1008224 h 196"/>
                                      <a:gd name="T22" fmla="*/ 0 w 37"/>
                                      <a:gd name="T23" fmla="*/ 0 h 19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  <a:gd name="T30" fmla="*/ 0 60000 65536"/>
                                      <a:gd name="T31" fmla="*/ 0 60000 65536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</a:gdLst>
                                    <a:ahLst/>
                                    <a:cxnLst>
                                      <a:cxn ang="T24">
                                        <a:pos x="T0" y="T1"/>
                                      </a:cxn>
                                      <a:cxn ang="T25">
                                        <a:pos x="T2" y="T3"/>
                                      </a:cxn>
                                      <a:cxn ang="T26">
                                        <a:pos x="T4" y="T5"/>
                                      </a:cxn>
                                      <a:cxn ang="T27">
                                        <a:pos x="T6" y="T7"/>
                                      </a:cxn>
                                      <a:cxn ang="T28">
                                        <a:pos x="T8" y="T9"/>
                                      </a:cxn>
                                      <a:cxn ang="T29">
                                        <a:pos x="T10" y="T11"/>
                                      </a:cxn>
                                      <a:cxn ang="T30">
                                        <a:pos x="T12" y="T13"/>
                                      </a:cxn>
                                      <a:cxn ang="T31">
                                        <a:pos x="T14" y="T15"/>
                                      </a:cxn>
                                      <a:cxn ang="T32">
                                        <a:pos x="T16" y="T17"/>
                                      </a:cxn>
                                      <a:cxn ang="T33">
                                        <a:pos x="T18" y="T19"/>
                                      </a:cxn>
                                      <a:cxn ang="T34">
                                        <a:pos x="T20" y="T21"/>
                                      </a:cxn>
                                      <a:cxn ang="T35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" name="Freeform 49"/>
                                <wps:cNvSpPr/>
                                <wps:spPr bwMode="auto">
                                  <a:xfrm>
                                    <a:off x="3632" y="62231"/>
                                    <a:ext cx="492" cy="104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781058 w 31"/>
                                      <a:gd name="T3" fmla="*/ 1663700 h 66"/>
                                      <a:gd name="T4" fmla="*/ 604684 w 31"/>
                                      <a:gd name="T5" fmla="*/ 1663700 h 66"/>
                                      <a:gd name="T6" fmla="*/ 0 w 31"/>
                                      <a:gd name="T7" fmla="*/ 0 h 66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ahLst/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" name="Freeform 50"/>
                                <wps:cNvSpPr/>
                                <wps:spPr bwMode="auto">
                                  <a:xfrm>
                                    <a:off x="3171" y="58644"/>
                                    <a:ext cx="111" cy="682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176220 w 7"/>
                                      <a:gd name="T3" fmla="*/ 428042 h 43"/>
                                      <a:gd name="T4" fmla="*/ 176220 w 7"/>
                                      <a:gd name="T5" fmla="*/ 1082683 h 43"/>
                                      <a:gd name="T6" fmla="*/ 151039 w 7"/>
                                      <a:gd name="T7" fmla="*/ 1007140 h 43"/>
                                      <a:gd name="T8" fmla="*/ 0 w 7"/>
                                      <a:gd name="T9" fmla="*/ 629470 h 43"/>
                                      <a:gd name="T10" fmla="*/ 0 w 7"/>
                                      <a:gd name="T11" fmla="*/ 0 h 43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" name="Freeform 51"/>
                                <wps:cNvSpPr/>
                                <wps:spPr bwMode="auto">
                                  <a:xfrm>
                                    <a:off x="3409" y="61358"/>
                                    <a:ext cx="731" cy="1921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176600 w 46"/>
                                      <a:gd name="T3" fmla="*/ 403251 h 121"/>
                                      <a:gd name="T4" fmla="*/ 555004 w 46"/>
                                      <a:gd name="T5" fmla="*/ 1260160 h 121"/>
                                      <a:gd name="T6" fmla="*/ 832514 w 46"/>
                                      <a:gd name="T7" fmla="*/ 2167475 h 121"/>
                                      <a:gd name="T8" fmla="*/ 1160463 w 46"/>
                                      <a:gd name="T9" fmla="*/ 3049595 h 121"/>
                                      <a:gd name="T10" fmla="*/ 1135243 w 46"/>
                                      <a:gd name="T11" fmla="*/ 3049595 h 121"/>
                                      <a:gd name="T12" fmla="*/ 353184 w 46"/>
                                      <a:gd name="T13" fmla="*/ 1386184 h 121"/>
                                      <a:gd name="T14" fmla="*/ 277510 w 46"/>
                                      <a:gd name="T15" fmla="*/ 1108941 h 121"/>
                                      <a:gd name="T16" fmla="*/ 0 w 46"/>
                                      <a:gd name="T17" fmla="*/ 0 h 121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Group 6" o:spid="_x0000_s1026" o:spt="203" style="position:absolute;left:0pt;margin-left:90.75pt;margin-top:5.6pt;height:702.4pt;width:213.95pt;mso-position-horizontal-relative:page;mso-position-vertical-relative:page;z-index:-251660288;mso-width-relative:page;mso-height-relative:page;" coordsize="21945,91257" o:gfxdata="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">
                    <o:lock v:ext="edit" aspectratio="f"/>
                    <v:rect id="Rectangle 24" o:spid="_x0000_s1026" o:spt="1" style="position:absolute;left:0;top:0;height:91257;width:1945;v-text-anchor:middle;" fillcolor="#1F497D [3231]" filled="t" stroked="f" coordsize="21600,21600" o:gfxdata="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J7TQ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rect>
                    <v:shape id="Pentagon 25" o:spid="_x0000_s1026" o:spt="15" type="#_x0000_t15" style="position:absolute;left:0;top:14668;height:5521;width:21945;v-text-anchor:middle;" fillcolor="#4F81BD [3220]" filled="t" stroked="f" coordsize="21600,21600" o:gfxdata="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5mTz7sAAADb&#10;AAAADwAAAAAAAAABACAAAAAiAAAAZHJzL2Rvd25yZXYueG1sUEsBAhQAFAAAAAgAh07iQDMvBZ47&#10;AAAAOQAAABAAAAAAAAAAAQAgAAAACgEAAGRycy9zaGFwZXhtbC54bWxQSwUGAAAAAAYABgBbAQAA&#10;tAMAAAAA&#10;" adj="18884">
                      <v:fill on="t" focussize="0,0"/>
                      <v:stroke on="f"/>
                      <v:imagedata o:title=""/>
                      <o:lock v:ext="edit" aspectratio="f"/>
                      <v:textbox inset="2.54mm,0mm,5.08mm,0mm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alias w:val="Date"/>
                              <w:id w:val="314846060"/>
                              <w:showingPlcHdr/>
                              <w15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sdtEndPr>
                            <w:sdtContent>
                              <w:p>
                                <w:pPr>
                                  <w:pStyle w:val="79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26" o:spid="_x0000_s1026" o:spt="203" style="position:absolute;left:762;top:42100;height:49103;width:20574;" coordorigin="806,42118" coordsize="13062,31210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    <o:lock v:ext="edit" aspectratio="f"/>
                      <v:group id="Group 27" o:spid="_x0000_s1026" o:spt="203" style="position:absolute;left:1410;top:42118;height:31210;width:10478;" coordorigin="1410,42118" coordsize="10477,31210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      <o:lock v:ext="edit" aspectratio="t"/>
                        <v:shape id="Freeform 28" o:spid="_x0000_s1026" o:spt="100" style="position:absolute;left:3696;top:62168;height:6985;width:1937;" fillcolor="#1F497D [3231]" filled="t" stroked="t" coordsize="122,440" o:gfxdata="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0j9YvQAA&#10;ANsAAAAPAAAAAAAAAAEAIAAAACIAAABkcnMvZG93bnJldi54bWxQSwECFAAUAAAACACHTuJAMy8F&#10;njsAAAA5AAAAEAAAAAAAAAABACAAAAAMAQAAZHJzL3NoYXBleG1sLnhtbFBLBQYAAAAABgAGAFsB&#10;AAC2AwAAAAA=&#10;" path="m0,0l39,152,84,304,122,417,122,440,76,306,39,180,6,53,0,0xe">
                          <v:path o:connectlocs="0,0;15607075,60811378;33614967,121622740;48821735,166831327;48821735,176032922;30413535,122422888;15607075,72013460;2401070,21204094;0,0" o:connectangles="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29" o:spid="_x0000_s1026" o:spt="100" style="position:absolute;left:5728;top:69058;height:4270;width:1842;" fillcolor="#1F497D [3231]" filled="t" stroked="t" coordsize="116,269" o:gfxdata="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1rDEL4A&#10;AADbAAAADwAAAAAAAAABACAAAAAiAAAAZHJzL2Rvd25yZXYueG1sUEsBAhQAFAAAAAgAh07iQDMv&#10;BZ47AAAAOQAAABAAAAAAAAAAAQAgAAAADQEAAGRycy9zaGFwZXhtbC54bWxQSwUGAAAAAAYABgBb&#10;AQAAtwMAAAAA&#10;" path="m0,0l8,19,37,93,67,167,116,269,108,269,60,169,30,98,1,25,0,0xe">
                          <v:path o:connectlocs="0,0;3202332,7600219;14810934,37200541;26819694,66800880;46433882,107601349;43231549,107601349;24017520,67600893;12008760,39200441;400412,10000244;0,0" o:connectangles="0,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0" o:spid="_x0000_s1026" o:spt="100" style="position:absolute;left:1410;top:42118;height:20193;width:2223;" fillcolor="#1F497D [3231]" filled="t" stroked="t" coordsize="140,1272" o:gfxdata="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gfi9vQAA&#10;ANsAAAAPAAAAAAAAAAEAIAAAACIAAABkcnMvZG93bnJldi54bWxQSwECFAAUAAAACACHTuJAMy8F&#10;njsAAAA5AAAAEAAAAAAAAAABACAAAAAMAQAAZHJzL3NoYXBleG1sLnhtbFBLBQYAAAAABgAGAFsB&#10;AAC2AwAAAAA=&#10;" path="m0,0l0,0,1,79,3,159,12,317,23,476,39,634,58,792,83,948,107,1086,135,1223,140,1272,138,1262,105,1106,77,949,53,792,35,634,20,476,9,317,2,159,0,79,0,0xe">
                          <v:path o:connectlocs="0,0;0,0;400378,31606029;1200896,63612014;4803061,126823835;9205982,190435611;15610064,253647432;23214773,316859253;33221274,379270910;42827397,434481239;54034524,489291614;56035684,508895159;55235166,504894405;42026878,442482732;30819751,379671119;21213628,316859253;14009044,253647432;8005102,190435611;3602419,126823835;800502,63612014;0,31606029;0,0" o:connectangles="0,0,0,0,0,0,0,0,0,0,0,0,0,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1" o:spid="_x0000_s1026" o:spt="100" style="position:absolute;left:3410;top:48611;height:13557;width:715;" fillcolor="#1F497D [3231]" filled="t" stroked="t" coordsize="45,854" o:gfxdata="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7er0L4A&#10;AADbAAAADwAAAAAAAAABACAAAAAiAAAAZHJzL2Rvd25yZXYueG1sUEsBAhQAFAAAAAgAh07iQDMv&#10;BZ47AAAAOQAAABAAAAAAAAAAAQAgAAAADQEAAGRycy9zaGFwZXhtbC54bWxQSwUGAAAAAAYABgBb&#10;AQAAtwMAAAAA&#10;" path="m45,0l45,0,35,66,26,133,14,267,6,401,3,534,6,669,14,803,18,854,18,851,9,814,8,803,1,669,0,534,3,401,12,267,25,132,34,66,45,0xe">
                          <v:path o:connectlocs="18035001,0;18035001,0;14027251,26403956;10420155,53208113;5610859,106816158;2404656,160424203;1202455,213632063;2404656,267640293;5610859,321248338;7213952,341651290;7213952,340451226;3607095,325648887;3206203,321248338;400908,267640293;0,213632063;1202455,160424203;4809296,106816158;10019501,52807928;13626358,26403956;18035001,0" o:connectangles="0,0,0,0,0,0,0,0,0,0,0,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2" o:spid="_x0000_s1026" o:spt="100" style="position:absolute;left:3633;top:62311;height:9985;width:2444;" fillcolor="#1F497D [3231]" filled="t" stroked="t" coordsize="154,629" o:gfxdata="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sgNoG8AAAA&#10;2wAAAA8AAAAAAAAAAQAgAAAAIgAAAGRycy9kb3ducmV2LnhtbFBLAQIUABQAAAAIAIdO4kAzLwWe&#10;OwAAADkAAAAQAAAAAAAAAAEAIAAAAAsBAABkcnMvc2hhcGV4bWwueG1sUEsFBgAAAAAGAAYAWwEA&#10;ALUDAAAAAA==&#10;" path="m0,0l10,44,21,126,34,207,53,293,75,380,100,466,120,521,141,576,152,618,154,629,140,595,115,532,93,468,67,383,47,295,28,207,12,104,0,0xe">
                          <v:path o:connectlocs="0,0;3998288,17601967;8396536,50405645;13594194,82809383;21191082,117213232;29987324,152017005;39982935,186420854;47979528,208423445;56376065,230425781;60774059,247227663;61573723,251628270;55976106,238026747;45980511,212823814;37184253,187220940;26788699,153217269;18792106,118013334;11195218,82809383;4797952,41604653;0,0" o:connectangles="0,0,0,0,0,0,0,0,0,0,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3" o:spid="_x0000_s1026" o:spt="100" style="position:absolute;left:6204;top:72233;height:1095;width:524;" fillcolor="#1F497D [3231]" filled="t" stroked="t" coordsize="33,69" o:gfxdata="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6YRw+/&#10;AAAA2wAAAA8AAAAAAAAAAQAgAAAAIgAAAGRycy9kb3ducmV2LnhtbFBLAQIUABQAAAAIAIdO4kAz&#10;LwWeOwAAADkAAAAQAAAAAAAAAAEAIAAAAA4BAABkcnMvc2hhcGV4bWwueG1sUEsFBgAAAAAGAAYA&#10;WwEAALgDAAAAAA==&#10;" path="m0,0l33,69,24,69,12,35,0,0xe">
                          <v:path o:connectlocs="0,0;13208896,27586382;9606380,27586382;4803190,13993163;0,0" o:connectangles="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4" o:spid="_x0000_s1026" o:spt="100" style="position:absolute;left:3553;top:61533;height:1476;width:238;" fillcolor="#1F497D [3231]" filled="t" stroked="t" coordsize="15,93" o:gfxdata="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Y09JG/&#10;AAAA2wAAAA8AAAAAAAAAAQAgAAAAIgAAAGRycy9kb3ducmV2LnhtbFBLAQIUABQAAAAIAIdO4kAz&#10;LwWeOwAAADkAAAAQAAAAAAAAAAEAIAAAAA4BAABkcnMvc2hhcGV4bWwueG1sUEsFBgAAAAAGAAYA&#10;WwEAALgDAAAAAA==&#10;" path="m0,0l9,37,9,40,15,93,5,49,0,0xe">
                          <v:path o:connectlocs="0,0;3597020,14795376;3597020,15994856;5994950,37188185;1998406,19593836;0,0" o:connectangles="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5" o:spid="_x0000_s1026" o:spt="100" style="position:absolute;left:5633;top:56897;height:12161;width:6255;" fillcolor="#1F497D [3231]" filled="t" stroked="t" coordsize="394,766" o:gfxdata="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+RADugAAANsA&#10;AAAPAAAAAAAAAAEAIAAAACIAAABkcnMvZG93bnJldi54bWxQSwECFAAUAAAACACHTuJAMy8FnjsA&#10;AAA5AAAAEAAAAAAAAAABACAAAAAJAQAAZHJzL3NoYXBleG1sLnhtbFBLBQYAAAAABgAGAFsBAACz&#10;AwAAAAA=&#10;" path="m394,0l394,0,356,38,319,77,284,117,249,160,207,218,168,276,131,339,98,402,69,467,45,535,26,604,14,673,7,746,6,766,0,749,1,744,7,673,21,603,40,533,65,466,94,400,127,336,164,275,204,215,248,158,282,116,318,76,354,37,394,0xe">
                          <v:path o:connectlocs="157642082,0;157642082,0;142438018,15204710;127634195,30809687;113630330,46814658;99626718,64019869;82822232,87227058;67217944,110434263;52414121,135642222;39210467,160849911;27607490,186858115;18004938,214066542;10402779,241674997;5601495,269283690;2800874,298492618;2400634,306495111;0,299693112;400240,297692373;2800874,269283690;8402370,241274986;16004274,213266298;26007067,186457849;37610044,160049666;50813683,134441712;65617505,110034267;81621780,86026818;99226478,63219609;112830118,46414409;127233955,30409437;141637807,14804715;157642082,0" o:connectangles="0,0,0,0,0,0,0,0,0,0,0,0,0,0,0,0,0,0,0,0,0,0,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6" o:spid="_x0000_s1026" o:spt="100" style="position:absolute;left:5633;top:69153;height:3080;width:571;" fillcolor="#1F497D [3231]" filled="t" stroked="t" coordsize="36,194" o:gfxdata="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6H45vQAA&#10;ANsAAAAPAAAAAAAAAAEAIAAAACIAAABkcnMvZG93bnJldi54bWxQSwECFAAUAAAACACHTuJAMy8F&#10;njsAAAA5AAAAEAAAAAAAAAABACAAAAAMAQAAZHJzL3NoYXBleG1sLnhtbFBLBQYAAAAABgAGAFsB&#10;AAC2AwAAAAA=&#10;" path="m0,0l6,16,7,19,11,80,20,132,33,185,36,194,21,161,15,145,5,81,1,41,0,0xe">
                          <v:path o:connectlocs="0,0;2396249,6402240;2795758,7602773;4393258,32011186;7987496,52818443;13179504,74025974;14377510,77627113;8387006,64422629;5990757,58020389;1997009,32411443;399493,16405858;0,0" o:connectangles="0,0,0,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7" o:spid="_x0000_s1026" o:spt="100" style="position:absolute;left:6077;top:72296;height:1032;width:493;" fillcolor="#1F497D [3231]" filled="t" stroked="t" coordsize="31,65" o:gfxdata="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DcnXbgAAADbAAAA&#10;DwAAAAAAAAABACAAAAAiAAAAZHJzL2Rvd25yZXYueG1sUEsBAhQAFAAAAAgAh07iQDMvBZ47AAAA&#10;OQAAABAAAAAAAAAAAQAgAAAABwEAAGRycy9zaGFwZXhtbC54bWxQSwUGAAAAAAYABgBbAQAAsQMA&#10;AAAA&#10;" path="m0,0l31,65,23,65,0,0xe">
                          <v:path o:connectlocs="0,0;12446580,26011290;9234589,26011290;0,0" o:connectangles="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8" o:spid="_x0000_s1026" o:spt="100" style="position:absolute;left:5633;top:68788;height:666;width:111;" fillcolor="#1F497D [3231]" filled="t" stroked="t" coordsize="7,42" o:gfxdata="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JJaa8AAAA&#10;2wAAAA8AAAAAAAAAAQAgAAAAIgAAAGRycy9kb3ducmV2LnhtbFBLAQIUABQAAAAIAIdO4kAzLwWe&#10;OwAAADkAAAAQAAAAAAAAAAEAIAAAAAsBAABkcnMvc2hhcGV4bWwueG1sUEsFBgAAAAAGAAYAWwEA&#10;ALUDAAAAAA==&#10;" path="m0,0l6,17,7,42,6,39,0,23,0,0xe">
                          <v:path o:connectlocs="0,0;2395047,6786111;2794345,16765360;2395047,15567956;0,9181158;0,0" o:connectangles="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9" o:spid="_x0000_s1026" o:spt="100" style="position:absolute;left:5871;top:71455;height:1873;width:714;" fillcolor="#1F497D [3231]" filled="t" stroked="t" coordsize="45,118" o:gfxdata="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/GOovQAA&#10;ANsAAAAPAAAAAAAAAAEAIAAAACIAAABkcnMvZG93bnJldi54bWxQSwECFAAUAAAACACHTuJAMy8F&#10;njsAAAA5AAAAEAAAAAAAAAABACAAAAAMAQAAZHJzL3NoYXBleG1sLnhtbFBLBQYAAAAABgAGAFsB&#10;AAC2AwAAAAA=&#10;" path="m0,0l6,16,21,49,33,84,45,118,44,118,13,53,11,42,0,0xe">
                          <v:path o:connectlocs="0,0;2397929,6399485;8392879,19598564;13188738,33597318;17984596,47196234;17584820,47196234;5195635,21198423;4396336,16798651;0,0" o:connectangles="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</v:group>
                      <v:group id="Group 40" o:spid="_x0000_s1026" o:spt="203" style="position:absolute;left:806;top:48269;height:25059;width:13063;" coordorigin="806,46499" coordsize="8747,16779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    <o:lock v:ext="edit" aspectratio="t"/>
                        <v:shape id="Freeform 41" o:spid="_x0000_s1026" o:spt="100" style="position:absolute;left:1187;top:51897;height:7143;width:1984;" fillcolor="#1F497D [3231]" filled="t" stroked="t" coordsize="125,450" o:gfxdata="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OLRR+/&#10;AAAA2wAAAA8AAAAAAAAAAQAgAAAAIgAAAGRycy9kb3ducmV2LnhtbFBLAQIUABQAAAAIAIdO4kAz&#10;LwWeOwAAADkAAAAQAAAAAAAAAAEAIAAAAA4BAABkcnMvc2hhcGV4bWwueG1sUEsFBgAAAAAGAAYA&#10;WwEAALgDAAAAAA==&#10;" path="m0,0l41,155,86,309,125,425,125,450,79,311,41,183,7,54,0,0xe">
                          <v:path o:connectlocs="0,0;16396998,61998700;34393433,123597281;49990578,169996225;49990578,179995869;31594088,124397265;16396998,73198448;2799598,21599511;0,0" o:connectangles="0,0,0,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2" o:spid="_x0000_s1026" o:spt="100" style="position:absolute;left:3282;top:58913;height:4366;width:1874;" fillcolor="#1F497D [3231]" filled="t" stroked="t" coordsize="118,275" o:gfxdata="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whSJS/&#10;AAAA2wAAAA8AAAAAAAAAAQAgAAAAIgAAAGRycy9kb3ducmV2LnhtbFBLAQIUABQAAAAIAIdO4kAz&#10;LwWeOwAAADkAAAAQAAAAAAAAAAEAIAAAAA4BAABkcnMvc2hhcGV4bWwueG1sUEsFBgAAAAAGAAYA&#10;WwEAALgDAAAAAA==&#10;" path="m0,0l8,20,37,96,69,170,118,275,109,275,61,174,30,100,0,26,0,0xe">
                          <v:path o:connectlocs="0,0;3203158,8002878;14814748,38413782;27627397,68024407;47246636,110039600;43643204,110039600;24424239,69624983;12011863,40014358;0,10403733;0,0" o:connectangles="0,0,0,0,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3" o:spid="_x0000_s1026" o:spt="100" style="position:absolute;left:806;top:50103;height:1921;width:317;" fillcolor="#1F497D [3231]" filled="t" stroked="t" coordsize="20,121" o:gfxdata="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gQNIvQAA&#10;ANsAAAAPAAAAAAAAAAEAIAAAACIAAABkcnMvZG93bnJldi54bWxQSwECFAAUAAAACACHTuJAMy8F&#10;njsAAAA5AAAAEAAAAAAAAAABACAAAAAMAQAAZHJzL3NoYXBleG1sLnhtbFBLBQYAAAAABgAGAFsB&#10;AAC2AwAAAAA=&#10;" path="m0,0l16,72,20,121,18,112,0,31,0,0xe">
                          <v:path o:connectlocs="0,0;6381051,28809141;7976322,48415471;7178686,44814215;0,12404055;0,0" o:connectangles="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4" o:spid="_x0000_s1026" o:spt="100" style="position:absolute;left:1123;top:52024;height:10207;width:2509;" fillcolor="#1F497D [3231]" filled="t" stroked="t" coordsize="158,643" o:gfxdata="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1Guq8AAAA&#10;2wAAAA8AAAAAAAAAAQAgAAAAIgAAAGRycy9kb3ducmV2LnhtbFBLAQIUABQAAAAIAIdO4kAzLwWe&#10;OwAAADkAAAAQAAAAAAAAAAEAIAAAAAsBAABkcnMvc2hhcGV4bWwueG1sUEsFBgAAAAAGAAYAWwEA&#10;ALUDAAAAAA==&#10;" path="m0,0l11,46,22,129,36,211,55,301,76,389,103,476,123,533,144,588,155,632,158,643,142,608,118,544,95,478,69,391,47,302,29,212,13,107,0,0xe">
                          <v:path o:connectlocs="0,0;4403580,18401189;8806907,51603448;14411314,84405572;22017396,120407899;30423864,155610159;41232477,190412283;49238759,213213880;57645227,235215171;62048808,252816309;63249635,257216717;56844602,243215697;47237070,217614049;38029961,191212334;27621803,156410226;18814895,120807797;11609238,84805470;5204205,42802887;0,0" o:connectangles="0,0,0,0,0,0,0,0,0,0,0,0,0,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5" o:spid="_x0000_s1026" o:spt="100" style="position:absolute;left:3759;top:62152;height:1127;width:524;" fillcolor="#1F497D [3231]" filled="t" stroked="t" coordsize="33,71" o:gfxdata="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Dlhu8AAAA&#10;2wAAAA8AAAAAAAAAAQAgAAAAIgAAAGRycy9kb3ducmV2LnhtbFBLAQIUABQAAAAIAIdO4kAzLwWe&#10;OwAAADkAAAAQAAAAAAAAAAEAIAAAAAsBAABkcnMvc2hhcGV4bWwueG1sUEsFBgAAAAAGAAYAWwEA&#10;ALUDAAAAAA==&#10;" path="m0,0l33,71,24,71,11,36,0,0xe">
                          <v:path o:connectlocs="0,0;13208896,28399130;9606380,28399130;4403044,14399504;0,0" o:connectangles="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6" o:spid="_x0000_s1026" o:spt="100" style="position:absolute;left:1060;top:51246;height:1508;width:238;" fillcolor="#1F497D [3231]" filled="t" stroked="t" coordsize="15,95" o:gfxdata="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N35UugAAANsA&#10;AAAPAAAAAAAAAAEAIAAAACIAAABkcnMvZG93bnJldi54bWxQSwECFAAUAAAACACHTuJAMy8FnjsA&#10;AAA5AAAAEAAAAAAAAAABACAAAAAJAQAAZHJzL3NoYXBleG1sLnhtbFBLBQYAAAAABgAGAFsBAACz&#10;AwAAAAA=&#10;" path="m0,0l8,37,8,41,15,95,4,49,0,0xe">
                          <v:path o:connectlocs="0,0;3197244,14800432;3197244,16400468;5994950,38000933;1598614,19600539;0,0" o:connectangles="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7" o:spid="_x0000_s1026" o:spt="100" style="position:absolute;left:3171;top:46499;height:12414;width:6382;" fillcolor="#1F497D [3231]" filled="t" stroked="t" coordsize="402,782" o:gfxdata="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UYnC8AAAA&#10;2wAAAA8AAAAAAAAAAQAgAAAAIgAAAGRycy9kb3ducmV2LnhtbFBLAQIUABQAAAAIAIdO4kAzLwWe&#10;OwAAADkAAAAQAAAAAAAAAAEAIAAAAAsBAABkcnMvc2hhcGV4bWwueG1sUEsFBgAAAAAGAAYAWwEA&#10;ALUDAAAAAA==&#10;" path="m402,0l402,1,363,39,325,79,290,121,255,164,211,222,171,284,133,346,100,411,71,478,45,546,27,617,13,689,7,761,7,782,0,765,1,761,7,688,21,616,40,545,66,475,95,409,130,343,167,281,209,220,253,163,287,120,324,78,362,38,402,0xe">
                          <v:path o:connectlocs="160842672,0;160842672,400184;145238650,15602413;130034631,31604758;116030776,48407234;102027192,65609625;84422524,88813026;68418278,113616674;53214243,138420306;40010615,164424255;28407663,191228049;18004907,218432045;10802995,246836340;5201504,275640567;2800872,304444793;2800872,312845896;0,306045024;400224,304444793;2800872,275240382;8402347,246436155;16004246,218032114;26407001,190028003;38010207,163624123;52013792,137220260;66817857,112416612;83622314,88012910;101226981,65209694;114830595,48007049;129634390,31204573;144838426,15202228;160842672,0" o:connectangles="0,0,0,0,0,0,0,0,0,0,0,0,0,0,0,0,0,0,0,0,0,0,0,0,0,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8" o:spid="_x0000_s1026" o:spt="100" style="position:absolute;left:3171;top:59040;height:3112;width:588;" fillcolor="#1F497D [3231]" filled="t" stroked="t" coordsize="37,196" o:gfxdata="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mKOKi8AAAA&#10;2wAAAA8AAAAAAAAAAQAgAAAAIgAAAGRycy9kb3ducmV2LnhtbFBLAQIUABQAAAAIAIdO4kAzLwWe&#10;OwAAADkAAAAQAAAAAAAAAAEAIAAAAAsBAABkcnMvc2hhcGV4bWwueG1sUEsFBgAAAAAGAAYAWwEA&#10;ALUDAAAAAA==&#10;" path="m0,0l6,15,7,18,12,80,21,134,33,188,37,196,22,162,15,146,5,81,1,40,0,0xe">
                          <v:path o:connectlocs="0,0;2405555,6003175;2806619,7203660;4811127,32016271;8419587,53627254;13230699,75238236;14834413,78439865;8820381,64832946;6014032,58429689;2004762,32416608;401047,16008128;0,0" o:connectangles="0,0,0,0,0,0,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9" o:spid="_x0000_s1026" o:spt="100" style="position:absolute;left:3632;top:62231;height:1048;width:492;" fillcolor="#1F497D [3231]" filled="t" stroked="t" coordsize="31,66" o:gfxdata="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mfJiLsAAADb&#10;AAAADwAAAAAAAAABACAAAAAiAAAAZHJzL2Rvd25yZXYueG1sUEsBAhQAFAAAAAgAh07iQDMvBZ47&#10;AAAAOQAAABAAAAAAAAAAAQAgAAAACgEAAGRycy9zaGFwZXhtbC54bWxQSwUGAAAAAAYABgBbAQAA&#10;tAMAAAAA&#10;" path="m0,0l31,66,24,66,0,0xe">
                          <v:path o:connectlocs="0,0;12396146,26417539;9596920,26417539;0,0" o:connectangles="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50" o:spid="_x0000_s1026" o:spt="100" style="position:absolute;left:3171;top:58644;height:682;width:111;" fillcolor="#1F497D [3231]" filled="t" stroked="t" coordsize="7,43" o:gfxdata="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5Z8XvQAA&#10;ANsAAAAPAAAAAAAAAAEAIAAAACIAAABkcnMvZG93bnJldi54bWxQSwECFAAUAAAACACHTuJAMy8F&#10;njsAAAA5AAAAEAAAAAAAAAABACAAAAAMAQAAZHJzL3NoYXBleG1sLnhtbFBLBQYAAAAABgAGAFsB&#10;AAC2AwAAAAA=&#10;" path="m0,0l7,17,7,43,6,40,0,25,0,0xe">
                          <v:path o:connectlocs="0,0;2794345,6788945;2794345,17171855;2395047,15973708;0,9983686;0,0" o:connectangles="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51" o:spid="_x0000_s1026" o:spt="100" style="position:absolute;left:3409;top:61358;height:1921;width:731;" fillcolor="#1F497D [3231]" filled="t" stroked="t" coordsize="46,121" o:gfxdata="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dpV3vQAA&#10;ANsAAAAPAAAAAAAAAAEAIAAAACIAAABkcnMvZG93bnJldi54bWxQSwECFAAUAAAACACHTuJAMy8F&#10;njsAAAA5AAAAEAAAAAAAAAABACAAAAAMAQAAZHJzL3NoYXBleG1sLnhtbFBLBQYAAAAABgAGAFsB&#10;AAC2AwAAAAA=&#10;" path="m0,0l7,16,22,50,33,86,46,121,45,121,14,55,11,44,0,0xe">
                          <v:path o:connectlocs="0,0;2806404,6402026;8819737,20006341;13229733,34410904;18441270,48415471;18040492,48415471;5612554,22007103;4409995,17605583;0,0" o:connectangles="0,0,0,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</w:pict>
              </mc:Fallback>
            </mc:AlternateContent>
          </w:r>
        </w:p>
        <w:p>
          <w:pPr>
            <w:pStyle w:val="79"/>
            <w:jc w:val="right"/>
            <w:rPr>
              <w:color w:val="17375E" w:themeColor="text2" w:themeShade="BF"/>
              <w:sz w:val="32"/>
              <w:szCs w:val="32"/>
            </w:rPr>
          </w:pPr>
        </w:p>
        <w:p>
          <w:pPr>
            <w:pStyle w:val="79"/>
            <w:ind w:left="4320" w:firstLine="720"/>
            <w:jc w:val="center"/>
            <w:rPr>
              <w:sz w:val="36"/>
              <w:szCs w:val="36"/>
            </w:rPr>
          </w:pPr>
          <w:r>
            <w:rPr>
              <w:color w:val="984807" w:themeColor="accent6" w:themeShade="80"/>
              <w:sz w:val="36"/>
              <w:szCs w:val="36"/>
            </w:rPr>
            <w:t>ICCR (Indian Council for Cultural Relations)</w:t>
          </w:r>
        </w:p>
        <w:p>
          <w:pPr>
            <w:pStyle w:val="79"/>
            <w:ind w:left="4320" w:firstLine="720"/>
            <w:rPr>
              <w:sz w:val="36"/>
              <w:szCs w:val="36"/>
            </w:rPr>
          </w:pPr>
        </w:p>
        <w:p>
          <w:pPr>
            <w:pStyle w:val="79"/>
            <w:ind w:left="4320" w:firstLine="720"/>
            <w:rPr>
              <w:sz w:val="36"/>
              <w:szCs w:val="36"/>
            </w:rPr>
          </w:pPr>
        </w:p>
        <w:p>
          <w:pPr>
            <w:pStyle w:val="79"/>
            <w:ind w:left="4320" w:firstLine="720"/>
            <w:rPr>
              <w:sz w:val="36"/>
              <w:szCs w:val="36"/>
            </w:rPr>
          </w:pPr>
        </w:p>
        <w:p>
          <w:pPr>
            <w:pStyle w:val="79"/>
            <w:ind w:left="4320" w:firstLine="720"/>
            <w:rPr>
              <w:sz w:val="36"/>
              <w:szCs w:val="36"/>
            </w:rPr>
          </w:pPr>
        </w:p>
        <w:p>
          <w:pPr>
            <w:pStyle w:val="79"/>
            <w:ind w:left="4320" w:firstLine="720"/>
            <w:rPr>
              <w:sz w:val="36"/>
              <w:szCs w:val="36"/>
            </w:rPr>
          </w:pPr>
        </w:p>
        <w:p>
          <w:pPr>
            <w:pStyle w:val="79"/>
            <w:ind w:left="4320" w:firstLine="720"/>
            <w:rPr>
              <w:sz w:val="36"/>
              <w:szCs w:val="36"/>
            </w:rPr>
          </w:pPr>
        </w:p>
        <w:p>
          <w:pPr>
            <w:pStyle w:val="79"/>
            <w:ind w:left="4320" w:firstLine="720"/>
            <w:rPr>
              <w:sz w:val="36"/>
              <w:szCs w:val="36"/>
            </w:rPr>
          </w:pPr>
          <w:r>
            <w:rPr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margin">
                      <wp:posOffset>2781300</wp:posOffset>
                    </wp:positionH>
                    <wp:positionV relativeFrom="page">
                      <wp:posOffset>3552825</wp:posOffset>
                    </wp:positionV>
                    <wp:extent cx="3162935" cy="133350"/>
                    <wp:effectExtent l="0" t="0" r="18415" b="0"/>
                    <wp:wrapNone/>
                    <wp:docPr id="25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 flipV="1">
                              <a:off x="0" y="0"/>
                              <a:ext cx="3162935" cy="133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          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Text Box 53" o:spid="_x0000_s1026" o:spt="202" type="#_x0000_t202" style="position:absolute;left:0pt;flip:y;margin-left:219pt;margin-top:279.75pt;height:10.5pt;width:249.05pt;mso-position-horizontal-relative:margin;mso-position-vertical-relative:page;z-index:251658240;mso-width-relative:page;mso-height-relative:page;" filled="f" stroked="f" coordsize="21600,21600" o:gfxdata="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+&#10;t9mT2gAAAAsBAAAPAAAAAAAAAAEAIAAAACIAAABkcnMvZG93bnJldi54bWxQSwECFAAUAAAACACH&#10;TuJAfI5lyekBAADCAwAADgAAAAAAAAABACAAAAApAQAAZHJzL2Uyb0RvYy54bWxQSwUGAAAAAAYA&#10;BgBZAQAAhAU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404040" w:themeColor="text1" w:themeTint="BF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          </w:t>
                          </w:r>
                        </w:p>
                        <w:p/>
                      </w:txbxContent>
                    </v:textbox>
                  </v:shape>
                </w:pict>
              </mc:Fallback>
            </mc:AlternateContent>
          </w:r>
          <w:r>
            <w:rPr>
              <w:sz w:val="36"/>
              <w:szCs w:val="36"/>
              <w:lang w:val="en-IN" w:eastAsia="en-IN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>
                    <wp:simplePos x="0" y="0"/>
                    <wp:positionH relativeFrom="page">
                      <wp:posOffset>1152525</wp:posOffset>
                    </wp:positionH>
                    <wp:positionV relativeFrom="page">
                      <wp:posOffset>71120</wp:posOffset>
                    </wp:positionV>
                    <wp:extent cx="2717165" cy="8920480"/>
                    <wp:effectExtent l="0" t="0" r="6985" b="13970"/>
                    <wp:wrapNone/>
                    <wp:docPr id="170" name="Group 17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717165" cy="8920480"/>
                              <a:chOff x="0" y="0"/>
                              <a:chExt cx="21945" cy="91257"/>
                            </a:xfrm>
                          </wpg:grpSpPr>
                          <wps:wsp>
                            <wps:cNvPr id="171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5" cy="9125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72" name="Pentagon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4668"/>
                                <a:ext cx="21945" cy="5521"/>
                              </a:xfrm>
                              <a:prstGeom prst="homePlate">
                                <a:avLst>
                                  <a:gd name="adj" fmla="val 49998"/>
                                </a:avLst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alias w:val="Date"/>
                                    <w:id w:val="-2064712224"/>
                                    <w:showingPlcHdr/>
                                    <w15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p>
                                      <w:pPr>
                                        <w:pStyle w:val="79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0" rIns="182880" bIns="0" anchor="ctr" anchorCtr="0" upright="1">
                              <a:noAutofit/>
                            </wps:bodyPr>
                          </wps:wsp>
                          <wpg:grpSp>
                            <wpg:cNvPr id="173" name="Group 26"/>
                            <wpg:cNvGrpSpPr/>
                            <wpg:grpSpPr>
                              <a:xfrm>
                                <a:off x="762" y="42100"/>
                                <a:ext cx="20574" cy="49103"/>
                                <a:chOff x="806" y="42118"/>
                                <a:chExt cx="13062" cy="31210"/>
                              </a:xfrm>
                            </wpg:grpSpPr>
                            <wpg:grpSp>
                              <wpg:cNvPr id="174" name="Group 2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" y="42118"/>
                                  <a:ext cx="10478" cy="31210"/>
                                  <a:chOff x="1410" y="42118"/>
                                  <a:chExt cx="10477" cy="31210"/>
                                </a:xfrm>
                              </wpg:grpSpPr>
                              <wps:wsp>
                                <wps:cNvPr id="175" name="Freeform 28"/>
                                <wps:cNvSpPr/>
                                <wps:spPr bwMode="auto">
                                  <a:xfrm>
                                    <a:off x="3696" y="62168"/>
                                    <a:ext cx="1937" cy="6985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982996 w 122"/>
                                      <a:gd name="T3" fmla="*/ 3830638 h 440"/>
                                      <a:gd name="T4" fmla="*/ 2117205 w 122"/>
                                      <a:gd name="T5" fmla="*/ 7661275 h 440"/>
                                      <a:gd name="T6" fmla="*/ 3074988 w 122"/>
                                      <a:gd name="T7" fmla="*/ 10509060 h 440"/>
                                      <a:gd name="T8" fmla="*/ 3074988 w 122"/>
                                      <a:gd name="T9" fmla="*/ 11088688 h 440"/>
                                      <a:gd name="T10" fmla="*/ 1915566 w 122"/>
                                      <a:gd name="T11" fmla="*/ 7711678 h 440"/>
                                      <a:gd name="T12" fmla="*/ 982996 w 122"/>
                                      <a:gd name="T13" fmla="*/ 4536281 h 440"/>
                                      <a:gd name="T14" fmla="*/ 151229 w 122"/>
                                      <a:gd name="T15" fmla="*/ 1335691 h 440"/>
                                      <a:gd name="T16" fmla="*/ 0 w 122"/>
                                      <a:gd name="T17" fmla="*/ 0 h 44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6" name="Freeform 29"/>
                                <wps:cNvSpPr/>
                                <wps:spPr bwMode="auto">
                                  <a:xfrm>
                                    <a:off x="5728" y="69058"/>
                                    <a:ext cx="1842" cy="4270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201667 w 116"/>
                                      <a:gd name="T3" fmla="*/ 478796 h 269"/>
                                      <a:gd name="T4" fmla="*/ 932719 w 116"/>
                                      <a:gd name="T5" fmla="*/ 2343547 h 269"/>
                                      <a:gd name="T6" fmla="*/ 1688971 w 116"/>
                                      <a:gd name="T7" fmla="*/ 4208299 h 269"/>
                                      <a:gd name="T8" fmla="*/ 2924175 w 116"/>
                                      <a:gd name="T9" fmla="*/ 6778633 h 269"/>
                                      <a:gd name="T10" fmla="*/ 2722508 w 116"/>
                                      <a:gd name="T11" fmla="*/ 6778633 h 269"/>
                                      <a:gd name="T12" fmla="*/ 1512504 w 116"/>
                                      <a:gd name="T13" fmla="*/ 4258698 h 269"/>
                                      <a:gd name="T14" fmla="*/ 756252 w 116"/>
                                      <a:gd name="T15" fmla="*/ 2469536 h 269"/>
                                      <a:gd name="T16" fmla="*/ 25216 w 116"/>
                                      <a:gd name="T17" fmla="*/ 629992 h 269"/>
                                      <a:gd name="T18" fmla="*/ 0 w 116"/>
                                      <a:gd name="T19" fmla="*/ 0 h 269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7" name="Freeform 30"/>
                                <wps:cNvSpPr/>
                                <wps:spPr bwMode="auto">
                                  <a:xfrm>
                                    <a:off x="1410" y="42118"/>
                                    <a:ext cx="2223" cy="20193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25215 w 140"/>
                                      <a:gd name="T5" fmla="*/ 1990931 h 1272"/>
                                      <a:gd name="T6" fmla="*/ 75630 w 140"/>
                                      <a:gd name="T7" fmla="*/ 4007056 h 1272"/>
                                      <a:gd name="T8" fmla="*/ 302487 w 140"/>
                                      <a:gd name="T9" fmla="*/ 7988903 h 1272"/>
                                      <a:gd name="T10" fmla="*/ 579774 w 140"/>
                                      <a:gd name="T11" fmla="*/ 11995944 h 1272"/>
                                      <a:gd name="T12" fmla="*/ 983090 w 140"/>
                                      <a:gd name="T13" fmla="*/ 15977791 h 1272"/>
                                      <a:gd name="T14" fmla="*/ 1462019 w 140"/>
                                      <a:gd name="T15" fmla="*/ 19959638 h 1272"/>
                                      <a:gd name="T16" fmla="*/ 2092208 w 140"/>
                                      <a:gd name="T17" fmla="*/ 23891081 h 1272"/>
                                      <a:gd name="T18" fmla="*/ 2697182 w 140"/>
                                      <a:gd name="T19" fmla="*/ 27368897 h 1272"/>
                                      <a:gd name="T20" fmla="*/ 3402984 w 140"/>
                                      <a:gd name="T21" fmla="*/ 30821519 h 1272"/>
                                      <a:gd name="T22" fmla="*/ 3529013 w 140"/>
                                      <a:gd name="T23" fmla="*/ 32056388 h 1272"/>
                                      <a:gd name="T24" fmla="*/ 3478598 w 140"/>
                                      <a:gd name="T25" fmla="*/ 31804372 h 1272"/>
                                      <a:gd name="T26" fmla="*/ 2646767 w 140"/>
                                      <a:gd name="T27" fmla="*/ 27872928 h 1272"/>
                                      <a:gd name="T28" fmla="*/ 1940965 w 140"/>
                                      <a:gd name="T29" fmla="*/ 23916291 h 1272"/>
                                      <a:gd name="T30" fmla="*/ 1335991 w 140"/>
                                      <a:gd name="T31" fmla="*/ 19959638 h 1272"/>
                                      <a:gd name="T32" fmla="*/ 882261 w 140"/>
                                      <a:gd name="T33" fmla="*/ 15977791 h 1272"/>
                                      <a:gd name="T34" fmla="*/ 504145 w 140"/>
                                      <a:gd name="T35" fmla="*/ 11995944 h 1272"/>
                                      <a:gd name="T36" fmla="*/ 226873 w 140"/>
                                      <a:gd name="T37" fmla="*/ 7988903 h 1272"/>
                                      <a:gd name="T38" fmla="*/ 50414 w 140"/>
                                      <a:gd name="T39" fmla="*/ 4007056 h 1272"/>
                                      <a:gd name="T40" fmla="*/ 0 w 140"/>
                                      <a:gd name="T41" fmla="*/ 1990931 h 1272"/>
                                      <a:gd name="T42" fmla="*/ 0 w 140"/>
                                      <a:gd name="T43" fmla="*/ 0 h 1272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  <a:gd name="T57" fmla="*/ 0 60000 65536"/>
                                      <a:gd name="T58" fmla="*/ 0 60000 65536"/>
                                      <a:gd name="T59" fmla="*/ 0 60000 65536"/>
                                      <a:gd name="T60" fmla="*/ 0 60000 65536"/>
                                      <a:gd name="T61" fmla="*/ 0 60000 65536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</a:gdLst>
                                    <a:ahLst/>
                                    <a:cxnLst>
                                      <a:cxn ang="T44">
                                        <a:pos x="T0" y="T1"/>
                                      </a:cxn>
                                      <a:cxn ang="T45">
                                        <a:pos x="T2" y="T3"/>
                                      </a:cxn>
                                      <a:cxn ang="T46">
                                        <a:pos x="T4" y="T5"/>
                                      </a:cxn>
                                      <a:cxn ang="T47">
                                        <a:pos x="T6" y="T7"/>
                                      </a:cxn>
                                      <a:cxn ang="T48">
                                        <a:pos x="T8" y="T9"/>
                                      </a:cxn>
                                      <a:cxn ang="T49">
                                        <a:pos x="T10" y="T11"/>
                                      </a:cxn>
                                      <a:cxn ang="T50">
                                        <a:pos x="T12" y="T13"/>
                                      </a:cxn>
                                      <a:cxn ang="T51">
                                        <a:pos x="T14" y="T15"/>
                                      </a:cxn>
                                      <a:cxn ang="T52">
                                        <a:pos x="T16" y="T17"/>
                                      </a:cxn>
                                      <a:cxn ang="T53">
                                        <a:pos x="T18" y="T19"/>
                                      </a:cxn>
                                      <a:cxn ang="T54">
                                        <a:pos x="T20" y="T21"/>
                                      </a:cxn>
                                      <a:cxn ang="T55">
                                        <a:pos x="T22" y="T23"/>
                                      </a:cxn>
                                      <a:cxn ang="T56">
                                        <a:pos x="T24" y="T25"/>
                                      </a:cxn>
                                      <a:cxn ang="T57">
                                        <a:pos x="T26" y="T27"/>
                                      </a:cxn>
                                      <a:cxn ang="T58">
                                        <a:pos x="T28" y="T29"/>
                                      </a:cxn>
                                      <a:cxn ang="T59">
                                        <a:pos x="T30" y="T31"/>
                                      </a:cxn>
                                      <a:cxn ang="T60">
                                        <a:pos x="T32" y="T33"/>
                                      </a:cxn>
                                      <a:cxn ang="T61">
                                        <a:pos x="T34" y="T35"/>
                                      </a:cxn>
                                      <a:cxn ang="T62">
                                        <a:pos x="T36" y="T37"/>
                                      </a:cxn>
                                      <a:cxn ang="T63">
                                        <a:pos x="T38" y="T39"/>
                                      </a:cxn>
                                      <a:cxn ang="T64">
                                        <a:pos x="T40" y="T41"/>
                                      </a:cxn>
                                      <a:cxn ang="T65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8" name="Freeform 31"/>
                                <wps:cNvSpPr/>
                                <wps:spPr bwMode="auto">
                                  <a:xfrm>
                                    <a:off x="3410" y="48611"/>
                                    <a:ext cx="715" cy="13557"/>
                                  </a:xfrm>
                                  <a:custGeom>
                                    <a:avLst/>
                                    <a:gdLst>
                                      <a:gd name="T0" fmla="*/ 1135070 w 45"/>
                                      <a:gd name="T1" fmla="*/ 0 h 854"/>
                                      <a:gd name="T2" fmla="*/ 1135070 w 45"/>
                                      <a:gd name="T3" fmla="*/ 0 h 854"/>
                                      <a:gd name="T4" fmla="*/ 882834 w 45"/>
                                      <a:gd name="T5" fmla="*/ 1663272 h 854"/>
                                      <a:gd name="T6" fmla="*/ 655814 w 45"/>
                                      <a:gd name="T7" fmla="*/ 3351754 h 854"/>
                                      <a:gd name="T8" fmla="*/ 353131 w 45"/>
                                      <a:gd name="T9" fmla="*/ 6728701 h 854"/>
                                      <a:gd name="T10" fmla="*/ 151342 w 45"/>
                                      <a:gd name="T11" fmla="*/ 10105648 h 854"/>
                                      <a:gd name="T12" fmla="*/ 75679 w 45"/>
                                      <a:gd name="T13" fmla="*/ 13457386 h 854"/>
                                      <a:gd name="T14" fmla="*/ 151342 w 45"/>
                                      <a:gd name="T15" fmla="*/ 16859542 h 854"/>
                                      <a:gd name="T16" fmla="*/ 353131 w 45"/>
                                      <a:gd name="T17" fmla="*/ 20236489 h 854"/>
                                      <a:gd name="T18" fmla="*/ 454025 w 45"/>
                                      <a:gd name="T19" fmla="*/ 21521738 h 854"/>
                                      <a:gd name="T20" fmla="*/ 454025 w 45"/>
                                      <a:gd name="T21" fmla="*/ 21446142 h 854"/>
                                      <a:gd name="T22" fmla="*/ 227020 w 45"/>
                                      <a:gd name="T23" fmla="*/ 20513694 h 854"/>
                                      <a:gd name="T24" fmla="*/ 201789 w 45"/>
                                      <a:gd name="T25" fmla="*/ 20236489 h 854"/>
                                      <a:gd name="T26" fmla="*/ 25232 w 45"/>
                                      <a:gd name="T27" fmla="*/ 16859542 h 854"/>
                                      <a:gd name="T28" fmla="*/ 0 w 45"/>
                                      <a:gd name="T29" fmla="*/ 13457386 h 854"/>
                                      <a:gd name="T30" fmla="*/ 75679 w 45"/>
                                      <a:gd name="T31" fmla="*/ 10105648 h 854"/>
                                      <a:gd name="T32" fmla="*/ 302683 w 45"/>
                                      <a:gd name="T33" fmla="*/ 6728701 h 854"/>
                                      <a:gd name="T34" fmla="*/ 630598 w 45"/>
                                      <a:gd name="T35" fmla="*/ 3326545 h 854"/>
                                      <a:gd name="T36" fmla="*/ 857603 w 45"/>
                                      <a:gd name="T37" fmla="*/ 1663272 h 854"/>
                                      <a:gd name="T38" fmla="*/ 1135070 w 45"/>
                                      <a:gd name="T39" fmla="*/ 0 h 854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  <a:gd name="T57" fmla="*/ 0 60000 65536"/>
                                      <a:gd name="T58" fmla="*/ 0 60000 65536"/>
                                      <a:gd name="T59" fmla="*/ 0 60000 65536"/>
                                    </a:gdLst>
                                    <a:ahLst/>
                                    <a:cxnLst>
                                      <a:cxn ang="T40">
                                        <a:pos x="T0" y="T1"/>
                                      </a:cxn>
                                      <a:cxn ang="T41">
                                        <a:pos x="T2" y="T3"/>
                                      </a:cxn>
                                      <a:cxn ang="T42">
                                        <a:pos x="T4" y="T5"/>
                                      </a:cxn>
                                      <a:cxn ang="T43">
                                        <a:pos x="T6" y="T7"/>
                                      </a:cxn>
                                      <a:cxn ang="T44">
                                        <a:pos x="T8" y="T9"/>
                                      </a:cxn>
                                      <a:cxn ang="T45">
                                        <a:pos x="T10" y="T11"/>
                                      </a:cxn>
                                      <a:cxn ang="T46">
                                        <a:pos x="T12" y="T13"/>
                                      </a:cxn>
                                      <a:cxn ang="T47">
                                        <a:pos x="T14" y="T15"/>
                                      </a:cxn>
                                      <a:cxn ang="T48">
                                        <a:pos x="T16" y="T17"/>
                                      </a:cxn>
                                      <a:cxn ang="T49">
                                        <a:pos x="T18" y="T19"/>
                                      </a:cxn>
                                      <a:cxn ang="T50">
                                        <a:pos x="T20" y="T21"/>
                                      </a:cxn>
                                      <a:cxn ang="T51">
                                        <a:pos x="T22" y="T23"/>
                                      </a:cxn>
                                      <a:cxn ang="T52">
                                        <a:pos x="T24" y="T25"/>
                                      </a:cxn>
                                      <a:cxn ang="T53">
                                        <a:pos x="T26" y="T27"/>
                                      </a:cxn>
                                      <a:cxn ang="T54">
                                        <a:pos x="T28" y="T29"/>
                                      </a:cxn>
                                      <a:cxn ang="T55">
                                        <a:pos x="T30" y="T31"/>
                                      </a:cxn>
                                      <a:cxn ang="T56">
                                        <a:pos x="T32" y="T33"/>
                                      </a:cxn>
                                      <a:cxn ang="T57">
                                        <a:pos x="T34" y="T35"/>
                                      </a:cxn>
                                      <a:cxn ang="T58">
                                        <a:pos x="T36" y="T37"/>
                                      </a:cxn>
                                      <a:cxn ang="T59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9" name="Freeform 32"/>
                                <wps:cNvSpPr/>
                                <wps:spPr bwMode="auto">
                                  <a:xfrm>
                                    <a:off x="3633" y="62311"/>
                                    <a:ext cx="2444" cy="9985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251938 w 154"/>
                                      <a:gd name="T3" fmla="*/ 1108827 h 629"/>
                                      <a:gd name="T4" fmla="*/ 529078 w 154"/>
                                      <a:gd name="T5" fmla="*/ 3175278 h 629"/>
                                      <a:gd name="T6" fmla="*/ 856590 w 154"/>
                                      <a:gd name="T7" fmla="*/ 5216535 h 629"/>
                                      <a:gd name="T8" fmla="*/ 1335281 w 154"/>
                                      <a:gd name="T9" fmla="*/ 7383788 h 629"/>
                                      <a:gd name="T10" fmla="*/ 1889545 w 154"/>
                                      <a:gd name="T11" fmla="*/ 9576234 h 629"/>
                                      <a:gd name="T12" fmla="*/ 2519383 w 154"/>
                                      <a:gd name="T13" fmla="*/ 11743487 h 629"/>
                                      <a:gd name="T14" fmla="*/ 3023260 w 154"/>
                                      <a:gd name="T15" fmla="*/ 13129529 h 629"/>
                                      <a:gd name="T16" fmla="*/ 3552338 w 154"/>
                                      <a:gd name="T17" fmla="*/ 14515555 h 629"/>
                                      <a:gd name="T18" fmla="*/ 3829462 w 154"/>
                                      <a:gd name="T19" fmla="*/ 15573981 h 629"/>
                                      <a:gd name="T20" fmla="*/ 3879850 w 154"/>
                                      <a:gd name="T21" fmla="*/ 15851195 h 629"/>
                                      <a:gd name="T22" fmla="*/ 3527136 w 154"/>
                                      <a:gd name="T23" fmla="*/ 14994374 h 629"/>
                                      <a:gd name="T24" fmla="*/ 2897299 w 154"/>
                                      <a:gd name="T25" fmla="*/ 13406728 h 629"/>
                                      <a:gd name="T26" fmla="*/ 2343034 w 154"/>
                                      <a:gd name="T27" fmla="*/ 11793888 h 629"/>
                                      <a:gd name="T28" fmla="*/ 1687995 w 154"/>
                                      <a:gd name="T29" fmla="*/ 9651844 h 629"/>
                                      <a:gd name="T30" fmla="*/ 1184118 w 154"/>
                                      <a:gd name="T31" fmla="*/ 7434190 h 629"/>
                                      <a:gd name="T32" fmla="*/ 705427 w 154"/>
                                      <a:gd name="T33" fmla="*/ 5216535 h 629"/>
                                      <a:gd name="T34" fmla="*/ 302326 w 154"/>
                                      <a:gd name="T35" fmla="*/ 2620864 h 629"/>
                                      <a:gd name="T36" fmla="*/ 0 w 154"/>
                                      <a:gd name="T37" fmla="*/ 0 h 629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</a:gdLst>
                                    <a:ahLst/>
                                    <a:cxnLst>
                                      <a:cxn ang="T38">
                                        <a:pos x="T0" y="T1"/>
                                      </a:cxn>
                                      <a:cxn ang="T39">
                                        <a:pos x="T2" y="T3"/>
                                      </a:cxn>
                                      <a:cxn ang="T40">
                                        <a:pos x="T4" y="T5"/>
                                      </a:cxn>
                                      <a:cxn ang="T41">
                                        <a:pos x="T6" y="T7"/>
                                      </a:cxn>
                                      <a:cxn ang="T42">
                                        <a:pos x="T8" y="T9"/>
                                      </a:cxn>
                                      <a:cxn ang="T43">
                                        <a:pos x="T10" y="T11"/>
                                      </a:cxn>
                                      <a:cxn ang="T44">
                                        <a:pos x="T12" y="T13"/>
                                      </a:cxn>
                                      <a:cxn ang="T45">
                                        <a:pos x="T14" y="T15"/>
                                      </a:cxn>
                                      <a:cxn ang="T46">
                                        <a:pos x="T16" y="T17"/>
                                      </a:cxn>
                                      <a:cxn ang="T47">
                                        <a:pos x="T18" y="T19"/>
                                      </a:cxn>
                                      <a:cxn ang="T48">
                                        <a:pos x="T20" y="T21"/>
                                      </a:cxn>
                                      <a:cxn ang="T49">
                                        <a:pos x="T22" y="T23"/>
                                      </a:cxn>
                                      <a:cxn ang="T50">
                                        <a:pos x="T24" y="T25"/>
                                      </a:cxn>
                                      <a:cxn ang="T51">
                                        <a:pos x="T26" y="T27"/>
                                      </a:cxn>
                                      <a:cxn ang="T52">
                                        <a:pos x="T28" y="T29"/>
                                      </a:cxn>
                                      <a:cxn ang="T53">
                                        <a:pos x="T30" y="T31"/>
                                      </a:cxn>
                                      <a:cxn ang="T54">
                                        <a:pos x="T32" y="T33"/>
                                      </a:cxn>
                                      <a:cxn ang="T55">
                                        <a:pos x="T34" y="T35"/>
                                      </a:cxn>
                                      <a:cxn ang="T56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0" name="Freeform 33"/>
                                <wps:cNvSpPr/>
                                <wps:spPr bwMode="auto">
                                  <a:xfrm>
                                    <a:off x="6204" y="72233"/>
                                    <a:ext cx="524" cy="1095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831858 w 33"/>
                                      <a:gd name="T3" fmla="*/ 1738320 h 69"/>
                                      <a:gd name="T4" fmla="*/ 604982 w 33"/>
                                      <a:gd name="T5" fmla="*/ 1738320 h 69"/>
                                      <a:gd name="T6" fmla="*/ 302491 w 33"/>
                                      <a:gd name="T7" fmla="*/ 881761 h 69"/>
                                      <a:gd name="T8" fmla="*/ 0 w 33"/>
                                      <a:gd name="T9" fmla="*/ 0 h 69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ahLst/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1" name="Freeform 34"/>
                                <wps:cNvSpPr/>
                                <wps:spPr bwMode="auto">
                                  <a:xfrm>
                                    <a:off x="3553" y="61533"/>
                                    <a:ext cx="238" cy="1476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226703 w 15"/>
                                      <a:gd name="T3" fmla="*/ 932229 h 93"/>
                                      <a:gd name="T4" fmla="*/ 226703 w 15"/>
                                      <a:gd name="T5" fmla="*/ 1007806 h 93"/>
                                      <a:gd name="T6" fmla="*/ 377833 w 15"/>
                                      <a:gd name="T7" fmla="*/ 2343158 h 93"/>
                                      <a:gd name="T8" fmla="*/ 125950 w 15"/>
                                      <a:gd name="T9" fmla="*/ 1234571 h 93"/>
                                      <a:gd name="T10" fmla="*/ 0 w 15"/>
                                      <a:gd name="T11" fmla="*/ 0 h 93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2" name="Freeform 35"/>
                                <wps:cNvSpPr/>
                                <wps:spPr bwMode="auto">
                                  <a:xfrm>
                                    <a:off x="5633" y="56897"/>
                                    <a:ext cx="6255" cy="12161"/>
                                  </a:xfrm>
                                  <a:custGeom>
                                    <a:avLst/>
                                    <a:gdLst>
                                      <a:gd name="T0" fmla="*/ 9929813 w 394"/>
                                      <a:gd name="T1" fmla="*/ 0 h 766"/>
                                      <a:gd name="T2" fmla="*/ 9929813 w 394"/>
                                      <a:gd name="T3" fmla="*/ 0 h 766"/>
                                      <a:gd name="T4" fmla="*/ 8972115 w 394"/>
                                      <a:gd name="T5" fmla="*/ 957718 h 766"/>
                                      <a:gd name="T6" fmla="*/ 8039628 w 394"/>
                                      <a:gd name="T7" fmla="*/ 1940648 h 766"/>
                                      <a:gd name="T8" fmla="*/ 7157530 w 394"/>
                                      <a:gd name="T9" fmla="*/ 2948773 h 766"/>
                                      <a:gd name="T10" fmla="*/ 6275448 w 394"/>
                                      <a:gd name="T11" fmla="*/ 4032499 h 766"/>
                                      <a:gd name="T12" fmla="*/ 5216940 w 394"/>
                                      <a:gd name="T13" fmla="*/ 5494279 h 766"/>
                                      <a:gd name="T14" fmla="*/ 4234032 w 394"/>
                                      <a:gd name="T15" fmla="*/ 6956060 h 766"/>
                                      <a:gd name="T16" fmla="*/ 3301545 w 394"/>
                                      <a:gd name="T17" fmla="*/ 8543865 h 766"/>
                                      <a:gd name="T18" fmla="*/ 2469852 w 394"/>
                                      <a:gd name="T19" fmla="*/ 10131653 h 766"/>
                                      <a:gd name="T20" fmla="*/ 1738985 w 394"/>
                                      <a:gd name="T21" fmla="*/ 11769864 h 766"/>
                                      <a:gd name="T22" fmla="*/ 1134124 w 394"/>
                                      <a:gd name="T23" fmla="*/ 13483675 h 766"/>
                                      <a:gd name="T24" fmla="*/ 655267 w 394"/>
                                      <a:gd name="T25" fmla="*/ 15222683 h 766"/>
                                      <a:gd name="T26" fmla="*/ 352836 w 394"/>
                                      <a:gd name="T27" fmla="*/ 16961706 h 766"/>
                                      <a:gd name="T28" fmla="*/ 176426 w 394"/>
                                      <a:gd name="T29" fmla="*/ 18801525 h 766"/>
                                      <a:gd name="T30" fmla="*/ 151215 w 394"/>
                                      <a:gd name="T31" fmla="*/ 19305588 h 766"/>
                                      <a:gd name="T32" fmla="*/ 0 w 394"/>
                                      <a:gd name="T33" fmla="*/ 18877142 h 766"/>
                                      <a:gd name="T34" fmla="*/ 25211 w 394"/>
                                      <a:gd name="T35" fmla="*/ 18751119 h 766"/>
                                      <a:gd name="T36" fmla="*/ 176426 w 394"/>
                                      <a:gd name="T37" fmla="*/ 16961706 h 766"/>
                                      <a:gd name="T38" fmla="*/ 529262 w 394"/>
                                      <a:gd name="T39" fmla="*/ 15197487 h 766"/>
                                      <a:gd name="T40" fmla="*/ 1008103 w 394"/>
                                      <a:gd name="T41" fmla="*/ 13433269 h 766"/>
                                      <a:gd name="T42" fmla="*/ 1638175 w 394"/>
                                      <a:gd name="T43" fmla="*/ 11744652 h 766"/>
                                      <a:gd name="T44" fmla="*/ 2369042 w 394"/>
                                      <a:gd name="T45" fmla="*/ 10081247 h 766"/>
                                      <a:gd name="T46" fmla="*/ 3200734 w 394"/>
                                      <a:gd name="T47" fmla="*/ 8468247 h 766"/>
                                      <a:gd name="T48" fmla="*/ 4133221 w 394"/>
                                      <a:gd name="T49" fmla="*/ 6930865 h 766"/>
                                      <a:gd name="T50" fmla="*/ 5141324 w 394"/>
                                      <a:gd name="T51" fmla="*/ 5418678 h 766"/>
                                      <a:gd name="T52" fmla="*/ 6250237 w 394"/>
                                      <a:gd name="T53" fmla="*/ 3982092 h 766"/>
                                      <a:gd name="T54" fmla="*/ 7107125 w 394"/>
                                      <a:gd name="T55" fmla="*/ 2923562 h 766"/>
                                      <a:gd name="T56" fmla="*/ 8014417 w 394"/>
                                      <a:gd name="T57" fmla="*/ 1915437 h 766"/>
                                      <a:gd name="T58" fmla="*/ 8921710 w 394"/>
                                      <a:gd name="T59" fmla="*/ 932523 h 766"/>
                                      <a:gd name="T60" fmla="*/ 9929813 w 394"/>
                                      <a:gd name="T61" fmla="*/ 0 h 766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  <a:gd name="T66" fmla="*/ 0 60000 65536"/>
                                      <a:gd name="T67" fmla="*/ 0 60000 65536"/>
                                      <a:gd name="T68" fmla="*/ 0 60000 65536"/>
                                      <a:gd name="T69" fmla="*/ 0 60000 65536"/>
                                      <a:gd name="T70" fmla="*/ 0 60000 65536"/>
                                      <a:gd name="T71" fmla="*/ 0 60000 65536"/>
                                      <a:gd name="T72" fmla="*/ 0 60000 65536"/>
                                      <a:gd name="T73" fmla="*/ 0 60000 65536"/>
                                      <a:gd name="T74" fmla="*/ 0 60000 65536"/>
                                      <a:gd name="T75" fmla="*/ 0 60000 65536"/>
                                      <a:gd name="T76" fmla="*/ 0 60000 65536"/>
                                      <a:gd name="T77" fmla="*/ 0 60000 65536"/>
                                      <a:gd name="T78" fmla="*/ 0 60000 65536"/>
                                      <a:gd name="T79" fmla="*/ 0 60000 65536"/>
                                      <a:gd name="T80" fmla="*/ 0 60000 65536"/>
                                      <a:gd name="T81" fmla="*/ 0 60000 65536"/>
                                      <a:gd name="T82" fmla="*/ 0 60000 65536"/>
                                      <a:gd name="T83" fmla="*/ 0 60000 65536"/>
                                      <a:gd name="T84" fmla="*/ 0 60000 65536"/>
                                      <a:gd name="T85" fmla="*/ 0 60000 65536"/>
                                      <a:gd name="T86" fmla="*/ 0 60000 65536"/>
                                      <a:gd name="T87" fmla="*/ 0 60000 65536"/>
                                      <a:gd name="T88" fmla="*/ 0 60000 65536"/>
                                      <a:gd name="T89" fmla="*/ 0 60000 65536"/>
                                      <a:gd name="T90" fmla="*/ 0 60000 65536"/>
                                      <a:gd name="T91" fmla="*/ 0 60000 65536"/>
                                      <a:gd name="T92" fmla="*/ 0 60000 65536"/>
                                    </a:gdLst>
                                    <a:ahLst/>
                                    <a:cxnLst>
                                      <a:cxn ang="T62">
                                        <a:pos x="T0" y="T1"/>
                                      </a:cxn>
                                      <a:cxn ang="T63">
                                        <a:pos x="T2" y="T3"/>
                                      </a:cxn>
                                      <a:cxn ang="T64">
                                        <a:pos x="T4" y="T5"/>
                                      </a:cxn>
                                      <a:cxn ang="T65">
                                        <a:pos x="T6" y="T7"/>
                                      </a:cxn>
                                      <a:cxn ang="T66">
                                        <a:pos x="T8" y="T9"/>
                                      </a:cxn>
                                      <a:cxn ang="T67">
                                        <a:pos x="T10" y="T11"/>
                                      </a:cxn>
                                      <a:cxn ang="T68">
                                        <a:pos x="T12" y="T13"/>
                                      </a:cxn>
                                      <a:cxn ang="T69">
                                        <a:pos x="T14" y="T15"/>
                                      </a:cxn>
                                      <a:cxn ang="T70">
                                        <a:pos x="T16" y="T17"/>
                                      </a:cxn>
                                      <a:cxn ang="T71">
                                        <a:pos x="T18" y="T19"/>
                                      </a:cxn>
                                      <a:cxn ang="T72">
                                        <a:pos x="T20" y="T21"/>
                                      </a:cxn>
                                      <a:cxn ang="T73">
                                        <a:pos x="T22" y="T23"/>
                                      </a:cxn>
                                      <a:cxn ang="T74">
                                        <a:pos x="T24" y="T25"/>
                                      </a:cxn>
                                      <a:cxn ang="T75">
                                        <a:pos x="T26" y="T27"/>
                                      </a:cxn>
                                      <a:cxn ang="T76">
                                        <a:pos x="T28" y="T29"/>
                                      </a:cxn>
                                      <a:cxn ang="T77">
                                        <a:pos x="T30" y="T31"/>
                                      </a:cxn>
                                      <a:cxn ang="T78">
                                        <a:pos x="T32" y="T33"/>
                                      </a:cxn>
                                      <a:cxn ang="T79">
                                        <a:pos x="T34" y="T35"/>
                                      </a:cxn>
                                      <a:cxn ang="T80">
                                        <a:pos x="T36" y="T37"/>
                                      </a:cxn>
                                      <a:cxn ang="T81">
                                        <a:pos x="T38" y="T39"/>
                                      </a:cxn>
                                      <a:cxn ang="T82">
                                        <a:pos x="T40" y="T41"/>
                                      </a:cxn>
                                      <a:cxn ang="T83">
                                        <a:pos x="T42" y="T43"/>
                                      </a:cxn>
                                      <a:cxn ang="T84">
                                        <a:pos x="T44" y="T45"/>
                                      </a:cxn>
                                      <a:cxn ang="T85">
                                        <a:pos x="T46" y="T47"/>
                                      </a:cxn>
                                      <a:cxn ang="T86">
                                        <a:pos x="T48" y="T49"/>
                                      </a:cxn>
                                      <a:cxn ang="T87">
                                        <a:pos x="T50" y="T51"/>
                                      </a:cxn>
                                      <a:cxn ang="T88">
                                        <a:pos x="T52" y="T53"/>
                                      </a:cxn>
                                      <a:cxn ang="T89">
                                        <a:pos x="T54" y="T55"/>
                                      </a:cxn>
                                      <a:cxn ang="T90">
                                        <a:pos x="T56" y="T57"/>
                                      </a:cxn>
                                      <a:cxn ang="T91">
                                        <a:pos x="T58" y="T59"/>
                                      </a:cxn>
                                      <a:cxn ang="T92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3" name="Freeform 36"/>
                                <wps:cNvSpPr/>
                                <wps:spPr bwMode="auto">
                                  <a:xfrm>
                                    <a:off x="5633" y="69153"/>
                                    <a:ext cx="571" cy="3080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151077 w 36"/>
                                      <a:gd name="T3" fmla="*/ 403258 h 194"/>
                                      <a:gd name="T4" fmla="*/ 176265 w 36"/>
                                      <a:gd name="T5" fmla="*/ 478876 h 194"/>
                                      <a:gd name="T6" fmla="*/ 276983 w 36"/>
                                      <a:gd name="T7" fmla="*/ 2016289 h 194"/>
                                      <a:gd name="T8" fmla="*/ 503590 w 36"/>
                                      <a:gd name="T9" fmla="*/ 3326876 h 194"/>
                                      <a:gd name="T10" fmla="*/ 830932 w 36"/>
                                      <a:gd name="T11" fmla="*/ 4662675 h 194"/>
                                      <a:gd name="T12" fmla="*/ 906463 w 36"/>
                                      <a:gd name="T13" fmla="*/ 4889500 h 194"/>
                                      <a:gd name="T14" fmla="*/ 528778 w 36"/>
                                      <a:gd name="T15" fmla="*/ 4057789 h 194"/>
                                      <a:gd name="T16" fmla="*/ 377701 w 36"/>
                                      <a:gd name="T17" fmla="*/ 3654531 h 194"/>
                                      <a:gd name="T18" fmla="*/ 125906 w 36"/>
                                      <a:gd name="T19" fmla="*/ 2041500 h 194"/>
                                      <a:gd name="T20" fmla="*/ 25187 w 36"/>
                                      <a:gd name="T21" fmla="*/ 1033356 h 194"/>
                                      <a:gd name="T22" fmla="*/ 0 w 36"/>
                                      <a:gd name="T23" fmla="*/ 0 h 194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  <a:gd name="T30" fmla="*/ 0 60000 65536"/>
                                      <a:gd name="T31" fmla="*/ 0 60000 65536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</a:gdLst>
                                    <a:ahLst/>
                                    <a:cxnLst>
                                      <a:cxn ang="T24">
                                        <a:pos x="T0" y="T1"/>
                                      </a:cxn>
                                      <a:cxn ang="T25">
                                        <a:pos x="T2" y="T3"/>
                                      </a:cxn>
                                      <a:cxn ang="T26">
                                        <a:pos x="T4" y="T5"/>
                                      </a:cxn>
                                      <a:cxn ang="T27">
                                        <a:pos x="T6" y="T7"/>
                                      </a:cxn>
                                      <a:cxn ang="T28">
                                        <a:pos x="T8" y="T9"/>
                                      </a:cxn>
                                      <a:cxn ang="T29">
                                        <a:pos x="T10" y="T11"/>
                                      </a:cxn>
                                      <a:cxn ang="T30">
                                        <a:pos x="T12" y="T13"/>
                                      </a:cxn>
                                      <a:cxn ang="T31">
                                        <a:pos x="T14" y="T15"/>
                                      </a:cxn>
                                      <a:cxn ang="T32">
                                        <a:pos x="T16" y="T17"/>
                                      </a:cxn>
                                      <a:cxn ang="T33">
                                        <a:pos x="T18" y="T19"/>
                                      </a:cxn>
                                      <a:cxn ang="T34">
                                        <a:pos x="T20" y="T21"/>
                                      </a:cxn>
                                      <a:cxn ang="T35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4" name="Freeform 37"/>
                                <wps:cNvSpPr/>
                                <wps:spPr bwMode="auto">
                                  <a:xfrm>
                                    <a:off x="6077" y="72296"/>
                                    <a:ext cx="493" cy="1032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782645 w 31"/>
                                      <a:gd name="T3" fmla="*/ 1638308 h 65"/>
                                      <a:gd name="T4" fmla="*/ 580674 w 31"/>
                                      <a:gd name="T5" fmla="*/ 1638308 h 65"/>
                                      <a:gd name="T6" fmla="*/ 0 w 31"/>
                                      <a:gd name="T7" fmla="*/ 0 h 65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ahLst/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5" name="Freeform 38"/>
                                <wps:cNvSpPr/>
                                <wps:spPr bwMode="auto">
                                  <a:xfrm>
                                    <a:off x="5633" y="68788"/>
                                    <a:ext cx="111" cy="666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151039 w 7"/>
                                      <a:gd name="T3" fmla="*/ 427953 h 42"/>
                                      <a:gd name="T4" fmla="*/ 176220 w 7"/>
                                      <a:gd name="T5" fmla="*/ 1057275 h 42"/>
                                      <a:gd name="T6" fmla="*/ 151039 w 7"/>
                                      <a:gd name="T7" fmla="*/ 981763 h 42"/>
                                      <a:gd name="T8" fmla="*/ 0 w 7"/>
                                      <a:gd name="T9" fmla="*/ 578992 h 42"/>
                                      <a:gd name="T10" fmla="*/ 0 w 7"/>
                                      <a:gd name="T11" fmla="*/ 0 h 42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6" name="Freeform 39"/>
                                <wps:cNvSpPr/>
                                <wps:spPr bwMode="auto">
                                  <a:xfrm>
                                    <a:off x="5871" y="71455"/>
                                    <a:ext cx="714" cy="1873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151130 w 45"/>
                                      <a:gd name="T3" fmla="*/ 403171 h 118"/>
                                      <a:gd name="T4" fmla="*/ 528963 w 45"/>
                                      <a:gd name="T5" fmla="*/ 1234720 h 118"/>
                                      <a:gd name="T6" fmla="*/ 831223 w 45"/>
                                      <a:gd name="T7" fmla="*/ 2116649 h 118"/>
                                      <a:gd name="T8" fmla="*/ 1133483 w 45"/>
                                      <a:gd name="T9" fmla="*/ 2973388 h 118"/>
                                      <a:gd name="T10" fmla="*/ 1108287 w 45"/>
                                      <a:gd name="T11" fmla="*/ 2973388 h 118"/>
                                      <a:gd name="T12" fmla="*/ 327456 w 45"/>
                                      <a:gd name="T13" fmla="*/ 1335512 h 118"/>
                                      <a:gd name="T14" fmla="*/ 277080 w 45"/>
                                      <a:gd name="T15" fmla="*/ 1058324 h 118"/>
                                      <a:gd name="T16" fmla="*/ 0 w 45"/>
                                      <a:gd name="T17" fmla="*/ 0 h 118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87" name="Group 40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" y="48269"/>
                                  <a:ext cx="13063" cy="25059"/>
                                  <a:chOff x="806" y="46499"/>
                                  <a:chExt cx="8747" cy="16779"/>
                                </a:xfrm>
                              </wpg:grpSpPr>
                              <wps:wsp>
                                <wps:cNvPr id="188" name="Freeform 41"/>
                                <wps:cNvSpPr/>
                                <wps:spPr bwMode="auto">
                                  <a:xfrm>
                                    <a:off x="1187" y="51897"/>
                                    <a:ext cx="1984" cy="7143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1033077 w 125"/>
                                      <a:gd name="T3" fmla="*/ 3905840 h 450"/>
                                      <a:gd name="T4" fmla="*/ 2166925 w 125"/>
                                      <a:gd name="T5" fmla="*/ 7786473 h 450"/>
                                      <a:gd name="T6" fmla="*/ 3149608 w 125"/>
                                      <a:gd name="T7" fmla="*/ 10709548 h 450"/>
                                      <a:gd name="T8" fmla="*/ 3149608 w 125"/>
                                      <a:gd name="T9" fmla="*/ 11339513 h 450"/>
                                      <a:gd name="T10" fmla="*/ 1990555 w 125"/>
                                      <a:gd name="T11" fmla="*/ 7836871 h 450"/>
                                      <a:gd name="T12" fmla="*/ 1033077 w 125"/>
                                      <a:gd name="T13" fmla="*/ 4611410 h 450"/>
                                      <a:gd name="T14" fmla="*/ 176386 w 125"/>
                                      <a:gd name="T15" fmla="*/ 1360742 h 450"/>
                                      <a:gd name="T16" fmla="*/ 0 w 125"/>
                                      <a:gd name="T17" fmla="*/ 0 h 45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9" name="Freeform 42"/>
                                <wps:cNvSpPr/>
                                <wps:spPr bwMode="auto">
                                  <a:xfrm>
                                    <a:off x="3282" y="58913"/>
                                    <a:ext cx="1874" cy="4366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201693 w 118"/>
                                      <a:gd name="T3" fmla="*/ 504075 h 275"/>
                                      <a:gd name="T4" fmla="*/ 932839 w 118"/>
                                      <a:gd name="T5" fmla="*/ 2419558 h 275"/>
                                      <a:gd name="T6" fmla="*/ 1739612 w 118"/>
                                      <a:gd name="T7" fmla="*/ 4284634 h 275"/>
                                      <a:gd name="T8" fmla="*/ 2974975 w 118"/>
                                      <a:gd name="T9" fmla="*/ 6931033 h 275"/>
                                      <a:gd name="T10" fmla="*/ 2748078 w 118"/>
                                      <a:gd name="T11" fmla="*/ 6931033 h 275"/>
                                      <a:gd name="T12" fmla="*/ 1537919 w 118"/>
                                      <a:gd name="T13" fmla="*/ 4385449 h 275"/>
                                      <a:gd name="T14" fmla="*/ 756350 w 118"/>
                                      <a:gd name="T15" fmla="*/ 2520373 h 275"/>
                                      <a:gd name="T16" fmla="*/ 0 w 118"/>
                                      <a:gd name="T17" fmla="*/ 655297 h 275"/>
                                      <a:gd name="T18" fmla="*/ 0 w 118"/>
                                      <a:gd name="T19" fmla="*/ 0 h 275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0" name="Freeform 43"/>
                                <wps:cNvSpPr/>
                                <wps:spPr bwMode="auto">
                                  <a:xfrm>
                                    <a:off x="806" y="50103"/>
                                    <a:ext cx="317" cy="1921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402590 w 20"/>
                                      <a:gd name="T3" fmla="*/ 1814631 h 121"/>
                                      <a:gd name="T4" fmla="*/ 503238 w 20"/>
                                      <a:gd name="T5" fmla="*/ 3049595 h 121"/>
                                      <a:gd name="T6" fmla="*/ 452914 w 20"/>
                                      <a:gd name="T7" fmla="*/ 2822759 h 121"/>
                                      <a:gd name="T8" fmla="*/ 0 w 20"/>
                                      <a:gd name="T9" fmla="*/ 781307 h 121"/>
                                      <a:gd name="T10" fmla="*/ 0 w 20"/>
                                      <a:gd name="T11" fmla="*/ 0 h 121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1" name="Freeform 44"/>
                                <wps:cNvSpPr/>
                                <wps:spPr bwMode="auto">
                                  <a:xfrm>
                                    <a:off x="1123" y="52024"/>
                                    <a:ext cx="2509" cy="10207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277308 w 158"/>
                                      <a:gd name="T3" fmla="*/ 1159201 h 643"/>
                                      <a:gd name="T4" fmla="*/ 554600 w 158"/>
                                      <a:gd name="T5" fmla="*/ 3250810 h 643"/>
                                      <a:gd name="T6" fmla="*/ 907528 w 158"/>
                                      <a:gd name="T7" fmla="*/ 5317212 h 643"/>
                                      <a:gd name="T8" fmla="*/ 1386508 w 158"/>
                                      <a:gd name="T9" fmla="*/ 7585214 h 643"/>
                                      <a:gd name="T10" fmla="*/ 1915891 w 158"/>
                                      <a:gd name="T11" fmla="*/ 9802815 h 643"/>
                                      <a:gd name="T12" fmla="*/ 2596545 w 158"/>
                                      <a:gd name="T13" fmla="*/ 11995209 h 643"/>
                                      <a:gd name="T14" fmla="*/ 3100727 w 158"/>
                                      <a:gd name="T15" fmla="*/ 13431618 h 643"/>
                                      <a:gd name="T16" fmla="*/ 3630110 w 158"/>
                                      <a:gd name="T17" fmla="*/ 14817611 h 643"/>
                                      <a:gd name="T18" fmla="*/ 3907418 w 158"/>
                                      <a:gd name="T19" fmla="*/ 15926412 h 643"/>
                                      <a:gd name="T20" fmla="*/ 3983038 w 158"/>
                                      <a:gd name="T21" fmla="*/ 16203620 h 643"/>
                                      <a:gd name="T22" fmla="*/ 3579692 w 158"/>
                                      <a:gd name="T23" fmla="*/ 15321612 h 643"/>
                                      <a:gd name="T24" fmla="*/ 2974674 w 158"/>
                                      <a:gd name="T25" fmla="*/ 13708811 h 643"/>
                                      <a:gd name="T26" fmla="*/ 2394872 w 158"/>
                                      <a:gd name="T27" fmla="*/ 12045609 h 643"/>
                                      <a:gd name="T28" fmla="*/ 1739436 w 158"/>
                                      <a:gd name="T29" fmla="*/ 9853216 h 643"/>
                                      <a:gd name="T30" fmla="*/ 1184836 w 158"/>
                                      <a:gd name="T31" fmla="*/ 7610406 h 643"/>
                                      <a:gd name="T32" fmla="*/ 731072 w 158"/>
                                      <a:gd name="T33" fmla="*/ 5342404 h 643"/>
                                      <a:gd name="T34" fmla="*/ 327726 w 158"/>
                                      <a:gd name="T35" fmla="*/ 2696410 h 643"/>
                                      <a:gd name="T36" fmla="*/ 0 w 158"/>
                                      <a:gd name="T37" fmla="*/ 0 h 643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</a:gdLst>
                                    <a:ahLst/>
                                    <a:cxnLst>
                                      <a:cxn ang="T38">
                                        <a:pos x="T0" y="T1"/>
                                      </a:cxn>
                                      <a:cxn ang="T39">
                                        <a:pos x="T2" y="T3"/>
                                      </a:cxn>
                                      <a:cxn ang="T40">
                                        <a:pos x="T4" y="T5"/>
                                      </a:cxn>
                                      <a:cxn ang="T41">
                                        <a:pos x="T6" y="T7"/>
                                      </a:cxn>
                                      <a:cxn ang="T42">
                                        <a:pos x="T8" y="T9"/>
                                      </a:cxn>
                                      <a:cxn ang="T43">
                                        <a:pos x="T10" y="T11"/>
                                      </a:cxn>
                                      <a:cxn ang="T44">
                                        <a:pos x="T12" y="T13"/>
                                      </a:cxn>
                                      <a:cxn ang="T45">
                                        <a:pos x="T14" y="T15"/>
                                      </a:cxn>
                                      <a:cxn ang="T46">
                                        <a:pos x="T16" y="T17"/>
                                      </a:cxn>
                                      <a:cxn ang="T47">
                                        <a:pos x="T18" y="T19"/>
                                      </a:cxn>
                                      <a:cxn ang="T48">
                                        <a:pos x="T20" y="T21"/>
                                      </a:cxn>
                                      <a:cxn ang="T49">
                                        <a:pos x="T22" y="T23"/>
                                      </a:cxn>
                                      <a:cxn ang="T50">
                                        <a:pos x="T24" y="T25"/>
                                      </a:cxn>
                                      <a:cxn ang="T51">
                                        <a:pos x="T26" y="T27"/>
                                      </a:cxn>
                                      <a:cxn ang="T52">
                                        <a:pos x="T28" y="T29"/>
                                      </a:cxn>
                                      <a:cxn ang="T53">
                                        <a:pos x="T30" y="T31"/>
                                      </a:cxn>
                                      <a:cxn ang="T54">
                                        <a:pos x="T32" y="T33"/>
                                      </a:cxn>
                                      <a:cxn ang="T55">
                                        <a:pos x="T34" y="T35"/>
                                      </a:cxn>
                                      <a:cxn ang="T56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2" name="Freeform 45"/>
                                <wps:cNvSpPr/>
                                <wps:spPr bwMode="auto">
                                  <a:xfrm>
                                    <a:off x="3759" y="62152"/>
                                    <a:ext cx="524" cy="1127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831858 w 33"/>
                                      <a:gd name="T3" fmla="*/ 1789120 h 71"/>
                                      <a:gd name="T4" fmla="*/ 604982 w 33"/>
                                      <a:gd name="T5" fmla="*/ 1789120 h 71"/>
                                      <a:gd name="T6" fmla="*/ 277291 w 33"/>
                                      <a:gd name="T7" fmla="*/ 907156 h 71"/>
                                      <a:gd name="T8" fmla="*/ 0 w 33"/>
                                      <a:gd name="T9" fmla="*/ 0 h 71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ahLst/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3" name="Freeform 46"/>
                                <wps:cNvSpPr/>
                                <wps:spPr bwMode="auto">
                                  <a:xfrm>
                                    <a:off x="1060" y="51246"/>
                                    <a:ext cx="238" cy="150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201507 w 15"/>
                                      <a:gd name="T3" fmla="*/ 932388 h 95"/>
                                      <a:gd name="T4" fmla="*/ 201507 w 15"/>
                                      <a:gd name="T5" fmla="*/ 1033186 h 95"/>
                                      <a:gd name="T6" fmla="*/ 377833 w 15"/>
                                      <a:gd name="T7" fmla="*/ 2393958 h 95"/>
                                      <a:gd name="T8" fmla="*/ 100753 w 15"/>
                                      <a:gd name="T9" fmla="*/ 1234782 h 95"/>
                                      <a:gd name="T10" fmla="*/ 0 w 15"/>
                                      <a:gd name="T11" fmla="*/ 0 h 95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4" name="Freeform 47"/>
                                <wps:cNvSpPr/>
                                <wps:spPr bwMode="auto">
                                  <a:xfrm>
                                    <a:off x="3171" y="46499"/>
                                    <a:ext cx="6382" cy="12414"/>
                                  </a:xfrm>
                                  <a:custGeom>
                                    <a:avLst/>
                                    <a:gdLst>
                                      <a:gd name="T0" fmla="*/ 10131425 w 402"/>
                                      <a:gd name="T1" fmla="*/ 0 h 782"/>
                                      <a:gd name="T2" fmla="*/ 10131425 w 402"/>
                                      <a:gd name="T3" fmla="*/ 25209 h 782"/>
                                      <a:gd name="T4" fmla="*/ 9148533 w 402"/>
                                      <a:gd name="T5" fmla="*/ 982849 h 782"/>
                                      <a:gd name="T6" fmla="*/ 8190837 w 402"/>
                                      <a:gd name="T7" fmla="*/ 1990891 h 782"/>
                                      <a:gd name="T8" fmla="*/ 7308739 w 402"/>
                                      <a:gd name="T9" fmla="*/ 3049336 h 782"/>
                                      <a:gd name="T10" fmla="*/ 6426658 w 402"/>
                                      <a:gd name="T11" fmla="*/ 4132973 h 782"/>
                                      <a:gd name="T12" fmla="*/ 5317746 w 402"/>
                                      <a:gd name="T13" fmla="*/ 5594634 h 782"/>
                                      <a:gd name="T14" fmla="*/ 4309644 w 402"/>
                                      <a:gd name="T15" fmla="*/ 7157100 h 782"/>
                                      <a:gd name="T16" fmla="*/ 3351947 w 402"/>
                                      <a:gd name="T17" fmla="*/ 8719565 h 782"/>
                                      <a:gd name="T18" fmla="*/ 2520255 w 402"/>
                                      <a:gd name="T19" fmla="*/ 10357642 h 782"/>
                                      <a:gd name="T20" fmla="*/ 1789389 w 402"/>
                                      <a:gd name="T21" fmla="*/ 12046104 h 782"/>
                                      <a:gd name="T22" fmla="*/ 1134123 w 402"/>
                                      <a:gd name="T23" fmla="*/ 13759776 h 782"/>
                                      <a:gd name="T24" fmla="*/ 680477 w 402"/>
                                      <a:gd name="T25" fmla="*/ 15549059 h 782"/>
                                      <a:gd name="T26" fmla="*/ 327641 w 402"/>
                                      <a:gd name="T27" fmla="*/ 17363535 h 782"/>
                                      <a:gd name="T28" fmla="*/ 176426 w 402"/>
                                      <a:gd name="T29" fmla="*/ 19178011 h 782"/>
                                      <a:gd name="T30" fmla="*/ 176426 w 402"/>
                                      <a:gd name="T31" fmla="*/ 19707225 h 782"/>
                                      <a:gd name="T32" fmla="*/ 0 w 402"/>
                                      <a:gd name="T33" fmla="*/ 19278815 h 782"/>
                                      <a:gd name="T34" fmla="*/ 25210 w 402"/>
                                      <a:gd name="T35" fmla="*/ 19178011 h 782"/>
                                      <a:gd name="T36" fmla="*/ 176426 w 402"/>
                                      <a:gd name="T37" fmla="*/ 17338326 h 782"/>
                                      <a:gd name="T38" fmla="*/ 529261 w 402"/>
                                      <a:gd name="T39" fmla="*/ 15523850 h 782"/>
                                      <a:gd name="T40" fmla="*/ 1008102 w 402"/>
                                      <a:gd name="T41" fmla="*/ 13734583 h 782"/>
                                      <a:gd name="T42" fmla="*/ 1663368 w 402"/>
                                      <a:gd name="T43" fmla="*/ 11970509 h 782"/>
                                      <a:gd name="T44" fmla="*/ 2394250 w 402"/>
                                      <a:gd name="T45" fmla="*/ 10307239 h 782"/>
                                      <a:gd name="T46" fmla="*/ 3276331 w 402"/>
                                      <a:gd name="T47" fmla="*/ 8643970 h 782"/>
                                      <a:gd name="T48" fmla="*/ 4208834 w 402"/>
                                      <a:gd name="T49" fmla="*/ 7081504 h 782"/>
                                      <a:gd name="T50" fmla="*/ 5267341 w 402"/>
                                      <a:gd name="T51" fmla="*/ 5544232 h 782"/>
                                      <a:gd name="T52" fmla="*/ 6376253 w 402"/>
                                      <a:gd name="T53" fmla="*/ 4107780 h 782"/>
                                      <a:gd name="T54" fmla="*/ 7233140 w 402"/>
                                      <a:gd name="T55" fmla="*/ 3024127 h 782"/>
                                      <a:gd name="T56" fmla="*/ 8165626 w 402"/>
                                      <a:gd name="T57" fmla="*/ 1965682 h 782"/>
                                      <a:gd name="T58" fmla="*/ 9123323 w 402"/>
                                      <a:gd name="T59" fmla="*/ 957640 h 782"/>
                                      <a:gd name="T60" fmla="*/ 10131425 w 402"/>
                                      <a:gd name="T61" fmla="*/ 0 h 782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  <a:gd name="T66" fmla="*/ 0 60000 65536"/>
                                      <a:gd name="T67" fmla="*/ 0 60000 65536"/>
                                      <a:gd name="T68" fmla="*/ 0 60000 65536"/>
                                      <a:gd name="T69" fmla="*/ 0 60000 65536"/>
                                      <a:gd name="T70" fmla="*/ 0 60000 65536"/>
                                      <a:gd name="T71" fmla="*/ 0 60000 65536"/>
                                      <a:gd name="T72" fmla="*/ 0 60000 65536"/>
                                      <a:gd name="T73" fmla="*/ 0 60000 65536"/>
                                      <a:gd name="T74" fmla="*/ 0 60000 65536"/>
                                      <a:gd name="T75" fmla="*/ 0 60000 65536"/>
                                      <a:gd name="T76" fmla="*/ 0 60000 65536"/>
                                      <a:gd name="T77" fmla="*/ 0 60000 65536"/>
                                      <a:gd name="T78" fmla="*/ 0 60000 65536"/>
                                      <a:gd name="T79" fmla="*/ 0 60000 65536"/>
                                      <a:gd name="T80" fmla="*/ 0 60000 65536"/>
                                      <a:gd name="T81" fmla="*/ 0 60000 65536"/>
                                      <a:gd name="T82" fmla="*/ 0 60000 65536"/>
                                      <a:gd name="T83" fmla="*/ 0 60000 65536"/>
                                      <a:gd name="T84" fmla="*/ 0 60000 65536"/>
                                      <a:gd name="T85" fmla="*/ 0 60000 65536"/>
                                      <a:gd name="T86" fmla="*/ 0 60000 65536"/>
                                      <a:gd name="T87" fmla="*/ 0 60000 65536"/>
                                      <a:gd name="T88" fmla="*/ 0 60000 65536"/>
                                      <a:gd name="T89" fmla="*/ 0 60000 65536"/>
                                      <a:gd name="T90" fmla="*/ 0 60000 65536"/>
                                      <a:gd name="T91" fmla="*/ 0 60000 65536"/>
                                      <a:gd name="T92" fmla="*/ 0 60000 65536"/>
                                    </a:gdLst>
                                    <a:ahLst/>
                                    <a:cxnLst>
                                      <a:cxn ang="T62">
                                        <a:pos x="T0" y="T1"/>
                                      </a:cxn>
                                      <a:cxn ang="T63">
                                        <a:pos x="T2" y="T3"/>
                                      </a:cxn>
                                      <a:cxn ang="T64">
                                        <a:pos x="T4" y="T5"/>
                                      </a:cxn>
                                      <a:cxn ang="T65">
                                        <a:pos x="T6" y="T7"/>
                                      </a:cxn>
                                      <a:cxn ang="T66">
                                        <a:pos x="T8" y="T9"/>
                                      </a:cxn>
                                      <a:cxn ang="T67">
                                        <a:pos x="T10" y="T11"/>
                                      </a:cxn>
                                      <a:cxn ang="T68">
                                        <a:pos x="T12" y="T13"/>
                                      </a:cxn>
                                      <a:cxn ang="T69">
                                        <a:pos x="T14" y="T15"/>
                                      </a:cxn>
                                      <a:cxn ang="T70">
                                        <a:pos x="T16" y="T17"/>
                                      </a:cxn>
                                      <a:cxn ang="T71">
                                        <a:pos x="T18" y="T19"/>
                                      </a:cxn>
                                      <a:cxn ang="T72">
                                        <a:pos x="T20" y="T21"/>
                                      </a:cxn>
                                      <a:cxn ang="T73">
                                        <a:pos x="T22" y="T23"/>
                                      </a:cxn>
                                      <a:cxn ang="T74">
                                        <a:pos x="T24" y="T25"/>
                                      </a:cxn>
                                      <a:cxn ang="T75">
                                        <a:pos x="T26" y="T27"/>
                                      </a:cxn>
                                      <a:cxn ang="T76">
                                        <a:pos x="T28" y="T29"/>
                                      </a:cxn>
                                      <a:cxn ang="T77">
                                        <a:pos x="T30" y="T31"/>
                                      </a:cxn>
                                      <a:cxn ang="T78">
                                        <a:pos x="T32" y="T33"/>
                                      </a:cxn>
                                      <a:cxn ang="T79">
                                        <a:pos x="T34" y="T35"/>
                                      </a:cxn>
                                      <a:cxn ang="T80">
                                        <a:pos x="T36" y="T37"/>
                                      </a:cxn>
                                      <a:cxn ang="T81">
                                        <a:pos x="T38" y="T39"/>
                                      </a:cxn>
                                      <a:cxn ang="T82">
                                        <a:pos x="T40" y="T41"/>
                                      </a:cxn>
                                      <a:cxn ang="T83">
                                        <a:pos x="T42" y="T43"/>
                                      </a:cxn>
                                      <a:cxn ang="T84">
                                        <a:pos x="T44" y="T45"/>
                                      </a:cxn>
                                      <a:cxn ang="T85">
                                        <a:pos x="T46" y="T47"/>
                                      </a:cxn>
                                      <a:cxn ang="T86">
                                        <a:pos x="T48" y="T49"/>
                                      </a:cxn>
                                      <a:cxn ang="T87">
                                        <a:pos x="T50" y="T51"/>
                                      </a:cxn>
                                      <a:cxn ang="T88">
                                        <a:pos x="T52" y="T53"/>
                                      </a:cxn>
                                      <a:cxn ang="T89">
                                        <a:pos x="T54" y="T55"/>
                                      </a:cxn>
                                      <a:cxn ang="T90">
                                        <a:pos x="T56" y="T57"/>
                                      </a:cxn>
                                      <a:cxn ang="T91">
                                        <a:pos x="T58" y="T59"/>
                                      </a:cxn>
                                      <a:cxn ang="T92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5" name="Freeform 48"/>
                                <wps:cNvSpPr/>
                                <wps:spPr bwMode="auto">
                                  <a:xfrm>
                                    <a:off x="3171" y="59040"/>
                                    <a:ext cx="588" cy="3112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151370 w 37"/>
                                      <a:gd name="T3" fmla="*/ 378092 h 196"/>
                                      <a:gd name="T4" fmla="*/ 176607 w 37"/>
                                      <a:gd name="T5" fmla="*/ 453701 h 196"/>
                                      <a:gd name="T6" fmla="*/ 302741 w 37"/>
                                      <a:gd name="T7" fmla="*/ 2016449 h 196"/>
                                      <a:gd name="T8" fmla="*/ 529804 w 37"/>
                                      <a:gd name="T9" fmla="*/ 3377552 h 196"/>
                                      <a:gd name="T10" fmla="*/ 832544 w 37"/>
                                      <a:gd name="T11" fmla="*/ 4738655 h 196"/>
                                      <a:gd name="T12" fmla="*/ 933458 w 37"/>
                                      <a:gd name="T13" fmla="*/ 4940300 h 196"/>
                                      <a:gd name="T14" fmla="*/ 555024 w 37"/>
                                      <a:gd name="T15" fmla="*/ 4083309 h 196"/>
                                      <a:gd name="T16" fmla="*/ 378434 w 37"/>
                                      <a:gd name="T17" fmla="*/ 3680019 h 196"/>
                                      <a:gd name="T18" fmla="*/ 126150 w 37"/>
                                      <a:gd name="T19" fmla="*/ 2041663 h 196"/>
                                      <a:gd name="T20" fmla="*/ 25236 w 37"/>
                                      <a:gd name="T21" fmla="*/ 1008224 h 196"/>
                                      <a:gd name="T22" fmla="*/ 0 w 37"/>
                                      <a:gd name="T23" fmla="*/ 0 h 19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  <a:gd name="T30" fmla="*/ 0 60000 65536"/>
                                      <a:gd name="T31" fmla="*/ 0 60000 65536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</a:gdLst>
                                    <a:ahLst/>
                                    <a:cxnLst>
                                      <a:cxn ang="T24">
                                        <a:pos x="T0" y="T1"/>
                                      </a:cxn>
                                      <a:cxn ang="T25">
                                        <a:pos x="T2" y="T3"/>
                                      </a:cxn>
                                      <a:cxn ang="T26">
                                        <a:pos x="T4" y="T5"/>
                                      </a:cxn>
                                      <a:cxn ang="T27">
                                        <a:pos x="T6" y="T7"/>
                                      </a:cxn>
                                      <a:cxn ang="T28">
                                        <a:pos x="T8" y="T9"/>
                                      </a:cxn>
                                      <a:cxn ang="T29">
                                        <a:pos x="T10" y="T11"/>
                                      </a:cxn>
                                      <a:cxn ang="T30">
                                        <a:pos x="T12" y="T13"/>
                                      </a:cxn>
                                      <a:cxn ang="T31">
                                        <a:pos x="T14" y="T15"/>
                                      </a:cxn>
                                      <a:cxn ang="T32">
                                        <a:pos x="T16" y="T17"/>
                                      </a:cxn>
                                      <a:cxn ang="T33">
                                        <a:pos x="T18" y="T19"/>
                                      </a:cxn>
                                      <a:cxn ang="T34">
                                        <a:pos x="T20" y="T21"/>
                                      </a:cxn>
                                      <a:cxn ang="T35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6" name="Freeform 49"/>
                                <wps:cNvSpPr/>
                                <wps:spPr bwMode="auto">
                                  <a:xfrm>
                                    <a:off x="3632" y="62231"/>
                                    <a:ext cx="492" cy="104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781058 w 31"/>
                                      <a:gd name="T3" fmla="*/ 1663700 h 66"/>
                                      <a:gd name="T4" fmla="*/ 604684 w 31"/>
                                      <a:gd name="T5" fmla="*/ 1663700 h 66"/>
                                      <a:gd name="T6" fmla="*/ 0 w 31"/>
                                      <a:gd name="T7" fmla="*/ 0 h 66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ahLst/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7" name="Freeform 50"/>
                                <wps:cNvSpPr/>
                                <wps:spPr bwMode="auto">
                                  <a:xfrm>
                                    <a:off x="3171" y="58644"/>
                                    <a:ext cx="111" cy="682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176220 w 7"/>
                                      <a:gd name="T3" fmla="*/ 428042 h 43"/>
                                      <a:gd name="T4" fmla="*/ 176220 w 7"/>
                                      <a:gd name="T5" fmla="*/ 1082683 h 43"/>
                                      <a:gd name="T6" fmla="*/ 151039 w 7"/>
                                      <a:gd name="T7" fmla="*/ 1007140 h 43"/>
                                      <a:gd name="T8" fmla="*/ 0 w 7"/>
                                      <a:gd name="T9" fmla="*/ 629470 h 43"/>
                                      <a:gd name="T10" fmla="*/ 0 w 7"/>
                                      <a:gd name="T11" fmla="*/ 0 h 43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8" name="Freeform 51"/>
                                <wps:cNvSpPr/>
                                <wps:spPr bwMode="auto">
                                  <a:xfrm>
                                    <a:off x="3409" y="61358"/>
                                    <a:ext cx="731" cy="1921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176600 w 46"/>
                                      <a:gd name="T3" fmla="*/ 403251 h 121"/>
                                      <a:gd name="T4" fmla="*/ 555004 w 46"/>
                                      <a:gd name="T5" fmla="*/ 1260160 h 121"/>
                                      <a:gd name="T6" fmla="*/ 832514 w 46"/>
                                      <a:gd name="T7" fmla="*/ 2167475 h 121"/>
                                      <a:gd name="T8" fmla="*/ 1160463 w 46"/>
                                      <a:gd name="T9" fmla="*/ 3049595 h 121"/>
                                      <a:gd name="T10" fmla="*/ 1135243 w 46"/>
                                      <a:gd name="T11" fmla="*/ 3049595 h 121"/>
                                      <a:gd name="T12" fmla="*/ 353184 w 46"/>
                                      <a:gd name="T13" fmla="*/ 1386184 h 121"/>
                                      <a:gd name="T14" fmla="*/ 277510 w 46"/>
                                      <a:gd name="T15" fmla="*/ 1108941 h 121"/>
                                      <a:gd name="T16" fmla="*/ 0 w 46"/>
                                      <a:gd name="T17" fmla="*/ 0 h 121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_x0000_s1026" o:spid="_x0000_s1026" o:spt="203" style="position:absolute;left:0pt;margin-left:90.75pt;margin-top:5.6pt;height:702.4pt;width:213.95pt;mso-position-horizontal-relative:page;mso-position-vertical-relative:page;z-index:-251656192;mso-width-relative:page;mso-height-relative:page;" coordsize="21945,91257" o:gfxdata="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">
                    <o:lock v:ext="edit" aspectratio="f"/>
                    <v:rect id="Rectangle 24" o:spid="_x0000_s1026" o:spt="1" style="position:absolute;left:0;top:0;height:91257;width:1945;v-text-anchor:middle;" fillcolor="#1F497D [3231]" filled="t" stroked="f" coordsize="21600,21600" o:gfxdata="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kZeNvQAA&#10;ANw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rect>
                    <v:shape id="Pentagon 25" o:spid="_x0000_s1026" o:spt="15" type="#_x0000_t15" style="position:absolute;left:0;top:14668;height:5521;width:21945;v-text-anchor:middle;" fillcolor="#4F81BD [3220]" filled="t" stroked="f" coordsize="21600,21600" o:gfxdata="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27dzvQAA&#10;ANwAAAAPAAAAAAAAAAEAIAAAACIAAABkcnMvZG93bnJldi54bWxQSwECFAAUAAAACACHTuJAMy8F&#10;njsAAAA5AAAAEAAAAAAAAAABACAAAAAMAQAAZHJzL3NoYXBleG1sLnhtbFBLBQYAAAAABgAGAFsB&#10;AAC2AwAAAAA=&#10;" adj="18884">
                      <v:fill on="t" focussize="0,0"/>
                      <v:stroke on="f"/>
                      <v:imagedata o:title=""/>
                      <o:lock v:ext="edit" aspectratio="f"/>
                      <v:textbox inset="2.54mm,0mm,5.08mm,0mm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alias w:val="Date"/>
                              <w:id w:val="-2064712224"/>
                              <w:showingPlcHdr/>
                              <w15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sdtEndPr>
                            <w:sdtContent>
                              <w:p>
                                <w:pPr>
                                  <w:pStyle w:val="79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26" o:spid="_x0000_s1026" o:spt="203" style="position:absolute;left:762;top:42100;height:49103;width:20574;" coordorigin="806,42118" coordsize="13062,31210" o:gfxdata="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lTnDb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group id="Group 27" o:spid="_x0000_s1026" o:spt="203" style="position:absolute;left:1410;top:42118;height:31210;width:10478;" coordorigin="1410,42118" coordsize="10477,31210" o:gfxdata="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qn6K++AAAA3AAAAA8AAAAAAAAAAQAgAAAAIgAAAGRycy9kb3ducmV2Lnht&#10;bFBLAQIUABQAAAAIAIdO4kAzLwWeOwAAADkAAAAVAAAAAAAAAAEAIAAAAA0BAABkcnMvZ3JvdXBz&#10;aGFwZXhtbC54bWxQSwUGAAAAAAYABgBgAQAAygMAAAAA&#10;">
                        <o:lock v:ext="edit" aspectratio="t"/>
                        <v:shape id="Freeform 28" o:spid="_x0000_s1026" o:spt="100" style="position:absolute;left:3696;top:62168;height:6985;width:1937;" fillcolor="#1F497D [3231]" filled="t" stroked="t" coordsize="122,440" o:gfxdata="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6onR74A&#10;AADcAAAADwAAAAAAAAABACAAAAAiAAAAZHJzL2Rvd25yZXYueG1sUEsBAhQAFAAAAAgAh07iQDMv&#10;BZ47AAAAOQAAABAAAAAAAAAAAQAgAAAADQEAAGRycy9zaGFwZXhtbC54bWxQSwUGAAAAAAYABgBb&#10;AQAAtwMAAAAA&#10;" path="m0,0l39,152,84,304,122,417,122,440,76,306,39,180,6,53,0,0xe">
                          <v:path o:connectlocs="0,0;15607075,60811378;33614967,121622740;48821735,166831327;48821735,176032922;30413535,122422888;15607075,72013460;2401070,21204094;0,0" o:connectangles="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29" o:spid="_x0000_s1026" o:spt="100" style="position:absolute;left:5728;top:69058;height:4270;width:1842;" fillcolor="#1F497D [3231]" filled="t" stroked="t" coordsize="116,269" o:gfxdata="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bTZfvQAA&#10;ANwAAAAPAAAAAAAAAAEAIAAAACIAAABkcnMvZG93bnJldi54bWxQSwECFAAUAAAACACHTuJAMy8F&#10;njsAAAA5AAAAEAAAAAAAAAABACAAAAAMAQAAZHJzL3NoYXBleG1sLnhtbFBLBQYAAAAABgAGAFsB&#10;AAC2AwAAAAA=&#10;" path="m0,0l8,19,37,93,67,167,116,269,108,269,60,169,30,98,1,25,0,0xe">
                          <v:path o:connectlocs="0,0;3202332,7600219;14810934,37200541;26819694,66800880;46433882,107601349;43231549,107601349;24017520,67600893;12008760,39200441;400412,10000244;0,0" o:connectangles="0,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0" o:spid="_x0000_s1026" o:spt="100" style="position:absolute;left:1410;top:42118;height:20193;width:2223;" fillcolor="#1F497D [3231]" filled="t" stroked="t" coordsize="140,1272" o:gfxdata="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Cq9hvQAA&#10;ANwAAAAPAAAAAAAAAAEAIAAAACIAAABkcnMvZG93bnJldi54bWxQSwECFAAUAAAACACHTuJAMy8F&#10;njsAAAA5AAAAEAAAAAAAAAABACAAAAAMAQAAZHJzL3NoYXBleG1sLnhtbFBLBQYAAAAABgAGAFsB&#10;AAC2AwAAAAA=&#10;" path="m0,0l0,0,1,79,3,159,12,317,23,476,39,634,58,792,83,948,107,1086,135,1223,140,1272,138,1262,105,1106,77,949,53,792,35,634,20,476,9,317,2,159,0,79,0,0xe">
                          <v:path o:connectlocs="0,0;0,0;400378,31606029;1200896,63612014;4803061,126823835;9205982,190435611;15610064,253647432;23214773,316859253;33221274,379270910;42827397,434481239;54034524,489291614;56035684,508895159;55235166,504894405;42026878,442482732;30819751,379671119;21213628,316859253;14009044,253647432;8005102,190435611;3602419,126823835;800502,63612014;0,31606029;0,0" o:connectangles="0,0,0,0,0,0,0,0,0,0,0,0,0,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1" o:spid="_x0000_s1026" o:spt="100" style="position:absolute;left:3410;top:48611;height:13557;width:715;" fillcolor="#1F497D [3231]" filled="t" stroked="t" coordsize="45,854" o:gfxdata="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73fgM&#10;wAAAANwAAAAPAAAAAAAAAAEAIAAAACIAAABkcnMvZG93bnJldi54bWxQSwECFAAUAAAACACHTuJA&#10;My8FnjsAAAA5AAAAEAAAAAAAAAABACAAAAAPAQAAZHJzL3NoYXBleG1sLnhtbFBLBQYAAAAABgAG&#10;AFsBAAC5AwAAAAA=&#10;" path="m45,0l45,0,35,66,26,133,14,267,6,401,3,534,6,669,14,803,18,854,18,851,9,814,8,803,1,669,0,534,3,401,12,267,25,132,34,66,45,0xe">
                          <v:path o:connectlocs="18035001,0;18035001,0;14027251,26403956;10420155,53208113;5610859,106816158;2404656,160424203;1202455,213632063;2404656,267640293;5610859,321248338;7213952,341651290;7213952,340451226;3607095,325648887;3206203,321248338;400908,267640293;0,213632063;1202455,160424203;4809296,106816158;10019501,52807928;13626358,26403956;18035001,0" o:connectangles="0,0,0,0,0,0,0,0,0,0,0,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2" o:spid="_x0000_s1026" o:spt="100" style="position:absolute;left:3633;top:62311;height:9985;width:2444;" fillcolor="#1F497D [3231]" filled="t" stroked="t" coordsize="154,629" o:gfxdata="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7iCPvQAA&#10;ANwAAAAPAAAAAAAAAAEAIAAAACIAAABkcnMvZG93bnJldi54bWxQSwECFAAUAAAACACHTuJAMy8F&#10;njsAAAA5AAAAEAAAAAAAAAABACAAAAAMAQAAZHJzL3NoYXBleG1sLnhtbFBLBQYAAAAABgAGAFsB&#10;AAC2AwAAAAA=&#10;" path="m0,0l10,44,21,126,34,207,53,293,75,380,100,466,120,521,141,576,152,618,154,629,140,595,115,532,93,468,67,383,47,295,28,207,12,104,0,0xe">
                          <v:path o:connectlocs="0,0;3998288,17601967;8396536,50405645;13594194,82809383;21191082,117213232;29987324,152017005;39982935,186420854;47979528,208423445;56376065,230425781;60774059,247227663;61573723,251628270;55976106,238026747;45980511,212823814;37184253,187220940;26788699,153217269;18792106,118013334;11195218,82809383;4797952,41604653;0,0" o:connectangles="0,0,0,0,0,0,0,0,0,0,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3" o:spid="_x0000_s1026" o:spt="100" style="position:absolute;left:6204;top:72233;height:1095;width:524;" fillcolor="#1F497D [3231]" filled="t" stroked="t" coordsize="33,69" o:gfxdata="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ci5w74A&#10;AADcAAAADwAAAAAAAAABACAAAAAiAAAAZHJzL2Rvd25yZXYueG1sUEsBAhQAFAAAAAgAh07iQDMv&#10;BZ47AAAAOQAAABAAAAAAAAAAAQAgAAAADQEAAGRycy9zaGFwZXhtbC54bWxQSwUGAAAAAAYABgBb&#10;AQAAtwMAAAAA&#10;" path="m0,0l33,69,24,69,12,35,0,0xe">
                          <v:path o:connectlocs="0,0;13208896,27586382;9606380,27586382;4803190,13993163;0,0" o:connectangles="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4" o:spid="_x0000_s1026" o:spt="100" style="position:absolute;left:3553;top:61533;height:1476;width:238;" fillcolor="#1F497D [3231]" filled="t" stroked="t" coordsize="15,93" o:gfxdata="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tBwNvQAA&#10;ANwAAAAPAAAAAAAAAAEAIAAAACIAAABkcnMvZG93bnJldi54bWxQSwECFAAUAAAACACHTuJAMy8F&#10;njsAAAA5AAAAEAAAAAAAAAABACAAAAAMAQAAZHJzL3NoYXBleG1sLnhtbFBLBQYAAAAABgAGAFsB&#10;AAC2AwAAAAA=&#10;" path="m0,0l9,37,9,40,15,93,5,49,0,0xe">
                          <v:path o:connectlocs="0,0;3597020,14795376;3597020,15994856;5994950,37188185;1998406,19593836;0,0" o:connectangles="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5" o:spid="_x0000_s1026" o:spt="100" style="position:absolute;left:5633;top:56897;height:12161;width:6255;" fillcolor="#1F497D [3231]" filled="t" stroked="t" coordsize="394,766" o:gfxdata="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+C93qugAAANwA&#10;AAAPAAAAAAAAAAEAIAAAACIAAABkcnMvZG93bnJldi54bWxQSwECFAAUAAAACACHTuJAMy8FnjsA&#10;AAA5AAAAEAAAAAAAAAABACAAAAAJAQAAZHJzL3NoYXBleG1sLnhtbFBLBQYAAAAABgAGAFsBAACz&#10;AwAAAAA=&#10;" path="m394,0l394,0,356,38,319,77,284,117,249,160,207,218,168,276,131,339,98,402,69,467,45,535,26,604,14,673,7,746,6,766,0,749,1,744,7,673,21,603,40,533,65,466,94,400,127,336,164,275,204,215,248,158,282,116,318,76,354,37,394,0xe">
                          <v:path o:connectlocs="157642082,0;157642082,0;142438018,15204710;127634195,30809687;113630330,46814658;99626718,64019869;82822232,87227058;67217944,110434263;52414121,135642222;39210467,160849911;27607490,186858115;18004938,214066542;10402779,241674997;5601495,269283690;2800874,298492618;2400634,306495111;0,299693112;400240,297692373;2800874,269283690;8402370,241274986;16004274,213266298;26007067,186457849;37610044,160049666;50813683,134441712;65617505,110034267;81621780,86026818;99226478,63219609;112830118,46414409;127233955,30409437;141637807,14804715;157642082,0" o:connectangles="0,0,0,0,0,0,0,0,0,0,0,0,0,0,0,0,0,0,0,0,0,0,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6" o:spid="_x0000_s1026" o:spt="100" style="position:absolute;left:5633;top:69153;height:3080;width:571;" fillcolor="#1F497D [3231]" filled="t" stroked="t" coordsize="36,194" o:gfxdata="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1ywybugAAANwA&#10;AAAPAAAAAAAAAAEAIAAAACIAAABkcnMvZG93bnJldi54bWxQSwECFAAUAAAACACHTuJAMy8FnjsA&#10;AAA5AAAAEAAAAAAAAAABACAAAAAJAQAAZHJzL3NoYXBleG1sLnhtbFBLBQYAAAAABgAGAFsBAACz&#10;AwAAAAA=&#10;" path="m0,0l6,16,7,19,11,80,20,132,33,185,36,194,21,161,15,145,5,81,1,41,0,0xe">
                          <v:path o:connectlocs="0,0;2396249,6402240;2795758,7602773;4393258,32011186;7987496,52818443;13179504,74025974;14377510,77627113;8387006,64422629;5990757,58020389;1997009,32411443;399493,16405858;0,0" o:connectangles="0,0,0,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7" o:spid="_x0000_s1026" o:spt="100" style="position:absolute;left:6077;top:72296;height:1032;width:493;" fillcolor="#1F497D [3231]" filled="t" stroked="t" coordsize="31,65" o:gfxdata="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iqGUugAAANwA&#10;AAAPAAAAAAAAAAEAIAAAACIAAABkcnMvZG93bnJldi54bWxQSwECFAAUAAAACACHTuJAMy8FnjsA&#10;AAA5AAAAEAAAAAAAAAABACAAAAAJAQAAZHJzL3NoYXBleG1sLnhtbFBLBQYAAAAABgAGAFsBAACz&#10;AwAAAAA=&#10;" path="m0,0l31,65,23,65,0,0xe">
                          <v:path o:connectlocs="0,0;12446580,26011290;9234589,26011290;0,0" o:connectangles="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8" o:spid="_x0000_s1026" o:spt="100" style="position:absolute;left:5633;top:68788;height:666;width:111;" fillcolor="#1F497D [3231]" filled="t" stroked="t" coordsize="7,42" o:gfxdata="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htgTrsAAADc&#10;AAAADwAAAAAAAAABACAAAAAiAAAAZHJzL2Rvd25yZXYueG1sUEsBAhQAFAAAAAgAh07iQDMvBZ47&#10;AAAAOQAAABAAAAAAAAAAAQAgAAAACgEAAGRycy9zaGFwZXhtbC54bWxQSwUGAAAAAAYABgBbAQAA&#10;tAMAAAAA&#10;" path="m0,0l6,17,7,42,6,39,0,23,0,0xe">
                          <v:path o:connectlocs="0,0;2395047,6786111;2794345,16765360;2395047,15567956;0,9181158;0,0" o:connectangles="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9" o:spid="_x0000_s1026" o:spt="100" style="position:absolute;left:5871;top:71455;height:1873;width:714;" fillcolor="#1F497D [3231]" filled="t" stroked="t" coordsize="45,118" o:gfxdata="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r87kLsAAADc&#10;AAAADwAAAAAAAAABACAAAAAiAAAAZHJzL2Rvd25yZXYueG1sUEsBAhQAFAAAAAgAh07iQDMvBZ47&#10;AAAAOQAAABAAAAAAAAAAAQAgAAAACgEAAGRycy9zaGFwZXhtbC54bWxQSwUGAAAAAAYABgBbAQAA&#10;tAMAAAAA&#10;" path="m0,0l6,16,21,49,33,84,45,118,44,118,13,53,11,42,0,0xe">
                          <v:path o:connectlocs="0,0;2397929,6399485;8392879,19598564;13188738,33597318;17984596,47196234;17584820,47196234;5195635,21198423;4396336,16798651;0,0" o:connectangles="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</v:group>
                      <v:group id="Group 40" o:spid="_x0000_s1026" o:spt="203" style="position:absolute;left:806;top:48269;height:25059;width:13063;" coordorigin="806,46499" coordsize="8747,16779" o:gfxdata="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voAb/vAAAANwAAAAPAAAAAAAAAAEAIAAAACIAAABkcnMvZG93bnJldi54bWxQ&#10;SwECFAAUAAAACACHTuJAMy8FnjsAAAA5AAAAFQAAAAAAAAABACAAAAALAQAAZHJzL2dyb3Vwc2hh&#10;cGV4bWwueG1sUEsFBgAAAAAGAAYAYAEAAMgDAAAAAA==&#10;">
                        <o:lock v:ext="edit" aspectratio="t"/>
                        <v:shape id="Freeform 41" o:spid="_x0000_s1026" o:spt="100" style="position:absolute;left:1187;top:51897;height:7143;width:1984;" fillcolor="#1F497D [3231]" filled="t" stroked="t" coordsize="125,450" o:gfxdata="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rvXJi/&#10;AAAA3AAAAA8AAAAAAAAAAQAgAAAAIgAAAGRycy9kb3ducmV2LnhtbFBLAQIUABQAAAAIAIdO4kAz&#10;LwWeOwAAADkAAAAQAAAAAAAAAAEAIAAAAA4BAABkcnMvc2hhcGV4bWwueG1sUEsFBgAAAAAGAAYA&#10;WwEAALgDAAAAAA==&#10;" path="m0,0l41,155,86,309,125,425,125,450,79,311,41,183,7,54,0,0xe">
                          <v:path o:connectlocs="0,0;16396998,61998700;34393433,123597281;49990578,169996225;49990578,179995869;31594088,124397265;16396998,73198448;2799598,21599511;0,0" o:connectangles="0,0,0,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2" o:spid="_x0000_s1026" o:spt="100" style="position:absolute;left:3282;top:58913;height:4366;width:1874;" fillcolor="#1F497D [3231]" filled="t" stroked="t" coordsize="118,275" o:gfxdata="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uIjIvQAA&#10;ANwAAAAPAAAAAAAAAAEAIAAAACIAAABkcnMvZG93bnJldi54bWxQSwECFAAUAAAACACHTuJAMy8F&#10;njsAAAA5AAAAEAAAAAAAAAABACAAAAAMAQAAZHJzL3NoYXBleG1sLnhtbFBLBQYAAAAABgAGAFsB&#10;AAC2AwAAAAA=&#10;" path="m0,0l8,20,37,96,69,170,118,275,109,275,61,174,30,100,0,26,0,0xe">
                          <v:path o:connectlocs="0,0;3203158,8002878;14814748,38413782;27627397,68024407;47246636,110039600;43643204,110039600;24424239,69624983;12011863,40014358;0,10403733;0,0" o:connectangles="0,0,0,0,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3" o:spid="_x0000_s1026" o:spt="100" style="position:absolute;left:806;top:50103;height:1921;width:317;" fillcolor="#1F497D [3231]" filled="t" stroked="t" coordsize="20,121" o:gfxdata="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GoftL4A&#10;AADcAAAADwAAAAAAAAABACAAAAAiAAAAZHJzL2Rvd25yZXYueG1sUEsBAhQAFAAAAAgAh07iQDMv&#10;BZ47AAAAOQAAABAAAAAAAAAAAQAgAAAADQEAAGRycy9zaGFwZXhtbC54bWxQSwUGAAAAAAYABgBb&#10;AQAAtwMAAAAA&#10;" path="m0,0l16,72,20,121,18,112,0,31,0,0xe">
                          <v:path o:connectlocs="0,0;6381051,28809141;7976322,48415471;7178686,44814215;0,12404055;0,0" o:connectangles="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4" o:spid="_x0000_s1026" o:spt="100" style="position:absolute;left:1123;top:52024;height:10207;width:2509;" fillcolor="#1F497D [3231]" filled="t" stroked="t" coordsize="158,643" o:gfxdata="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YPz8vQAA&#10;ANwAAAAPAAAAAAAAAAEAIAAAACIAAABkcnMvZG93bnJldi54bWxQSwECFAAUAAAACACHTuJAMy8F&#10;njsAAAA5AAAAEAAAAAAAAAABACAAAAAMAQAAZHJzL3NoYXBleG1sLnhtbFBLBQYAAAAABgAGAFsB&#10;AAC2AwAAAAA=&#10;" path="m0,0l11,46,22,129,36,211,55,301,76,389,103,476,123,533,144,588,155,632,158,643,142,608,118,544,95,478,69,391,47,302,29,212,13,107,0,0xe">
                          <v:path o:connectlocs="0,0;4403580,18401189;8806907,51603448;14411314,84405572;22017396,120407899;30423864,155610159;41232477,190412283;49238759,213213880;57645227,235215171;62048808,252816309;63249635,257216717;56844602,243215697;47237070,217614049;38029961,191212334;27621803,156410226;18814895,120807797;11609238,84805470;5204205,42802887;0,0" o:connectangles="0,0,0,0,0,0,0,0,0,0,0,0,0,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5" o:spid="_x0000_s1026" o:spt="100" style="position:absolute;left:3759;top:62152;height:1127;width:524;" fillcolor="#1F497D [3231]" filled="t" stroked="t" coordsize="33,71" o:gfxdata="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7bSnrsAAADc&#10;AAAADwAAAAAAAAABACAAAAAiAAAAZHJzL2Rvd25yZXYueG1sUEsBAhQAFAAAAAgAh07iQDMvBZ47&#10;AAAAOQAAABAAAAAAAAAAAQAgAAAACgEAAGRycy9zaGFwZXhtbC54bWxQSwUGAAAAAAYABgBbAQAA&#10;tAMAAAAA&#10;" path="m0,0l33,71,24,71,11,36,0,0xe">
                          <v:path o:connectlocs="0,0;13208896,28399130;9606380,28399130;4403044,14399504;0,0" o:connectangles="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6" o:spid="_x0000_s1026" o:spt="100" style="position:absolute;left:1060;top:51246;height:1508;width:238;" fillcolor="#1F497D [3231]" filled="t" stroked="t" coordsize="15,95" o:gfxdata="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E71z7sAAADc&#10;AAAADwAAAAAAAAABACAAAAAiAAAAZHJzL2Rvd25yZXYueG1sUEsBAhQAFAAAAAgAh07iQDMvBZ47&#10;AAAAOQAAABAAAAAAAAAAAQAgAAAACgEAAGRycy9zaGFwZXhtbC54bWxQSwUGAAAAAAYABgBbAQAA&#10;tAMAAAAA&#10;" path="m0,0l8,37,8,41,15,95,4,49,0,0xe">
                          <v:path o:connectlocs="0,0;3197244,14800432;3197244,16400468;5994950,38000933;1598614,19600539;0,0" o:connectangles="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7" o:spid="_x0000_s1026" o:spt="100" style="position:absolute;left:3171;top:46499;height:12414;width:6382;" fillcolor="#1F497D [3231]" filled="t" stroked="t" coordsize="402,782" o:gfxdata="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L1Ne8AAAA&#10;3AAAAA8AAAAAAAAAAQAgAAAAIgAAAGRycy9kb3ducmV2LnhtbFBLAQIUABQAAAAIAIdO4kAzLwWe&#10;OwAAADkAAAAQAAAAAAAAAAEAIAAAAAsBAABkcnMvc2hhcGV4bWwueG1sUEsFBgAAAAAGAAYAWwEA&#10;ALUDAAAAAA==&#10;" path="m402,0l402,1,363,39,325,79,290,121,255,164,211,222,171,284,133,346,100,411,71,478,45,546,27,617,13,689,7,761,7,782,0,765,1,761,7,688,21,616,40,545,66,475,95,409,130,343,167,281,209,220,253,163,287,120,324,78,362,38,402,0xe">
                          <v:path o:connectlocs="160842672,0;160842672,400184;145238650,15602413;130034631,31604758;116030776,48407234;102027192,65609625;84422524,88813026;68418278,113616674;53214243,138420306;40010615,164424255;28407663,191228049;18004907,218432045;10802995,246836340;5201504,275640567;2800872,304444793;2800872,312845896;0,306045024;400224,304444793;2800872,275240382;8402347,246436155;16004246,218032114;26407001,190028003;38010207,163624123;52013792,137220260;66817857,112416612;83622314,88012910;101226981,65209694;114830595,48007049;129634390,31204573;144838426,15202228;160842672,0" o:connectangles="0,0,0,0,0,0,0,0,0,0,0,0,0,0,0,0,0,0,0,0,0,0,0,0,0,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8" o:spid="_x0000_s1026" o:spt="100" style="position:absolute;left:3171;top:59040;height:3112;width:588;" fillcolor="#1F497D [3231]" filled="t" stroked="t" coordsize="37,196" o:gfxdata="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LC1G7sAAADc&#10;AAAADwAAAAAAAAABACAAAAAiAAAAZHJzL2Rvd25yZXYueG1sUEsBAhQAFAAAAAgAh07iQDMvBZ47&#10;AAAAOQAAABAAAAAAAAAAAQAgAAAACgEAAGRycy9zaGFwZXhtbC54bWxQSwUGAAAAAAYABgBbAQAA&#10;tAMAAAAA&#10;" path="m0,0l6,15,7,18,12,80,21,134,33,188,37,196,22,162,15,146,5,81,1,40,0,0xe">
                          <v:path o:connectlocs="0,0;2405555,6003175;2806619,7203660;4811127,32016271;8419587,53627254;13230699,75238236;14834413,78439865;8820381,64832946;6014032,58429689;2004762,32416608;401047,16008128;0,0" o:connectangles="0,0,0,0,0,0,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9" o:spid="_x0000_s1026" o:spt="100" style="position:absolute;left:3632;top:62231;height:1048;width:492;" fillcolor="#1F497D [3231]" filled="t" stroked="t" coordsize="31,66" o:gfxdata="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qj147sAAADc&#10;AAAADwAAAAAAAAABACAAAAAiAAAAZHJzL2Rvd25yZXYueG1sUEsBAhQAFAAAAAgAh07iQDMvBZ47&#10;AAAAOQAAABAAAAAAAAAAAQAgAAAACgEAAGRycy9zaGFwZXhtbC54bWxQSwUGAAAAAAYABgBbAQAA&#10;tAMAAAAA&#10;" path="m0,0l31,66,24,66,0,0xe">
                          <v:path o:connectlocs="0,0;12396146,26417539;9596920,26417539;0,0" o:connectangles="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50" o:spid="_x0000_s1026" o:spt="100" style="position:absolute;left:3171;top:58644;height:682;width:111;" fillcolor="#1F497D [3231]" filled="t" stroked="t" coordsize="7,43" o:gfxdata="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Arf37sAAADc&#10;AAAADwAAAAAAAAABACAAAAAiAAAAZHJzL2Rvd25yZXYueG1sUEsBAhQAFAAAAAgAh07iQDMvBZ47&#10;AAAAOQAAABAAAAAAAAAAAQAgAAAACgEAAGRycy9zaGFwZXhtbC54bWxQSwUGAAAAAAYABgBbAQAA&#10;tAMAAAAA&#10;" path="m0,0l7,17,7,43,6,40,0,25,0,0xe">
                          <v:path o:connectlocs="0,0;2794345,6788945;2794345,17171855;2395047,15973708;0,9983686;0,0" o:connectangles="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51" o:spid="_x0000_s1026" o:spt="100" style="position:absolute;left:3409;top:61358;height:1921;width:731;" fillcolor="#1F497D [3231]" filled="t" stroked="t" coordsize="46,121" o:gfxdata="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3ZkVr4A&#10;AADcAAAADwAAAAAAAAABACAAAAAiAAAAZHJzL2Rvd25yZXYueG1sUEsBAhQAFAAAAAgAh07iQDMv&#10;BZ47AAAAOQAAABAAAAAAAAAAAQAgAAAADQEAAGRycy9zaGFwZXhtbC54bWxQSwUGAAAAAAYABgBb&#10;AQAAtwMAAAAA&#10;" path="m0,0l7,16,22,50,33,86,46,121,45,121,14,55,11,44,0,0xe">
                          <v:path o:connectlocs="0,0;2806404,6402026;8819737,20006341;13229733,34410904;18441270,48415471;18040492,48415471;5612554,22007103;4409995,17605583;0,0" o:connectangles="0,0,0,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</w:pict>
              </mc:Fallback>
            </mc:AlternateContent>
          </w:r>
          <w:r>
            <w:rPr>
              <w:sz w:val="36"/>
              <w:szCs w:val="36"/>
            </w:rPr>
            <w:t xml:space="preserve"> </w:t>
          </w:r>
        </w:p>
        <w:p>
          <w:pPr>
            <w:pStyle w:val="79"/>
            <w:jc w:val="right"/>
            <w:rPr>
              <w:sz w:val="36"/>
              <w:szCs w:val="36"/>
            </w:rPr>
          </w:pPr>
        </w:p>
        <w:p>
          <w:pPr>
            <w:pStyle w:val="79"/>
            <w:ind w:left="4320"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  <w:r>
            <w:rPr>
              <w:b/>
              <w:sz w:val="28"/>
              <w:szCs w:val="36"/>
            </w:rPr>
            <w:t xml:space="preserve">Getting Started Guide </w:t>
          </w: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left="2880"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  <w:r>
            <w:rPr>
              <w:b/>
              <w:color w:val="984807" w:themeColor="accent6" w:themeShade="80"/>
              <w:sz w:val="28"/>
              <w:szCs w:val="36"/>
            </w:rPr>
            <w:t>ICCR</w:t>
          </w:r>
        </w:p>
        <w:p>
          <w:pPr>
            <w:pStyle w:val="79"/>
            <w:ind w:left="3600"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  <w:r>
            <w:rPr>
              <w:b/>
              <w:color w:val="984807" w:themeColor="accent6" w:themeShade="80"/>
              <w:sz w:val="28"/>
              <w:szCs w:val="36"/>
            </w:rPr>
            <w:t>MINISTRY OF EXTERNAL AFFAIRS</w:t>
          </w:r>
        </w:p>
        <w:p>
          <w:pPr>
            <w:pStyle w:val="79"/>
            <w:ind w:left="1440"/>
            <w:jc w:val="right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left="1440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rPr>
              <w:rFonts w:ascii="Times New Roman" w:hAnsi="Times New Roman"/>
              <w:b/>
              <w:sz w:val="36"/>
              <w:szCs w:val="36"/>
            </w:rPr>
            <w:sectPr>
              <w:headerReference r:id="rId3" w:type="default"/>
              <w:footerReference r:id="rId4" w:type="default"/>
              <w:footerReference r:id="rId5" w:type="even"/>
              <w:pgSz w:w="12240" w:h="15840"/>
              <w:pgMar w:top="180" w:right="1440" w:bottom="1440" w:left="1440" w:header="720" w:footer="720" w:gutter="0"/>
              <w:cols w:space="720" w:num="1"/>
              <w:titlePg/>
              <w:docGrid w:linePitch="272" w:charSpace="0"/>
            </w:sectPr>
          </w:pPr>
        </w:p>
      </w:sdtContent>
    </w:sdt>
    <w:p>
      <w:pPr>
        <w:pStyle w:val="78"/>
      </w:pPr>
      <w:r>
        <w:t xml:space="preserve">     </w:t>
      </w:r>
    </w:p>
    <w:sdt>
      <w:sdtPr>
        <w:rPr>
          <w:rFonts w:ascii="Arial" w:hAnsi="Arial" w:eastAsia="Times New Roman" w:cs="Times New Roman"/>
          <w:b w:val="0"/>
          <w:bCs w:val="0"/>
          <w:color w:val="auto"/>
          <w:sz w:val="20"/>
          <w:szCs w:val="20"/>
        </w:rPr>
        <w:id w:val="702371523"/>
      </w:sdtPr>
      <w:sdtEndPr>
        <w:rPr>
          <w:rFonts w:ascii="Arial" w:hAnsi="Arial" w:eastAsia="Times New Roman" w:cs="Times New Roman"/>
          <w:b w:val="0"/>
          <w:bCs w:val="0"/>
          <w:color w:val="auto"/>
          <w:sz w:val="20"/>
          <w:szCs w:val="20"/>
        </w:rPr>
      </w:sdtEndPr>
      <w:sdtContent>
        <w:p>
          <w:pPr>
            <w:pStyle w:val="78"/>
            <w:jc w:val="center"/>
            <w:rPr>
              <w:b w:val="0"/>
            </w:rPr>
          </w:pPr>
          <w:r>
            <w:rPr>
              <w:b w:val="0"/>
            </w:rPr>
            <w:t>Contents</w:t>
          </w:r>
        </w:p>
        <w:p>
          <w:pPr>
            <w:pStyle w:val="26"/>
            <w:tabs>
              <w:tab w:val="left" w:pos="400"/>
              <w:tab w:val="right" w:leader="dot" w:pos="9350"/>
            </w:tabs>
            <w:rPr>
              <w:rFonts w:asciiTheme="minorHAnsi" w:hAnsiTheme="minorHAnsi" w:eastAsiaTheme="minorEastAsia" w:cstheme="minorBidi"/>
              <w:b w:val="0"/>
              <w:bCs w:val="0"/>
              <w:caps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"_Toc499548285" </w:instrText>
          </w:r>
          <w:r>
            <w:fldChar w:fldCharType="separate"/>
          </w:r>
          <w:r>
            <w:rPr>
              <w:rStyle w:val="39"/>
              <w:rFonts w:cs="Arial"/>
            </w:rPr>
            <w:t>1.</w:t>
          </w:r>
          <w:r>
            <w:rPr>
              <w:rFonts w:asciiTheme="minorHAnsi" w:hAnsiTheme="minorHAnsi" w:eastAsiaTheme="minorEastAsia" w:cstheme="minorBidi"/>
              <w:b w:val="0"/>
              <w:bCs w:val="0"/>
              <w:caps w:val="0"/>
              <w:sz w:val="22"/>
              <w:szCs w:val="22"/>
            </w:rPr>
            <w:tab/>
          </w:r>
          <w:r>
            <w:rPr>
              <w:rStyle w:val="39"/>
              <w:rFonts w:cs="Arial"/>
            </w:rPr>
            <w:t>Introduction</w:t>
          </w:r>
          <w:r>
            <w:tab/>
          </w:r>
          <w:r>
            <w:fldChar w:fldCharType="begin"/>
          </w:r>
          <w:r>
            <w:instrText xml:space="preserve"> PAGEREF _Toc499548285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left" w:pos="400"/>
              <w:tab w:val="right" w:leader="dot" w:pos="9350"/>
            </w:tabs>
            <w:rPr>
              <w:rFonts w:asciiTheme="minorHAnsi" w:hAnsiTheme="minorHAnsi" w:eastAsiaTheme="minorEastAsia" w:cstheme="minorBidi"/>
              <w:b w:val="0"/>
              <w:bCs w:val="0"/>
              <w:caps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"_Toc499548286" </w:instrText>
          </w:r>
          <w:r>
            <w:fldChar w:fldCharType="separate"/>
          </w:r>
          <w:r>
            <w:rPr>
              <w:rStyle w:val="39"/>
            </w:rPr>
            <w:t>2.</w:t>
          </w:r>
          <w:r>
            <w:rPr>
              <w:rFonts w:asciiTheme="minorHAnsi" w:hAnsiTheme="minorHAnsi" w:eastAsiaTheme="minorEastAsia" w:cstheme="minorBidi"/>
              <w:b w:val="0"/>
              <w:bCs w:val="0"/>
              <w:caps w:val="0"/>
              <w:sz w:val="22"/>
              <w:szCs w:val="22"/>
            </w:rPr>
            <w:tab/>
          </w:r>
          <w:r>
            <w:rPr>
              <w:rStyle w:val="39"/>
            </w:rPr>
            <w:t>Region</w:t>
          </w:r>
          <w:r>
            <w:tab/>
          </w:r>
          <w:r>
            <w:fldChar w:fldCharType="begin"/>
          </w:r>
          <w:r>
            <w:instrText xml:space="preserve"> PAGEREF _Toc499548286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left" w:pos="800"/>
              <w:tab w:val="right" w:leader="dot" w:pos="9350"/>
            </w:tabs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"_Toc499548287" </w:instrText>
          </w:r>
          <w:r>
            <w:fldChar w:fldCharType="separate"/>
          </w:r>
          <w:r>
            <w:rPr>
              <w:rStyle w:val="39"/>
              <w:rFonts w:cs="Arial"/>
            </w:rPr>
            <w:t>2.1</w:t>
          </w:r>
          <w:r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  <w:tab/>
          </w:r>
          <w:r>
            <w:rPr>
              <w:rStyle w:val="39"/>
            </w:rPr>
            <w:t>Application Received from Mission: -</w:t>
          </w:r>
          <w:r>
            <w:tab/>
          </w:r>
          <w:r>
            <w:fldChar w:fldCharType="begin"/>
          </w:r>
          <w:r>
            <w:instrText xml:space="preserve"> PAGEREF _Toc499548287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left" w:pos="800"/>
              <w:tab w:val="right" w:leader="dot" w:pos="9350"/>
            </w:tabs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"_Toc499548288" </w:instrText>
          </w:r>
          <w:r>
            <w:fldChar w:fldCharType="separate"/>
          </w:r>
          <w:r>
            <w:rPr>
              <w:rStyle w:val="39"/>
              <w:rFonts w:cs="Arial"/>
            </w:rPr>
            <w:t>2.2</w:t>
          </w:r>
          <w:r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  <w:tab/>
          </w:r>
          <w:r>
            <w:rPr>
              <w:rStyle w:val="39"/>
            </w:rPr>
            <w:t>University Response Sent to Hqrs: -</w:t>
          </w:r>
          <w:r>
            <w:tab/>
          </w:r>
          <w:r>
            <w:fldChar w:fldCharType="begin"/>
          </w:r>
          <w:r>
            <w:instrText xml:space="preserve"> PAGEREF _Toc499548288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left" w:pos="800"/>
              <w:tab w:val="right" w:leader="dot" w:pos="9350"/>
            </w:tabs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"_Toc499548289" </w:instrText>
          </w:r>
          <w:r>
            <w:fldChar w:fldCharType="separate"/>
          </w:r>
          <w:r>
            <w:rPr>
              <w:rStyle w:val="39"/>
              <w:rFonts w:cs="Arial"/>
            </w:rPr>
            <w:t>2.3</w:t>
          </w:r>
          <w:r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  <w:tab/>
          </w:r>
          <w:r>
            <w:rPr>
              <w:rStyle w:val="39"/>
            </w:rPr>
            <w:t>Arrival Schedule of Student: -</w:t>
          </w:r>
          <w:r>
            <w:tab/>
          </w:r>
          <w:r>
            <w:fldChar w:fldCharType="begin"/>
          </w:r>
          <w:r>
            <w:instrText xml:space="preserve"> PAGEREF _Toc499548289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left" w:pos="800"/>
              <w:tab w:val="right" w:leader="dot" w:pos="9350"/>
            </w:tabs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"_Toc499548290" </w:instrText>
          </w:r>
          <w:r>
            <w:fldChar w:fldCharType="separate"/>
          </w:r>
          <w:r>
            <w:rPr>
              <w:rStyle w:val="39"/>
              <w:rFonts w:cs="Arial"/>
            </w:rPr>
            <w:t>2.4</w:t>
          </w:r>
          <w:r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  <w:tab/>
          </w:r>
          <w:r>
            <w:rPr>
              <w:rStyle w:val="39"/>
            </w:rPr>
            <w:t>Documents/Certificate: -</w:t>
          </w:r>
          <w:r>
            <w:tab/>
          </w:r>
          <w:r>
            <w:fldChar w:fldCharType="begin"/>
          </w:r>
          <w:r>
            <w:instrText xml:space="preserve"> PAGEREF _Toc499548290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left" w:pos="800"/>
              <w:tab w:val="right" w:leader="dot" w:pos="9350"/>
            </w:tabs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"_Toc499548291" </w:instrText>
          </w:r>
          <w:r>
            <w:fldChar w:fldCharType="separate"/>
          </w:r>
          <w:r>
            <w:rPr>
              <w:rStyle w:val="39"/>
              <w:rFonts w:cs="Arial"/>
            </w:rPr>
            <w:t>2.5</w:t>
          </w:r>
          <w:r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  <w:tab/>
          </w:r>
          <w:r>
            <w:rPr>
              <w:rStyle w:val="39"/>
            </w:rPr>
            <w:t>Student Wise Academic Details: -</w:t>
          </w:r>
          <w:r>
            <w:tab/>
          </w:r>
          <w:r>
            <w:fldChar w:fldCharType="begin"/>
          </w:r>
          <w:r>
            <w:instrText xml:space="preserve"> PAGEREF _Toc499548291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left" w:pos="800"/>
              <w:tab w:val="right" w:leader="dot" w:pos="9350"/>
            </w:tabs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"_Toc499548292" </w:instrText>
          </w:r>
          <w:r>
            <w:fldChar w:fldCharType="separate"/>
          </w:r>
          <w:r>
            <w:rPr>
              <w:rStyle w:val="39"/>
              <w:rFonts w:cs="Arial"/>
            </w:rPr>
            <w:t>2.6</w:t>
          </w:r>
          <w:r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  <w:tab/>
          </w:r>
          <w:r>
            <w:rPr>
              <w:rStyle w:val="39"/>
            </w:rPr>
            <w:t>Student VISA Endorsement: -</w:t>
          </w:r>
          <w:r>
            <w:tab/>
          </w:r>
          <w:r>
            <w:fldChar w:fldCharType="begin"/>
          </w:r>
          <w:r>
            <w:instrText xml:space="preserve"> PAGEREF _Toc499548292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left" w:pos="800"/>
              <w:tab w:val="right" w:leader="dot" w:pos="9350"/>
            </w:tabs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"_Toc499548293" </w:instrText>
          </w:r>
          <w:r>
            <w:fldChar w:fldCharType="separate"/>
          </w:r>
          <w:r>
            <w:rPr>
              <w:rStyle w:val="39"/>
              <w:rFonts w:cs="Arial"/>
            </w:rPr>
            <w:t>2.7</w:t>
          </w:r>
          <w:r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  <w:tab/>
          </w:r>
          <w:r>
            <w:rPr>
              <w:rStyle w:val="39"/>
            </w:rPr>
            <w:t>Student Wise Expenditure: -</w:t>
          </w:r>
          <w:r>
            <w:tab/>
          </w:r>
          <w:r>
            <w:fldChar w:fldCharType="begin"/>
          </w:r>
          <w:r>
            <w:instrText xml:space="preserve"> PAGEREF _Toc499548293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left" w:pos="800"/>
              <w:tab w:val="right" w:leader="dot" w:pos="9350"/>
            </w:tabs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"_Toc499548294" </w:instrText>
          </w:r>
          <w:r>
            <w:fldChar w:fldCharType="separate"/>
          </w:r>
          <w:r>
            <w:rPr>
              <w:rStyle w:val="39"/>
              <w:rFonts w:cs="Arial"/>
            </w:rPr>
            <w:t>2.8</w:t>
          </w:r>
          <w:r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  <w:tab/>
          </w:r>
          <w:r>
            <w:rPr>
              <w:rStyle w:val="39"/>
            </w:rPr>
            <w:t>Demand to Hqrs: -</w:t>
          </w:r>
          <w:r>
            <w:tab/>
          </w:r>
          <w:r>
            <w:fldChar w:fldCharType="begin"/>
          </w:r>
          <w:r>
            <w:instrText xml:space="preserve"> PAGEREF _Toc499548294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left" w:pos="800"/>
              <w:tab w:val="right" w:leader="dot" w:pos="9350"/>
            </w:tabs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"_Toc499548295" </w:instrText>
          </w:r>
          <w:r>
            <w:fldChar w:fldCharType="separate"/>
          </w:r>
          <w:r>
            <w:rPr>
              <w:rStyle w:val="39"/>
              <w:rFonts w:cs="Arial"/>
            </w:rPr>
            <w:t>2.9</w:t>
          </w:r>
          <w:r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  <w:tab/>
          </w:r>
          <w:r>
            <w:rPr>
              <w:rStyle w:val="39"/>
            </w:rPr>
            <w:t>Alumni Details: -</w:t>
          </w:r>
          <w:r>
            <w:tab/>
          </w:r>
          <w:r>
            <w:fldChar w:fldCharType="begin"/>
          </w:r>
          <w:r>
            <w:instrText xml:space="preserve"> PAGEREF _Toc499548295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r>
            <w:rPr>
              <w:b/>
              <w:bCs/>
            </w:rPr>
            <w:fldChar w:fldCharType="end"/>
          </w:r>
        </w:p>
      </w:sdtContent>
    </w:sdt>
    <w:p>
      <w:pPr>
        <w:pStyle w:val="25"/>
        <w:rPr>
          <w:rFonts w:cs="Arial"/>
          <w:sz w:val="20"/>
        </w:rPr>
      </w:pPr>
      <w:r>
        <w:rPr>
          <w:rFonts w:cs="Arial"/>
          <w:sz w:val="20"/>
        </w:rPr>
        <w:br w:type="page"/>
      </w:r>
    </w:p>
    <w:p>
      <w:pPr>
        <w:pStyle w:val="2"/>
        <w:rPr>
          <w:rFonts w:cs="Arial"/>
        </w:rPr>
      </w:pPr>
      <w:bookmarkStart w:id="0" w:name="_Toc499548285"/>
      <w:r>
        <w:rPr>
          <w:rFonts w:cs="Arial"/>
        </w:rPr>
        <w:t>Introduction</w:t>
      </w:r>
      <w:bookmarkEnd w:id="0"/>
    </w:p>
    <w:p>
      <w:r>
        <w:t>The Indian Council for Cultural Relations (ICCR) is an autonomous organization of the </w:t>
      </w:r>
      <w:r>
        <w:fldChar w:fldCharType="begin"/>
      </w:r>
      <w:r>
        <w:instrText xml:space="preserve"> HYPERLINK "https://en.wikipedia.org/wiki/Government_of_India" \o "Government of India" </w:instrText>
      </w:r>
      <w:r>
        <w:fldChar w:fldCharType="separate"/>
      </w:r>
      <w:r>
        <w:t>Government of India</w:t>
      </w:r>
      <w:r>
        <w:fldChar w:fldCharType="end"/>
      </w:r>
      <w:r>
        <w:t>, involved in India’s external cultural relations, through cultural exchange with other countries and their peoples. It was founded on 9 April 1950 by </w:t>
      </w:r>
      <w:r>
        <w:fldChar w:fldCharType="begin"/>
      </w:r>
      <w:r>
        <w:instrText xml:space="preserve"> HYPERLINK "https://en.wikipedia.org/wiki/Maulana_Abul_Kalam_Azad" \o "Maulana Abul Kalam Azad" </w:instrText>
      </w:r>
      <w:r>
        <w:fldChar w:fldCharType="separate"/>
      </w:r>
      <w:r>
        <w:t>Maulana Abul Kalam Azad</w:t>
      </w:r>
      <w:r>
        <w:fldChar w:fldCharType="end"/>
      </w:r>
      <w:r>
        <w:t>, the first Education Minister of independent </w:t>
      </w:r>
      <w:r>
        <w:fldChar w:fldCharType="begin"/>
      </w:r>
      <w:r>
        <w:instrText xml:space="preserve"> HYPERLINK "https://en.wikipedia.org/wiki/India" \o "India" </w:instrText>
      </w:r>
      <w:r>
        <w:fldChar w:fldCharType="separate"/>
      </w:r>
      <w:r>
        <w:t>India</w:t>
      </w:r>
      <w:r>
        <w:fldChar w:fldCharType="end"/>
      </w:r>
      <w:r>
        <w:t>. Its objectives are to actively participate in the formulation and implementation of policies and programmes pertaining to India’s external cultural relations; to foster and strengthen cultural relations and mutual understanding between India and other countries; to promote cultural exchanges with other countries and people; and to develop relations with nations.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b/>
        </w:rPr>
      </w:pPr>
      <w:r>
        <w:t xml:space="preserve">Open the URL: </w:t>
      </w:r>
      <w:r>
        <w:rPr>
          <w:b/>
          <w:color w:val="0070C0"/>
          <w:lang w:val="en-IN"/>
        </w:rPr>
        <w:t>http://a2ascholarships.iccr.gov.in/</w:t>
      </w:r>
      <w:r>
        <w:t xml:space="preserve"> in any browser or device to access the “ICCR” application.</w:t>
      </w:r>
    </w:p>
    <w:p>
      <w:pPr>
        <w:spacing w:after="0"/>
      </w:pPr>
      <w:r>
        <w:t>The Home page will appear:</w:t>
      </w:r>
    </w:p>
    <w:p>
      <w:pPr>
        <w:rPr>
          <w:lang w:val="en-IN" w:eastAsia="en-IN"/>
        </w:rPr>
      </w:pPr>
      <w:bookmarkStart w:id="11" w:name="_GoBack"/>
      <w:bookmarkEnd w:id="11"/>
      <w:r>
        <w:rPr>
          <w:lang w:val="en-IN" w:eastAsia="en-IN"/>
        </w:rPr>
        <w:drawing>
          <wp:inline distT="0" distB="0" distL="0" distR="0">
            <wp:extent cx="5943600" cy="3981450"/>
            <wp:effectExtent l="171450" t="171450" r="381000" b="3619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widowControl/>
        <w:spacing w:before="100" w:beforeAutospacing="1" w:after="100" w:afterAutospacing="1" w:line="240" w:lineRule="auto"/>
      </w:pPr>
      <w:r>
        <w:t xml:space="preserve"> Home Page contains following menu:-</w:t>
      </w:r>
    </w:p>
    <w:p>
      <w:pPr>
        <w:pStyle w:val="75"/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Home</w:t>
      </w:r>
    </w:p>
    <w:p>
      <w:pPr>
        <w:pStyle w:val="75"/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About Us</w:t>
      </w:r>
    </w:p>
    <w:p>
      <w:pPr>
        <w:pStyle w:val="75"/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Schemes</w:t>
      </w:r>
    </w:p>
    <w:p>
      <w:pPr>
        <w:pStyle w:val="75"/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Instructions</w:t>
      </w:r>
    </w:p>
    <w:p>
      <w:pPr>
        <w:pStyle w:val="75"/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Lists</w:t>
      </w:r>
    </w:p>
    <w:p>
      <w:pPr>
        <w:pStyle w:val="75"/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Guidelines</w:t>
      </w:r>
    </w:p>
    <w:p>
      <w:pPr>
        <w:pStyle w:val="75"/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Contact Us</w:t>
      </w:r>
    </w:p>
    <w:p>
      <w:pPr>
        <w:pStyle w:val="75"/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FAQ’s</w:t>
      </w:r>
    </w:p>
    <w:p>
      <w:pPr>
        <w:pStyle w:val="75"/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Register</w:t>
      </w:r>
    </w:p>
    <w:p>
      <w:pPr>
        <w:pStyle w:val="75"/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Login</w:t>
      </w:r>
    </w:p>
    <w:p>
      <w:pPr>
        <w:pStyle w:val="2"/>
      </w:pPr>
      <w:bookmarkStart w:id="1" w:name="_Toc499548286"/>
      <w:r>
        <w:t>Region</w:t>
      </w:r>
      <w:bookmarkEnd w:id="1"/>
    </w:p>
    <w:p>
      <w:r>
        <w:t>Application after processed by Mission will go to that entire state region where applicant has applied for course.</w:t>
      </w:r>
    </w:p>
    <w:p>
      <w:r>
        <w:t>For Example - If applicant has applied course to three different regions i.e. Ahmedabad, Bangalore, Bhopal.</w:t>
      </w:r>
    </w:p>
    <w:p>
      <w:r>
        <w:t>Out of these three regions only one state region can approve the applicant application or all three regions can reject the application.</w:t>
      </w:r>
    </w:p>
    <w:p>
      <w:r>
        <w:t>Now we will login to Ahmedabad Region.</w:t>
      </w:r>
    </w:p>
    <w:p>
      <w:r>
        <w:t>Fill the login detail in login form.</w:t>
      </w:r>
    </w:p>
    <w:p>
      <w:r>
        <w:rPr>
          <w:lang w:val="en-IN" w:eastAsia="en-IN"/>
        </w:rPr>
        <w:drawing>
          <wp:inline distT="0" distB="0" distL="0" distR="0">
            <wp:extent cx="5943600" cy="2876550"/>
            <wp:effectExtent l="171450" t="171450" r="381000" b="36195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75"/>
        <w:numPr>
          <w:ilvl w:val="0"/>
          <w:numId w:val="4"/>
        </w:numPr>
      </w:pPr>
      <w:r>
        <w:t>Click on Submit button, region dashboard will appear.</w:t>
      </w:r>
    </w:p>
    <w:p>
      <w:r>
        <w:rPr>
          <w:lang w:val="en-IN" w:eastAsia="en-IN"/>
        </w:rPr>
        <w:drawing>
          <wp:inline distT="0" distB="0" distL="0" distR="0">
            <wp:extent cx="5943600" cy="2600325"/>
            <wp:effectExtent l="171450" t="171450" r="381000" b="371475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r>
        <w:t>Following Side Menus have been provided on Dashboard</w:t>
      </w:r>
    </w:p>
    <w:p>
      <w:r>
        <w:rPr>
          <w:lang w:val="en-IN" w:eastAsia="en-IN"/>
        </w:rPr>
        <w:drawing>
          <wp:inline distT="0" distB="0" distL="0" distR="0">
            <wp:extent cx="4314825" cy="3514725"/>
            <wp:effectExtent l="171450" t="171450" r="390525" b="371475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514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2" w:name="_Toc499548287"/>
      <w:r>
        <w:t>Application Received from Mission: -</w:t>
      </w:r>
      <w:bookmarkEnd w:id="2"/>
      <w:r>
        <w:t xml:space="preserve"> </w:t>
      </w:r>
    </w:p>
    <w:p>
      <w:r>
        <w:t>Application processed by mission will appear here.</w:t>
      </w:r>
    </w:p>
    <w:p>
      <w:pPr>
        <w:pStyle w:val="75"/>
        <w:numPr>
          <w:ilvl w:val="0"/>
          <w:numId w:val="4"/>
        </w:numPr>
      </w:pPr>
      <w:r>
        <w:t>Click on Application Received from Mission</w:t>
      </w:r>
    </w:p>
    <w:p>
      <w:pPr>
        <w:ind w:left="360"/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617220</wp:posOffset>
                </wp:positionV>
                <wp:extent cx="552450" cy="0"/>
                <wp:effectExtent l="0" t="133350" r="0" b="171450"/>
                <wp:wrapNone/>
                <wp:docPr id="207" name="Straight Arrow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.75pt;margin-top:48.6pt;height:0pt;width:43.5pt;z-index:251723776;mso-width-relative:page;mso-height-relative:page;" filled="f" stroked="t" coordsize="21600,21600" o:gfxdata="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FqV3StYAAAAIAQAADwAAAAAAAAAB&#10;ACAAAAAiAAAAZHJzL2Rvd25yZXYueG1sUEsBAhQAFAAAAAgAh07iQJyCoEgSAgAALAQAAA4AAAAA&#10;AAAAAQAgAAAAJQEAAGRycy9lMm9Eb2MueG1sUEsFBgAAAAAGAAYAWQEAAKkFAAAAAA=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3990975" cy="676275"/>
            <wp:effectExtent l="171450" t="171450" r="390525" b="371475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676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75"/>
        <w:numPr>
          <w:ilvl w:val="0"/>
          <w:numId w:val="4"/>
        </w:numPr>
      </w:pPr>
      <w:r>
        <w:t>List of Applications received from mission will appear.</w:t>
      </w:r>
    </w:p>
    <w:p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1270000</wp:posOffset>
                </wp:positionV>
                <wp:extent cx="552450" cy="0"/>
                <wp:effectExtent l="0" t="133350" r="0" b="171450"/>
                <wp:wrapNone/>
                <wp:docPr id="210" name="Straight Arrow Connector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39pt;margin-top:100pt;height:0pt;width:43.5pt;z-index:251725824;mso-width-relative:page;mso-height-relative:page;" filled="f" stroked="t" coordsize="21600,21600" o:gfxdata="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jbVbK1wAAAAsBAAAPAAAAAAAAAAEA&#10;IAAAACIAAABkcnMvZG93bnJldi54bWxQSwECFAAUAAAACACHTuJAEqs9NhACAAAsBAAADgAAAAAA&#10;AAABACAAAAAmAQAAZHJzL2Uyb0RvYy54bWxQSwUGAAAAAAYABgBZAQAAqAUAAAAA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5943600" cy="2143125"/>
            <wp:effectExtent l="171450" t="171450" r="381000" b="3714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4"/>
        </w:numPr>
      </w:pPr>
      <w:r>
        <w:t>Click on Upload to upload letter.</w:t>
      </w:r>
    </w:p>
    <w:p>
      <w:pPr>
        <w:ind w:left="360"/>
      </w:pPr>
      <w:r>
        <w:t>After the letter get downloaded, “Download “link will appear.</w:t>
      </w:r>
    </w:p>
    <w:p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4448175</wp:posOffset>
                </wp:positionH>
                <wp:positionV relativeFrom="paragraph">
                  <wp:posOffset>1017905</wp:posOffset>
                </wp:positionV>
                <wp:extent cx="552450" cy="0"/>
                <wp:effectExtent l="0" t="133350" r="0" b="171450"/>
                <wp:wrapNone/>
                <wp:docPr id="213" name="Straight Arrow Connector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50.25pt;margin-top:80.15pt;height:0pt;width:43.5pt;z-index:251729920;mso-width-relative:page;mso-height-relative:page;" filled="f" stroked="t" coordsize="21600,21600" o:gfxdata="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ARf0PYAAAACwEAAA8AAAAAAAAA&#10;AQAgAAAAIgAAAGRycy9kb3ducmV2LnhtbFBLAQIUABQAAAAIAIdO4kDz8hSgEQIAACwEAAAOAAAA&#10;AAAAAAEAIAAAACcBAABkcnMvZTJvRG9jLnhtbFBLBQYAAAAABgAGAFkBAACqBQAAAAA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5943600" cy="1552575"/>
            <wp:effectExtent l="171450" t="171450" r="381000" b="37147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3" w:name="_Toc499548288"/>
      <w:r>
        <w:t>University Response Sent to Hqrs: -</w:t>
      </w:r>
      <w:bookmarkEnd w:id="3"/>
      <w:r>
        <w:t xml:space="preserve"> </w:t>
      </w:r>
    </w:p>
    <w:p>
      <w:r>
        <w:t>Through this link region can send response for applicant application to Headquarter.</w:t>
      </w:r>
    </w:p>
    <w:p>
      <w:pPr>
        <w:pStyle w:val="75"/>
        <w:numPr>
          <w:ilvl w:val="0"/>
          <w:numId w:val="4"/>
        </w:numPr>
      </w:pPr>
      <w:r>
        <w:t>Click on “University Response Sent to Hqrs”</w:t>
      </w:r>
    </w:p>
    <w:p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-209550</wp:posOffset>
                </wp:positionH>
                <wp:positionV relativeFrom="paragraph">
                  <wp:posOffset>539750</wp:posOffset>
                </wp:positionV>
                <wp:extent cx="552450" cy="0"/>
                <wp:effectExtent l="0" t="133350" r="0" b="171450"/>
                <wp:wrapNone/>
                <wp:docPr id="211" name="Straight Arrow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6.5pt;margin-top:42.5pt;height:0pt;width:43.5pt;z-index:251727872;mso-width-relative:page;mso-height-relative:page;" filled="f" stroked="t" coordsize="21600,21600" o:gfxdata="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UODNydgAAAAIAQAADwAAAAAAAAAB&#10;ACAAAAAiAAAAZHJzL2Rvd25yZXYueG1sUEsBAhQAFAAAAAgAh07iQHKe9fIQAgAALAQAAA4AAAAA&#10;AAAAAQAgAAAAJwEAAGRycy9lMm9Eb2MueG1sUEsFBgAAAAAGAAYAWQEAAKkFAAAAAA=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3867150" cy="676275"/>
            <wp:effectExtent l="171450" t="171450" r="381000" b="371475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676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tabs>
          <w:tab w:val="left" w:pos="1050"/>
        </w:tabs>
      </w:pPr>
      <w:r>
        <w:t>List will appear.</w:t>
      </w:r>
    </w:p>
    <w:p>
      <w:pPr>
        <w:tabs>
          <w:tab w:val="left" w:pos="1050"/>
        </w:tabs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1158875</wp:posOffset>
                </wp:positionV>
                <wp:extent cx="495300" cy="0"/>
                <wp:effectExtent l="0" t="133350" r="0" b="171450"/>
                <wp:wrapNone/>
                <wp:docPr id="215" name="Straight Arrow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79.5pt;margin-top:91.25pt;height:0pt;width:39pt;z-index:251730944;mso-width-relative:page;mso-height-relative:page;" filled="f" stroked="t" coordsize="21600,21600" o:gfxdata="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UlRr22QAAAAsBAAAPAAAAAAAA&#10;AAEAIAAAACIAAABkcnMvZG93bnJldi54bWxQSwECFAAUAAAACACHTuJAGTl+eBECAAAsBAAADgAA&#10;AAAAAAABACAAAAAoAQAAZHJzL2Uyb0RvYy54bWxQSwUGAAAAAAYABgBZAQAAqwUAAAAA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5934075" cy="1647825"/>
            <wp:effectExtent l="171450" t="171450" r="390525" b="371475"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647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ab/>
      </w:r>
    </w:p>
    <w:p>
      <w:pPr>
        <w:pStyle w:val="75"/>
        <w:numPr>
          <w:ilvl w:val="0"/>
          <w:numId w:val="4"/>
        </w:numPr>
        <w:tabs>
          <w:tab w:val="left" w:pos="1050"/>
        </w:tabs>
      </w:pPr>
      <w:r>
        <w:t>Click on “Confirm to Hqrs”, Application form will appear along with Process and Cancel button</w:t>
      </w:r>
    </w:p>
    <w:p>
      <w:pPr>
        <w:pStyle w:val="75"/>
        <w:tabs>
          <w:tab w:val="left" w:pos="1050"/>
        </w:tabs>
      </w:pPr>
    </w:p>
    <w:p>
      <w:pPr>
        <w:pStyle w:val="75"/>
        <w:tabs>
          <w:tab w:val="left" w:pos="1050"/>
        </w:tabs>
      </w:pPr>
    </w:p>
    <w:p>
      <w:pPr>
        <w:tabs>
          <w:tab w:val="left" w:pos="1050"/>
        </w:tabs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2200275</wp:posOffset>
                </wp:positionH>
                <wp:positionV relativeFrom="paragraph">
                  <wp:posOffset>6575425</wp:posOffset>
                </wp:positionV>
                <wp:extent cx="400050" cy="9525"/>
                <wp:effectExtent l="0" t="114300" r="0" b="161925"/>
                <wp:wrapNone/>
                <wp:docPr id="217" name="Straight Arrow Connector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73.25pt;margin-top:517.75pt;height:0.75pt;width:31.5pt;z-index:251731968;mso-width-relative:page;mso-height-relative:page;" filled="f" stroked="t" coordsize="21600,21600" o:gfxdata="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4+7yBNkAAAANAQAA&#10;DwAAAAAAAAABACAAAAAiAAAAZHJzL2Rvd25yZXYueG1sUEsBAhQAFAAAAAgAh07iQB5K8i4YAgAA&#10;OQQAAA4AAAAAAAAAAQAgAAAAKAEAAGRycy9lMm9Eb2MueG1sUEsFBgAAAAAGAAYAWQEAALIFAAAA&#10;AA=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5941695" cy="6496050"/>
            <wp:effectExtent l="171450" t="171450" r="382905" b="36195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75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ind w:firstLine="720"/>
      </w:pPr>
    </w:p>
    <w:p>
      <w:pPr>
        <w:ind w:firstLine="720"/>
      </w:pPr>
    </w:p>
    <w:p>
      <w:pPr>
        <w:pStyle w:val="75"/>
        <w:numPr>
          <w:ilvl w:val="0"/>
          <w:numId w:val="4"/>
        </w:numPr>
      </w:pPr>
      <w:r>
        <w:t>Click on Process button, another fields will appear</w:t>
      </w:r>
    </w:p>
    <w:p>
      <w:r>
        <w:rPr>
          <w:lang w:val="en-IN" w:eastAsia="en-IN"/>
        </w:rPr>
        <w:drawing>
          <wp:inline distT="0" distB="0" distL="0" distR="0">
            <wp:extent cx="5943600" cy="1266825"/>
            <wp:effectExtent l="171450" t="171450" r="381000" b="371475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4"/>
        </w:numPr>
      </w:pPr>
      <w:r>
        <w:t>Select University Status either Yes or No.</w:t>
      </w:r>
    </w:p>
    <w:p>
      <w:r>
        <w:t xml:space="preserve">Suppose this university select Status as “No” then another two State Regions i.e. Bangalore and Bhopal can send response to Head Quarter. </w:t>
      </w:r>
    </w:p>
    <w:p>
      <w:r>
        <w:rPr>
          <w:b/>
        </w:rPr>
        <w:t>Note: -</w:t>
      </w:r>
      <w:r>
        <w:t xml:space="preserve"> If this university select status as “Yes” then another two universities will not be able to send response to Head Quarter.</w:t>
      </w:r>
    </w:p>
    <w:p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4438650</wp:posOffset>
                </wp:positionH>
                <wp:positionV relativeFrom="paragraph">
                  <wp:posOffset>1020445</wp:posOffset>
                </wp:positionV>
                <wp:extent cx="409575" cy="0"/>
                <wp:effectExtent l="0" t="133350" r="0" b="171450"/>
                <wp:wrapNone/>
                <wp:docPr id="223" name="Straight Arrow Connector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49.5pt;margin-top:80.35pt;height:0pt;width:32.25pt;z-index:251732992;mso-width-relative:page;mso-height-relative:page;" filled="f" stroked="t" coordsize="21600,21600" o:gfxdata="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nDEadkAAAALAQAADwAAAAAA&#10;AAABACAAAAAiAAAAZHJzL2Rvd25yZXYueG1sUEsBAhQAFAAAAAgAh07iQKqlGb0SAgAALAQAAA4A&#10;AAAAAAAAAQAgAAAAKAEAAGRycy9lMm9Eb2MueG1sUEsFBgAAAAAGAAYAWQEAAKwFAAAAAA=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5934075" cy="1190625"/>
            <wp:effectExtent l="171450" t="171450" r="390525" b="371475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90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4"/>
        </w:numPr>
      </w:pPr>
      <w:r>
        <w:t>Click on “Confirm to Hqrs”.</w:t>
      </w:r>
    </w:p>
    <w:p>
      <w:pPr>
        <w:ind w:left="360"/>
      </w:pPr>
      <w:r>
        <w:rPr>
          <w:lang w:val="en-IN" w:eastAsia="en-IN"/>
        </w:rPr>
        <w:drawing>
          <wp:inline distT="0" distB="0" distL="0" distR="0">
            <wp:extent cx="5743575" cy="1209675"/>
            <wp:effectExtent l="171450" t="171450" r="390525" b="371475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209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3857625</wp:posOffset>
                </wp:positionH>
                <wp:positionV relativeFrom="paragraph">
                  <wp:posOffset>365125</wp:posOffset>
                </wp:positionV>
                <wp:extent cx="752475" cy="0"/>
                <wp:effectExtent l="0" t="133350" r="0" b="171450"/>
                <wp:wrapNone/>
                <wp:docPr id="320" name="Straight Arrow Connector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03.75pt;margin-top:28.75pt;height:0pt;width:59.25pt;z-index:251735040;mso-width-relative:page;mso-height-relative:page;" filled="f" stroked="t" coordsize="21600,21600" o:gfxdata="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N4jA57YAAAACQEAAA8AAAAAAAAA&#10;AQAgAAAAIgAAAGRycy9kb3ducmV2LnhtbFBLAQIUABQAAAAIAIdO4kDQ77ChEQIAACwEAAAOAAAA&#10;AAAAAAEAIAAAACcBAABkcnMvZTJvRG9jLnhtbFBLBQYAAAAABgAGAFkBAACqBQAAAAA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5943600" cy="1419225"/>
            <wp:effectExtent l="171450" t="171450" r="381000" b="371475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r>
        <w:t>Now login to “Bangalore” Region.</w:t>
      </w:r>
    </w:p>
    <w:p>
      <w:r>
        <w:t>Fill details in Login form.</w:t>
      </w:r>
    </w:p>
    <w:p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2234565</wp:posOffset>
                </wp:positionV>
                <wp:extent cx="752475" cy="0"/>
                <wp:effectExtent l="0" t="133350" r="0" b="171450"/>
                <wp:wrapNone/>
                <wp:docPr id="322" name="Straight Arrow Connector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7pt;margin-top:175.95pt;height:0pt;width:59.25pt;z-index:251737088;mso-width-relative:page;mso-height-relative:page;" filled="f" stroked="t" coordsize="21600,21600" o:gfxdata="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Gmfwu7aAAAACwEAAA8AAAAA&#10;AAAAAQAgAAAAIgAAAGRycy9kb3ducmV2LnhtbFBLAQIUABQAAAAIAIdO4kBRg1HzEgIAACwEAAAO&#10;AAAAAAAAAAEAIAAAACkBAABkcnMvZTJvRG9jLnhtbFBLBQYAAAAABgAGAFkBAACtBQAAAAA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5943600" cy="2535555"/>
            <wp:effectExtent l="171450" t="171450" r="381000" b="360045"/>
            <wp:docPr id="321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r>
        <w:t>Click on Submit button, region dashboard will appear.</w:t>
      </w:r>
    </w:p>
    <w:p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1193800</wp:posOffset>
                </wp:positionV>
                <wp:extent cx="390525" cy="0"/>
                <wp:effectExtent l="0" t="133350" r="0" b="171450"/>
                <wp:wrapNone/>
                <wp:docPr id="325" name="Straight Arrow Connector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.25pt;margin-top:94pt;height:0pt;width:30.75pt;z-index:251738112;mso-width-relative:page;mso-height-relative:page;" filled="f" stroked="t" coordsize="21600,21600" o:gfxdata="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3Cap5tgAAAAJAQAADwAAAAAAAAAB&#10;ACAAAAAiAAAAZHJzL2Rvd25yZXYueG1sUEsBAhQAFAAAAAgAh07iQHwvF/gQAgAALAQAAA4AAAAA&#10;AAAAAQAgAAAAJwEAAGRycy9lMm9Eb2MueG1sUEsFBgAAAAAGAAYAWQEAAKkFAAAAAA=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5943600" cy="4295775"/>
            <wp:effectExtent l="171450" t="171450" r="381000" b="371475"/>
            <wp:docPr id="323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4"/>
        </w:numPr>
      </w:pPr>
      <w:r>
        <w:t>Click on “University Response Sent to Hqrs”</w:t>
      </w:r>
    </w:p>
    <w:p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4695825</wp:posOffset>
                </wp:positionH>
                <wp:positionV relativeFrom="paragraph">
                  <wp:posOffset>1220470</wp:posOffset>
                </wp:positionV>
                <wp:extent cx="504825" cy="0"/>
                <wp:effectExtent l="0" t="133350" r="0" b="171450"/>
                <wp:wrapNone/>
                <wp:docPr id="327" name="Straight Arrow Connector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69.75pt;margin-top:96.1pt;height:0pt;width:39.75pt;z-index:251739136;mso-width-relative:page;mso-height-relative:page;" filled="f" stroked="t" coordsize="21600,21600" o:gfxdata="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KtQPI2QAAAAsBAAAPAAAAAAAA&#10;AAEAIAAAACIAAABkcnMvZG93bnJldi54bWxQSwECFAAUAAAACACHTuJAfjuyKRECAAAsBAAADgAA&#10;AAAAAAABACAAAAAoAQAAZHJzL2Uyb0RvYy54bWxQSwUGAAAAAAYABgBZAQAAqwUAAAAA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5934075" cy="1714500"/>
            <wp:effectExtent l="171450" t="171450" r="390525" b="361950"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714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ind w:firstLine="720"/>
      </w:pPr>
    </w:p>
    <w:p>
      <w:pPr>
        <w:pStyle w:val="75"/>
        <w:numPr>
          <w:ilvl w:val="0"/>
          <w:numId w:val="4"/>
        </w:numPr>
        <w:tabs>
          <w:tab w:val="left" w:pos="1050"/>
        </w:tabs>
      </w:pPr>
      <w:r>
        <w:t>Click on “Confirm to Hqrs”, Application form will appear along with Process and Cancel button.</w:t>
      </w:r>
    </w:p>
    <w:p>
      <w:pPr>
        <w:pStyle w:val="75"/>
        <w:tabs>
          <w:tab w:val="left" w:pos="1050"/>
        </w:tabs>
      </w:pPr>
    </w:p>
    <w:p>
      <w:r>
        <w:rPr>
          <w:lang w:val="en-IN" w:eastAsia="en-IN"/>
        </w:rPr>
        <w:drawing>
          <wp:inline distT="0" distB="0" distL="0" distR="0">
            <wp:extent cx="5943600" cy="2752725"/>
            <wp:effectExtent l="171450" t="171450" r="381000" b="371475"/>
            <wp:docPr id="328" name="Pictur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75"/>
        <w:numPr>
          <w:ilvl w:val="0"/>
          <w:numId w:val="4"/>
        </w:numPr>
      </w:pPr>
      <w:r>
        <w:t>Click on Process button, another fields will appear</w:t>
      </w:r>
    </w:p>
    <w:p>
      <w:r>
        <w:rPr>
          <w:lang w:val="en-IN" w:eastAsia="en-IN"/>
        </w:rPr>
        <w:drawing>
          <wp:inline distT="0" distB="0" distL="0" distR="0">
            <wp:extent cx="5943600" cy="1295400"/>
            <wp:effectExtent l="171450" t="171450" r="381000" b="361950"/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75"/>
        <w:numPr>
          <w:ilvl w:val="0"/>
          <w:numId w:val="4"/>
        </w:numPr>
      </w:pPr>
      <w:r>
        <w:t>Select University Status either Yes or No.</w:t>
      </w:r>
    </w:p>
    <w:p>
      <w:r>
        <w:t xml:space="preserve">Suppose this university selects Status as “No” then third State Region i.e. Bhopal can send response to Head Quarter. </w:t>
      </w:r>
    </w:p>
    <w:p/>
    <w:p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4295775</wp:posOffset>
                </wp:positionH>
                <wp:positionV relativeFrom="paragraph">
                  <wp:posOffset>1079500</wp:posOffset>
                </wp:positionV>
                <wp:extent cx="561975" cy="19050"/>
                <wp:effectExtent l="0" t="114300" r="0" b="152400"/>
                <wp:wrapNone/>
                <wp:docPr id="306" name="Straight Arrow Connector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975" cy="19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38.25pt;margin-top:85pt;height:1.5pt;width:44.25pt;z-index:251766784;mso-width-relative:page;mso-height-relative:page;" filled="f" stroked="t" coordsize="21600,21600" o:gfxdata="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xR8I69YAAAAL&#10;AQAADwAAAAAAAAABACAAAAAiAAAAZHJzL2Rvd25yZXYueG1sUEsBAhQAFAAAAAgAh07iQG/Ed8Qe&#10;AgAAOgQAAA4AAAAAAAAAAQAgAAAAJQEAAGRycy9lMm9Eb2MueG1sUEsFBgAAAAAGAAYAWQEAALUF&#10;AAAAAA=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5943600" cy="1333500"/>
            <wp:effectExtent l="171450" t="171450" r="381000" b="361950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75"/>
        <w:numPr>
          <w:ilvl w:val="0"/>
          <w:numId w:val="4"/>
        </w:numPr>
      </w:pPr>
      <w:r>
        <w:t>Click on “Confirm to Hqrs”.</w:t>
      </w:r>
    </w:p>
    <w:p>
      <w:r>
        <w:rPr>
          <w:lang w:val="en-IN" w:eastAsia="en-IN"/>
        </w:rPr>
        <w:drawing>
          <wp:inline distT="0" distB="0" distL="0" distR="0">
            <wp:extent cx="5743575" cy="1209675"/>
            <wp:effectExtent l="171450" t="171450" r="390525" b="371475"/>
            <wp:docPr id="332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33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209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4857750</wp:posOffset>
                </wp:positionH>
                <wp:positionV relativeFrom="paragraph">
                  <wp:posOffset>1089025</wp:posOffset>
                </wp:positionV>
                <wp:extent cx="752475" cy="0"/>
                <wp:effectExtent l="0" t="133350" r="0" b="171450"/>
                <wp:wrapNone/>
                <wp:docPr id="331" name="Straight Arrow Connector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82.5pt;margin-top:85.75pt;height:0pt;width:59.25pt;z-index:251741184;mso-width-relative:page;mso-height-relative:page;" filled="f" stroked="t" coordsize="21600,21600" o:gfxdata="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4Le2a2QAAAAsBAAAPAAAAAAAA&#10;AAEAIAAAACIAAABkcnMvZG93bnJldi54bWxQSwECFAAUAAAACACHTuJA3XMOKBECAAAsBAAADgAA&#10;AAAAAAABACAAAAAoAQAAZHJzL2Uyb0RvYy54bWxQSwUGAAAAAAYABgBZAQAAqwUAAAAA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5934075" cy="1466850"/>
            <wp:effectExtent l="171450" t="171450" r="390525" b="361950"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466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r>
        <w:t>Now login to “Bhopal” Region.</w:t>
      </w:r>
    </w:p>
    <w:p>
      <w:r>
        <w:t>Fill details in Login form.</w:t>
      </w:r>
    </w:p>
    <w:p>
      <w:r>
        <w:rPr>
          <w:lang w:val="en-IN" w:eastAsia="en-IN"/>
        </w:rPr>
        <w:drawing>
          <wp:inline distT="0" distB="0" distL="0" distR="0">
            <wp:extent cx="5943600" cy="2456815"/>
            <wp:effectExtent l="171450" t="171450" r="381000" b="362585"/>
            <wp:docPr id="335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r>
        <w:t>Click on Submit button, region dashboard will appear.</w:t>
      </w:r>
    </w:p>
    <w:p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927100</wp:posOffset>
                </wp:positionV>
                <wp:extent cx="390525" cy="0"/>
                <wp:effectExtent l="0" t="133350" r="0" b="171450"/>
                <wp:wrapNone/>
                <wp:docPr id="336" name="Straight Arrow Connector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.25pt;margin-top:73pt;height:0pt;width:30.75pt;z-index:251743232;mso-width-relative:page;mso-height-relative:page;" filled="f" stroked="t" coordsize="21600,21600" o:gfxdata="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VtO9M2AAAAAkBAAAPAAAAAAAA&#10;AAEAIAAAACIAAABkcnMvZG93bnJldi54bWxQSwECFAAUAAAACACHTuJA8N9IIxICAAAsBAAADgAA&#10;AAAAAAABACAAAAAnAQAAZHJzL2Uyb0RvYy54bWxQSwUGAAAAAAYABgBZAQAAqwUAAAAA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t xml:space="preserve"> </w:t>
      </w:r>
      <w:r>
        <w:rPr>
          <w:lang w:val="en-IN" w:eastAsia="en-IN"/>
        </w:rPr>
        <w:drawing>
          <wp:inline distT="0" distB="0" distL="0" distR="0">
            <wp:extent cx="5943600" cy="2800985"/>
            <wp:effectExtent l="171450" t="171450" r="381000" b="361315"/>
            <wp:docPr id="342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4"/>
        </w:numPr>
      </w:pPr>
      <w:r>
        <w:t>Click on “University Response Sent to Hqrs”</w:t>
      </w:r>
    </w:p>
    <w:p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4562475</wp:posOffset>
                </wp:positionH>
                <wp:positionV relativeFrom="paragraph">
                  <wp:posOffset>2344420</wp:posOffset>
                </wp:positionV>
                <wp:extent cx="504825" cy="0"/>
                <wp:effectExtent l="0" t="133350" r="0" b="171450"/>
                <wp:wrapNone/>
                <wp:docPr id="337" name="Straight Arrow Connector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59.25pt;margin-top:184.6pt;height:0pt;width:39.75pt;z-index:251744256;mso-width-relative:page;mso-height-relative:page;" filled="f" stroked="t" coordsize="21600,21600" o:gfxdata="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wGrPa2gAAAAsBAAAPAAAAAAAA&#10;AAEAIAAAACIAAABkcnMvZG93bnJldi54bWxQSwECFAAUAAAACACHTuJAE5LEZBACAAAsBAAADgAA&#10;AAAAAAABACAAAAApAQAAZHJzL2Uyb0RvYy54bWxQSwUGAAAAAAYABgBZAQAAqwUAAAAA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t xml:space="preserve"> </w:t>
      </w:r>
      <w:r>
        <w:rPr>
          <w:lang w:val="en-IN" w:eastAsia="en-IN"/>
        </w:rPr>
        <w:drawing>
          <wp:inline distT="0" distB="0" distL="0" distR="0">
            <wp:extent cx="5934075" cy="1714500"/>
            <wp:effectExtent l="171450" t="171450" r="390525" b="361950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714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ind w:firstLine="720"/>
      </w:pPr>
    </w:p>
    <w:p>
      <w:pPr>
        <w:pStyle w:val="75"/>
        <w:numPr>
          <w:ilvl w:val="0"/>
          <w:numId w:val="4"/>
        </w:numPr>
        <w:tabs>
          <w:tab w:val="left" w:pos="1050"/>
        </w:tabs>
      </w:pPr>
      <w:r>
        <w:t>Click on “Confirm to Hqrs”, Application form will appear along with Process and Cancel button.</w:t>
      </w:r>
    </w:p>
    <w:p>
      <w:pPr>
        <w:pStyle w:val="75"/>
        <w:tabs>
          <w:tab w:val="left" w:pos="1050"/>
        </w:tabs>
      </w:pPr>
    </w:p>
    <w:p>
      <w:r>
        <w:rPr>
          <w:lang w:val="en-IN" w:eastAsia="en-IN"/>
        </w:rPr>
        <w:drawing>
          <wp:inline distT="0" distB="0" distL="0" distR="0">
            <wp:extent cx="5943600" cy="2752725"/>
            <wp:effectExtent l="171450" t="171450" r="381000" b="371475"/>
            <wp:docPr id="340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75"/>
        <w:numPr>
          <w:ilvl w:val="0"/>
          <w:numId w:val="4"/>
        </w:numPr>
      </w:pPr>
      <w:r>
        <w:t>Click on Process button, another fields will appear</w:t>
      </w:r>
    </w:p>
    <w:p>
      <w:r>
        <w:rPr>
          <w:lang w:val="en-IN" w:eastAsia="en-IN"/>
        </w:rPr>
        <w:drawing>
          <wp:inline distT="0" distB="0" distL="0" distR="0">
            <wp:extent cx="5943600" cy="1295400"/>
            <wp:effectExtent l="171450" t="171450" r="381000" b="361950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75"/>
        <w:numPr>
          <w:ilvl w:val="0"/>
          <w:numId w:val="4"/>
        </w:numPr>
      </w:pPr>
      <w:r>
        <w:t>Select University Status either Yes or No.</w:t>
      </w:r>
    </w:p>
    <w:p>
      <w:r>
        <w:t>Suppose this university selects Status as “Yes”.’</w:t>
      </w:r>
    </w:p>
    <w:p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4381500</wp:posOffset>
                </wp:positionH>
                <wp:positionV relativeFrom="paragraph">
                  <wp:posOffset>1129665</wp:posOffset>
                </wp:positionV>
                <wp:extent cx="466725" cy="0"/>
                <wp:effectExtent l="0" t="133350" r="0" b="171450"/>
                <wp:wrapNone/>
                <wp:docPr id="311" name="Straight Arrow Connector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45pt;margin-top:88.95pt;height:0pt;width:36.75pt;z-index:251767808;mso-width-relative:page;mso-height-relative:page;" filled="f" stroked="t" coordsize="21600,21600" o:gfxdata="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N06wSfZAAAACwEAAA8AAAAA&#10;AAAAAQAgAAAAIgAAAGRycy9kb3ducmV2LnhtbFBLAQIUABQAAAAIAIdO4kDh2GMpEwIAACwEAAAO&#10;AAAAAAAAAAEAIAAAACgBAABkcnMvZTJvRG9jLnhtbFBLBQYAAAAABgAGAFkBAACtBQAAAAA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5943600" cy="1219200"/>
            <wp:effectExtent l="171450" t="171450" r="381000" b="361950"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4"/>
        </w:numPr>
      </w:pPr>
      <w:r>
        <w:t>Click on “Confirm to Hqrs”.</w:t>
      </w:r>
    </w:p>
    <w:p>
      <w:r>
        <w:rPr>
          <w:lang w:val="en-IN" w:eastAsia="en-IN"/>
        </w:rPr>
        <w:drawing>
          <wp:inline distT="0" distB="0" distL="0" distR="0">
            <wp:extent cx="5743575" cy="1752600"/>
            <wp:effectExtent l="171450" t="171450" r="390525" b="361950"/>
            <wp:docPr id="345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752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/>
    <w:p>
      <w:pPr>
        <w:pStyle w:val="3"/>
      </w:pPr>
      <w:bookmarkStart w:id="4" w:name="_Toc499548289"/>
      <w:r>
        <w:t>Arrival Schedule of Student: -</w:t>
      </w:r>
      <w:bookmarkEnd w:id="4"/>
      <w:r>
        <w:t xml:space="preserve"> </w:t>
      </w:r>
    </w:p>
    <w:p>
      <w:r>
        <w:t>Here list of those applications will appear whose travel plan has been processed by mission.</w:t>
      </w:r>
    </w:p>
    <w:p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1343025</wp:posOffset>
                </wp:positionV>
                <wp:extent cx="457200" cy="0"/>
                <wp:effectExtent l="0" t="133350" r="0" b="171450"/>
                <wp:wrapNone/>
                <wp:docPr id="316" name="Straight Arrow Connector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72pt;margin-top:105.75pt;height:0pt;width:36pt;z-index:251770880;mso-width-relative:page;mso-height-relative:page;" filled="f" stroked="t" coordsize="21600,21600" o:gfxdata="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Jl1Qm2gAAAAsBAAAPAAAAAAAA&#10;AAEAIAAAACIAAABkcnMvZG93bnJldi54bWxQSwECFAAUAAAACACHTuJAQJUBExACAAAsBAAADgAA&#10;AAAAAAABACAAAAApAQAAZHJzL2Uyb0RvYy54bWxQSwUGAAAAAAYABgBZAQAAqwUAAAAA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5943600" cy="1657350"/>
            <wp:effectExtent l="171450" t="171450" r="381000" b="36195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r>
        <w:t>To process the arrival schedule of applicant, click on Process, following screen will appear</w:t>
      </w:r>
    </w:p>
    <w:p/>
    <w:p>
      <w:r>
        <w:rPr>
          <w:lang w:val="en-IN" w:eastAsia="en-IN"/>
        </w:rPr>
        <w:drawing>
          <wp:inline distT="0" distB="0" distL="0" distR="0">
            <wp:extent cx="5943600" cy="4231005"/>
            <wp:effectExtent l="171450" t="171450" r="381000" b="360045"/>
            <wp:docPr id="98" name="Picture 98" descr="C:\Users\Pramod\Downloads\screenshot-205.147.97.190-2017-10-04-12-21-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 descr="C:\Users\Pramod\Downloads\screenshot-205.147.97.190-2017-10-04-12-21-51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75"/>
        <w:numPr>
          <w:ilvl w:val="0"/>
          <w:numId w:val="5"/>
        </w:numPr>
      </w:pPr>
      <w:r>
        <w:t>Select Status</w:t>
      </w:r>
    </w:p>
    <w:p>
      <w:pPr>
        <w:pStyle w:val="75"/>
        <w:numPr>
          <w:ilvl w:val="0"/>
          <w:numId w:val="5"/>
        </w:numPr>
      </w:pPr>
      <w:r>
        <w:t>Enter Date of Arrival</w:t>
      </w:r>
    </w:p>
    <w:p/>
    <w:p>
      <w:r>
        <w:rPr>
          <w:lang w:val="en-IN" w:eastAsia="en-IN"/>
        </w:rPr>
        <w:drawing>
          <wp:inline distT="0" distB="0" distL="0" distR="0">
            <wp:extent cx="5943600" cy="1352550"/>
            <wp:effectExtent l="171450" t="171450" r="381000" b="361950"/>
            <wp:docPr id="319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/>
    <w:p>
      <w:pPr>
        <w:pStyle w:val="75"/>
        <w:numPr>
          <w:ilvl w:val="0"/>
          <w:numId w:val="6"/>
        </w:numPr>
      </w:pPr>
      <w:r>
        <w:t>Click on Submit button</w:t>
      </w:r>
    </w:p>
    <w:p/>
    <w:p>
      <w:r>
        <w:rPr>
          <w:lang w:val="en-IN" w:eastAsia="en-IN"/>
        </w:rPr>
        <w:drawing>
          <wp:inline distT="0" distB="0" distL="0" distR="0">
            <wp:extent cx="5943600" cy="2381250"/>
            <wp:effectExtent l="171450" t="171450" r="381000" b="36195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3"/>
      </w:pPr>
      <w:bookmarkStart w:id="5" w:name="_Toc499548290"/>
      <w:r>
        <w:t>Documents/Certificate: -</w:t>
      </w:r>
      <w:bookmarkEnd w:id="5"/>
    </w:p>
    <w:p>
      <w:r>
        <w:t>Here user will upload documents of applicant.</w:t>
      </w:r>
    </w:p>
    <w:p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3790950</wp:posOffset>
                </wp:positionH>
                <wp:positionV relativeFrom="paragraph">
                  <wp:posOffset>1426845</wp:posOffset>
                </wp:positionV>
                <wp:extent cx="314325" cy="0"/>
                <wp:effectExtent l="0" t="133350" r="0" b="171450"/>
                <wp:wrapNone/>
                <wp:docPr id="10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98.5pt;margin-top:112.35pt;height:0pt;width:24.75pt;z-index:251771904;mso-width-relative:page;mso-height-relative:page;" filled="f" stroked="t" coordsize="21600,21600" o:gfxdata="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D32rF2gAAAAsBAAAPAAAAAAAA&#10;AAEAIAAAACIAAABkcnMvZG93bnJldi54bWxQSwECFAAUAAAACACHTuJAnskZOhACAAAsBAAADgAA&#10;AAAAAAABACAAAAApAQAAZHJzL2Uyb0RvYy54bWxQSwUGAAAAAAYABgBZAQAAqwUAAAAA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5943600" cy="1743075"/>
            <wp:effectExtent l="171450" t="171450" r="381000" b="37147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r>
        <w:t>To upload document, click on upload, following screen will appear</w:t>
      </w:r>
    </w:p>
    <w:p/>
    <w:p/>
    <w:p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4657725</wp:posOffset>
                </wp:positionH>
                <wp:positionV relativeFrom="paragraph">
                  <wp:posOffset>374650</wp:posOffset>
                </wp:positionV>
                <wp:extent cx="457200" cy="0"/>
                <wp:effectExtent l="0" t="133350" r="0" b="171450"/>
                <wp:wrapNone/>
                <wp:docPr id="107" name="Straight Arrow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9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66.75pt;margin-top:29.5pt;height:0pt;width:36pt;z-index:251773952;mso-width-relative:page;mso-height-relative:page;" filled="f" stroked="t" coordsize="21600,21600" o:gfxdata="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ds7y9NUAAAAJAQAADwAA&#10;AAAAAAABACAAAAAiAAAAZHJzL2Rvd25yZXYueG1sUEsBAhQAFAAAAAgAh07iQHf8kKUZAgAANgQA&#10;AA4AAAAAAAAAAQAgAAAAJAEAAGRycy9lMm9Eb2MueG1sUEsFBgAAAAAGAAYAWQEAAK8FAAAAAA=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1038225</wp:posOffset>
                </wp:positionH>
                <wp:positionV relativeFrom="paragraph">
                  <wp:posOffset>355600</wp:posOffset>
                </wp:positionV>
                <wp:extent cx="333375" cy="0"/>
                <wp:effectExtent l="0" t="133350" r="0" b="171450"/>
                <wp:wrapNone/>
                <wp:docPr id="106" name="Straight Arrow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1.75pt;margin-top:28pt;height:0pt;width:26.25pt;z-index:251772928;mso-width-relative:page;mso-height-relative:page;" filled="f" stroked="t" coordsize="21600,21600" o:gfxdata="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ZyMR91wAAAAkBAAAPAAAAAAAAAAEA&#10;IAAAACIAAABkcnMvZG93bnJldi54bWxQSwECFAAUAAAACACHTuJAyk9AVxACAAAsBAAADgAAAAAA&#10;AAABACAAAAAmAQAAZHJzL2Uyb0RvYy54bWxQSwUGAAAAAAYABgBZAQAAqAUAAAAA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5934075" cy="1533525"/>
            <wp:effectExtent l="0" t="0" r="9525" b="952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75"/>
        <w:numPr>
          <w:ilvl w:val="0"/>
          <w:numId w:val="6"/>
        </w:numPr>
      </w:pPr>
      <w:r>
        <w:t xml:space="preserve">Click on browse, select the document </w:t>
      </w:r>
    </w:p>
    <w:p>
      <w:pPr>
        <w:pStyle w:val="75"/>
        <w:numPr>
          <w:ilvl w:val="0"/>
          <w:numId w:val="6"/>
        </w:numPr>
      </w:pPr>
      <w:r>
        <w:t>Click on Submit button</w:t>
      </w:r>
    </w:p>
    <w:p/>
    <w:p>
      <w:r>
        <w:rPr>
          <w:lang w:val="en-IN" w:eastAsia="en-IN"/>
        </w:rPr>
        <w:drawing>
          <wp:inline distT="0" distB="0" distL="0" distR="0">
            <wp:extent cx="5943600" cy="2095500"/>
            <wp:effectExtent l="171450" t="171450" r="381000" b="36195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/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pStyle w:val="3"/>
      </w:pPr>
      <w:bookmarkStart w:id="6" w:name="_Toc499548291"/>
      <w:r>
        <w:t>Student Wise Academic Details: -</w:t>
      </w:r>
      <w:bookmarkEnd w:id="6"/>
    </w:p>
    <w:p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4581525</wp:posOffset>
                </wp:positionH>
                <wp:positionV relativeFrom="paragraph">
                  <wp:posOffset>1403350</wp:posOffset>
                </wp:positionV>
                <wp:extent cx="447675" cy="9525"/>
                <wp:effectExtent l="0" t="114300" r="0" b="161925"/>
                <wp:wrapNone/>
                <wp:docPr id="122" name="Straight Arrow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7675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60.75pt;margin-top:110.5pt;height:0.75pt;width:35.25pt;z-index:251774976;mso-width-relative:page;mso-height-relative:page;" filled="f" stroked="t" coordsize="21600,21600" o:gfxdata="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xVU8tkAAAAL&#10;AQAADwAAAAAAAAABACAAAAAiAAAAZHJzL2Rvd25yZXYueG1sUEsBAhQAFAAAAAgAh07iQA4dVf4b&#10;AgAAOQQAAA4AAAAAAAAAAQAgAAAAKAEAAGRycy9lMm9Eb2MueG1sUEsFBgAAAAAGAAYAWQEAALUF&#10;AAAAAA=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5934075" cy="1724025"/>
            <wp:effectExtent l="171450" t="171450" r="390525" b="371475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724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75"/>
        <w:numPr>
          <w:ilvl w:val="0"/>
          <w:numId w:val="7"/>
        </w:numPr>
      </w:pPr>
      <w:r>
        <w:t>Click on Update details</w:t>
      </w:r>
    </w:p>
    <w:p>
      <w:r>
        <w:rPr>
          <w:lang w:val="en-IN" w:eastAsia="en-IN"/>
        </w:rPr>
        <w:drawing>
          <wp:inline distT="0" distB="0" distL="0" distR="0">
            <wp:extent cx="5934075" cy="3028950"/>
            <wp:effectExtent l="171450" t="171450" r="390525" b="361950"/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28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75"/>
        <w:numPr>
          <w:ilvl w:val="0"/>
          <w:numId w:val="7"/>
        </w:numPr>
      </w:pPr>
      <w:r>
        <w:t>Select Course Duration</w:t>
      </w:r>
    </w:p>
    <w:p>
      <w:pPr>
        <w:pStyle w:val="75"/>
        <w:numPr>
          <w:ilvl w:val="0"/>
          <w:numId w:val="7"/>
        </w:numPr>
      </w:pPr>
      <w:r>
        <w:t>Select City</w:t>
      </w:r>
    </w:p>
    <w:p>
      <w:pPr>
        <w:pStyle w:val="75"/>
        <w:numPr>
          <w:ilvl w:val="0"/>
          <w:numId w:val="7"/>
        </w:numPr>
      </w:pPr>
      <w:r>
        <w:t>Enter Name of the Officer</w:t>
      </w:r>
    </w:p>
    <w:p>
      <w:pPr>
        <w:pStyle w:val="75"/>
        <w:numPr>
          <w:ilvl w:val="0"/>
          <w:numId w:val="7"/>
        </w:numPr>
      </w:pPr>
      <w:r>
        <w:t>Upload Signature</w:t>
      </w:r>
    </w:p>
    <w:p>
      <w:r>
        <w:rPr>
          <w:lang w:val="en-IN" w:eastAsia="en-IN"/>
        </w:rPr>
        <w:drawing>
          <wp:inline distT="0" distB="0" distL="0" distR="0">
            <wp:extent cx="5943600" cy="3895725"/>
            <wp:effectExtent l="171450" t="171450" r="381000" b="371475"/>
            <wp:docPr id="326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/>
    <w:p>
      <w:pPr>
        <w:pStyle w:val="75"/>
        <w:numPr>
          <w:ilvl w:val="0"/>
          <w:numId w:val="8"/>
        </w:numPr>
      </w:pPr>
      <w:r>
        <w:t>Click on Submit button</w:t>
      </w:r>
    </w:p>
    <w:p>
      <w:r>
        <w:rPr>
          <w:lang w:val="en-IN" w:eastAsia="en-IN"/>
        </w:rPr>
        <w:drawing>
          <wp:inline distT="0" distB="0" distL="0" distR="0">
            <wp:extent cx="3810000" cy="1095375"/>
            <wp:effectExtent l="171450" t="171450" r="381000" b="371475"/>
            <wp:docPr id="329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95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r>
        <w:rPr>
          <w:lang w:val="en-IN" w:eastAsia="en-IN"/>
        </w:rPr>
        <w:drawing>
          <wp:inline distT="0" distB="0" distL="0" distR="0">
            <wp:extent cx="5943600" cy="3372485"/>
            <wp:effectExtent l="171450" t="171450" r="381000" b="361315"/>
            <wp:docPr id="330" name="Picture 330" descr="C:\Users\Pramod\Downloads\screenshot-205.147.97.190-2017-10-04-14-44-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Picture 330" descr="C:\Users\Pramod\Downloads\screenshot-205.147.97.190-2017-10-04-14-44-57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8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/>
    <w:p/>
    <w:p/>
    <w:p/>
    <w:p>
      <w:r>
        <w:rPr>
          <w:lang w:val="en-IN" w:eastAsia="en-IN"/>
        </w:rPr>
        <w:drawing>
          <wp:inline distT="0" distB="0" distL="0" distR="0">
            <wp:extent cx="5943600" cy="4276090"/>
            <wp:effectExtent l="171450" t="171450" r="381000" b="353060"/>
            <wp:docPr id="333" name="Picture 333" descr="C:\Users\Pramod\Downloads\screenshot-205.147.97.190-2017-10-04-14-46-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 descr="C:\Users\Pramod\Downloads\screenshot-205.147.97.190-2017-10-04-14-46-47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4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r>
        <w:t xml:space="preserve">                                           </w:t>
      </w:r>
      <w:r>
        <w:rPr>
          <w:lang w:val="en-IN" w:eastAsia="en-IN"/>
        </w:rPr>
        <w:drawing>
          <wp:inline distT="0" distB="0" distL="0" distR="0">
            <wp:extent cx="3810000" cy="1095375"/>
            <wp:effectExtent l="171450" t="171450" r="381000" b="371475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95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r>
        <w:t>To view the report selects the Academic Year</w:t>
      </w:r>
    </w:p>
    <w:p/>
    <w:p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962025</wp:posOffset>
                </wp:positionH>
                <wp:positionV relativeFrom="paragraph">
                  <wp:posOffset>348615</wp:posOffset>
                </wp:positionV>
                <wp:extent cx="295275" cy="0"/>
                <wp:effectExtent l="0" t="133350" r="0" b="171450"/>
                <wp:wrapNone/>
                <wp:docPr id="341" name="Straight Arrow Connector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5.75pt;margin-top:27.45pt;height:0pt;width:23.25pt;z-index:251778048;mso-width-relative:page;mso-height-relative:page;" filled="f" stroked="t" coordsize="21600,21600" o:gfxdata="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PJJhqNcAAAAJAQAADwAAAAAAAAAB&#10;ACAAAAAiAAAAZHJzL2Rvd25yZXYueG1sUEsBAhQAFAAAAAgAh07iQKngSOcRAgAALAQAAA4AAAAA&#10;AAAAAQAgAAAAJgEAAGRycy9lMm9Eb2MueG1sUEsFBgAAAAAGAAYAWQEAAKkFAAAAAA=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4972050</wp:posOffset>
                </wp:positionH>
                <wp:positionV relativeFrom="paragraph">
                  <wp:posOffset>1139190</wp:posOffset>
                </wp:positionV>
                <wp:extent cx="438150" cy="0"/>
                <wp:effectExtent l="0" t="133350" r="0" b="171450"/>
                <wp:wrapNone/>
                <wp:docPr id="339" name="Straight Arrow Connector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91.5pt;margin-top:89.7pt;height:0pt;width:34.5pt;z-index:251776000;mso-width-relative:page;mso-height-relative:page;" filled="f" stroked="t" coordsize="21600,21600" o:gfxdata="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JAIhh2gAAAAsBAAAPAAAAAAAA&#10;AAEAIAAAACIAAABkcnMvZG93bnJldi54bWxQSwECFAAUAAAACACHTuJAFOuRuRACAAAsBAAADgAA&#10;AAAAAAABACAAAAApAQAAZHJzL2Uyb0RvYy54bWxQSwUGAAAAAAYABgBZAQAAqwUAAAAA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5943600" cy="1228725"/>
            <wp:effectExtent l="171450" t="171450" r="381000" b="371475"/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75"/>
        <w:numPr>
          <w:ilvl w:val="0"/>
          <w:numId w:val="8"/>
        </w:numPr>
      </w:pPr>
      <w:r>
        <w:t>Click on Generate Report</w:t>
      </w:r>
    </w:p>
    <w:p/>
    <w:p>
      <w:r>
        <w:rPr>
          <w:lang w:val="en-IN" w:eastAsia="en-IN"/>
        </w:rPr>
        <w:drawing>
          <wp:inline distT="0" distB="0" distL="0" distR="0">
            <wp:extent cx="5934075" cy="2686050"/>
            <wp:effectExtent l="171450" t="171450" r="390525" b="361950"/>
            <wp:docPr id="34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686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pStyle w:val="3"/>
      </w:pPr>
      <w:bookmarkStart w:id="7" w:name="_Toc499548292"/>
      <w:r>
        <w:t>Student VISA Endorsement: -</w:t>
      </w:r>
      <w:bookmarkEnd w:id="7"/>
      <w:r>
        <w:t xml:space="preserve"> </w:t>
      </w:r>
    </w:p>
    <w:p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-142875</wp:posOffset>
                </wp:positionH>
                <wp:positionV relativeFrom="paragraph">
                  <wp:posOffset>1829435</wp:posOffset>
                </wp:positionV>
                <wp:extent cx="609600" cy="0"/>
                <wp:effectExtent l="0" t="133350" r="0" b="171450"/>
                <wp:wrapNone/>
                <wp:docPr id="346" name="Straight Arrow Connector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25pt;margin-top:144.05pt;height:0pt;width:48pt;z-index:251779072;mso-width-relative:page;mso-height-relative:page;" filled="f" stroked="t" coordsize="21600,21600" o:gfxdata="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1jdYdkAAAAKAQAADwAAAAAAAAAB&#10;ACAAAAAiAAAAZHJzL2Rvd25yZXYueG1sUEsBAhQAFAAAAAgAh07iQHNoq14PAgAALAQAAA4AAAAA&#10;AAAAAQAgAAAAKAEAAGRycy9lMm9Eb2MueG1sUEsFBgAAAAAGAAYAWQEAAKkFAAAAAA=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3000375" cy="3762375"/>
            <wp:effectExtent l="171450" t="171450" r="390525" b="371475"/>
            <wp:docPr id="344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762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8"/>
        </w:numPr>
      </w:pPr>
      <w:r>
        <w:t>Click on Student VISA Endorsement</w:t>
      </w:r>
    </w:p>
    <w:p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5334000</wp:posOffset>
                </wp:positionH>
                <wp:positionV relativeFrom="paragraph">
                  <wp:posOffset>1122680</wp:posOffset>
                </wp:positionV>
                <wp:extent cx="342900" cy="0"/>
                <wp:effectExtent l="0" t="133350" r="0" b="171450"/>
                <wp:wrapNone/>
                <wp:docPr id="348" name="Straight Arrow Connector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20pt;margin-top:88.4pt;height:0pt;width:27pt;z-index:251780096;mso-width-relative:page;mso-height-relative:page;" filled="f" stroked="t" coordsize="21600,21600" o:gfxdata="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e8uXbZAAAACwEAAA8AAAAAAAAA&#10;AQAgAAAAIgAAAGRycy9kb3ducmV2LnhtbFBLAQIUABQAAAAIAIdO4kDQJONoEAIAACwEAAAOAAAA&#10;AAAAAAEAIAAAACgBAABkcnMvZTJvRG9jLnhtbFBLBQYAAAAABgAGAFkBAACqBQAAAAA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5934075" cy="1485900"/>
            <wp:effectExtent l="171450" t="171450" r="390525" b="361950"/>
            <wp:docPr id="347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485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8"/>
        </w:numPr>
      </w:pPr>
      <w:r>
        <w:t>Click on Process</w:t>
      </w:r>
    </w:p>
    <w:p>
      <w:r>
        <w:rPr>
          <w:lang w:val="en-IN" w:eastAsia="en-IN"/>
        </w:rPr>
        <w:drawing>
          <wp:inline distT="0" distB="0" distL="0" distR="0">
            <wp:extent cx="5943600" cy="2514600"/>
            <wp:effectExtent l="171450" t="171450" r="381000" b="361950"/>
            <wp:docPr id="349" name="Pictur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34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/>
    <w:p>
      <w:pPr>
        <w:pStyle w:val="75"/>
        <w:numPr>
          <w:ilvl w:val="0"/>
          <w:numId w:val="8"/>
        </w:numPr>
      </w:pPr>
      <w:r>
        <w:t>Fill details</w:t>
      </w:r>
    </w:p>
    <w:p/>
    <w:p>
      <w:r>
        <w:rPr>
          <w:lang w:val="en-IN" w:eastAsia="en-IN"/>
        </w:rPr>
        <w:drawing>
          <wp:inline distT="0" distB="0" distL="0" distR="0">
            <wp:extent cx="5943600" cy="2085975"/>
            <wp:effectExtent l="171450" t="171450" r="381000" b="371475"/>
            <wp:docPr id="350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/>
    <w:p>
      <w:pPr>
        <w:tabs>
          <w:tab w:val="left" w:pos="930"/>
        </w:tabs>
      </w:pPr>
      <w:r>
        <w:tab/>
      </w:r>
    </w:p>
    <w:p>
      <w:pPr>
        <w:pStyle w:val="3"/>
      </w:pPr>
      <w:bookmarkStart w:id="8" w:name="_Toc499548293"/>
      <w:r>
        <w:t>Student Wise Expenditure: -</w:t>
      </w:r>
      <w:bookmarkEnd w:id="8"/>
    </w:p>
    <w:p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2162810</wp:posOffset>
                </wp:positionV>
                <wp:extent cx="447675" cy="19050"/>
                <wp:effectExtent l="0" t="114300" r="0" b="171450"/>
                <wp:wrapNone/>
                <wp:docPr id="199" name="Straight Arrow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7675" cy="19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3.75pt;margin-top:170.3pt;height:1.5pt;width:35.25pt;z-index:251781120;mso-width-relative:page;mso-height-relative:page;" filled="f" stroked="t" coordsize="21600,21600" o:gfxdata="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DPZC2PYAAAA&#10;CQEAAA8AAAAAAAAAAQAgAAAAIgAAAGRycy9kb3ducmV2LnhtbFBLAQIUABQAAAAIAIdO4kDvX+Ep&#10;HQIAADoEAAAOAAAAAAAAAAEAIAAAACcBAABkcnMvZTJvRG9jLnhtbFBLBQYAAAAABgAGAFkBAAC2&#10;BQAAAAA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3000375" cy="3390900"/>
            <wp:effectExtent l="171450" t="171450" r="390525" b="361950"/>
            <wp:docPr id="351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390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8"/>
        </w:numPr>
      </w:pPr>
      <w:r>
        <w:t>Click on Student Wise Expenditure</w:t>
      </w:r>
    </w:p>
    <w:p>
      <w:pPr>
        <w:tabs>
          <w:tab w:val="left" w:pos="930"/>
        </w:tabs>
      </w:pPr>
      <w:r>
        <w:rPr>
          <w:lang w:val="en-IN" w:eastAsia="en-IN"/>
        </w:rPr>
        <w:drawing>
          <wp:inline distT="0" distB="0" distL="0" distR="0">
            <wp:extent cx="5943600" cy="1885950"/>
            <wp:effectExtent l="171450" t="171450" r="381000" b="36195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75"/>
        <w:numPr>
          <w:ilvl w:val="0"/>
          <w:numId w:val="8"/>
        </w:numPr>
      </w:pPr>
      <w:r>
        <w:t>Click on Payment Details</w:t>
      </w:r>
    </w:p>
    <w:p>
      <w:pPr>
        <w:pStyle w:val="75"/>
      </w:pPr>
    </w:p>
    <w:p>
      <w:pPr>
        <w:pStyle w:val="75"/>
      </w:pPr>
    </w:p>
    <w:p>
      <w:r>
        <w:rPr>
          <w:lang w:val="en-IN" w:eastAsia="en-IN"/>
        </w:rPr>
        <w:drawing>
          <wp:inline distT="0" distB="0" distL="0" distR="0">
            <wp:extent cx="5943600" cy="3848100"/>
            <wp:effectExtent l="171450" t="171450" r="381000" b="36195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/>
    <w:p>
      <w:pPr>
        <w:pStyle w:val="75"/>
        <w:numPr>
          <w:ilvl w:val="0"/>
          <w:numId w:val="8"/>
        </w:numPr>
      </w:pPr>
      <w:r>
        <w:t>Select Financial Year</w:t>
      </w:r>
    </w:p>
    <w:p>
      <w:pPr>
        <w:pStyle w:val="75"/>
        <w:numPr>
          <w:ilvl w:val="0"/>
          <w:numId w:val="8"/>
        </w:numPr>
      </w:pPr>
      <w:r>
        <w:t>Select Expenditure Type</w:t>
      </w:r>
    </w:p>
    <w:p>
      <w:r>
        <w:rPr>
          <w:lang w:val="en-IN" w:eastAsia="en-IN"/>
        </w:rPr>
        <w:drawing>
          <wp:inline distT="0" distB="0" distL="0" distR="0">
            <wp:extent cx="5943600" cy="952500"/>
            <wp:effectExtent l="171450" t="171450" r="381000" b="36195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r>
        <w:t>After selecting expenditure type, select payment type will appear</w:t>
      </w:r>
    </w:p>
    <w:p>
      <w:r>
        <w:rPr>
          <w:lang w:val="en-IN" w:eastAsia="en-IN"/>
        </w:rPr>
        <w:drawing>
          <wp:inline distT="0" distB="0" distL="0" distR="0">
            <wp:extent cx="5943600" cy="1628775"/>
            <wp:effectExtent l="171450" t="171450" r="381000" b="371475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r>
        <w:t>After selecting Payment Type another fields according to selected payment type will display as shown in figure below:-</w:t>
      </w:r>
    </w:p>
    <w:p>
      <w:r>
        <w:rPr>
          <w:lang w:val="en-IN" w:eastAsia="en-IN"/>
        </w:rPr>
        <w:drawing>
          <wp:inline distT="0" distB="0" distL="0" distR="0">
            <wp:extent cx="5943600" cy="4105275"/>
            <wp:effectExtent l="171450" t="171450" r="381000" b="371475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9"/>
        </w:numPr>
      </w:pPr>
      <w:r>
        <w:t>Fill details</w:t>
      </w:r>
    </w:p>
    <w:p>
      <w:pPr>
        <w:ind w:left="360"/>
      </w:pPr>
      <w:r>
        <w:rPr>
          <w:lang w:val="en-IN" w:eastAsia="en-IN"/>
        </w:rPr>
        <w:drawing>
          <wp:inline distT="0" distB="0" distL="0" distR="0">
            <wp:extent cx="5934075" cy="4505325"/>
            <wp:effectExtent l="171450" t="171450" r="390525" b="371475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505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75"/>
        <w:numPr>
          <w:ilvl w:val="0"/>
          <w:numId w:val="9"/>
        </w:numPr>
      </w:pPr>
      <w:r>
        <w:t>Click on submit button</w:t>
      </w:r>
    </w:p>
    <w:p>
      <w:r>
        <w:t xml:space="preserve">      </w:t>
      </w:r>
      <w:r>
        <w:rPr>
          <w:lang w:val="en-IN" w:eastAsia="en-IN"/>
        </w:rPr>
        <w:drawing>
          <wp:inline distT="0" distB="0" distL="0" distR="0">
            <wp:extent cx="5943600" cy="676275"/>
            <wp:effectExtent l="171450" t="171450" r="381000" b="371475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ind w:firstLine="720"/>
      </w:pPr>
    </w:p>
    <w:p>
      <w:pPr>
        <w:ind w:firstLine="720"/>
      </w:pPr>
      <w:r>
        <w:t>To view the report, select the financial year and click on Generate Report</w:t>
      </w:r>
    </w:p>
    <w:p/>
    <w:p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4714875</wp:posOffset>
                </wp:positionH>
                <wp:positionV relativeFrom="paragraph">
                  <wp:posOffset>807720</wp:posOffset>
                </wp:positionV>
                <wp:extent cx="638175" cy="0"/>
                <wp:effectExtent l="0" t="133350" r="0" b="171450"/>
                <wp:wrapNone/>
                <wp:docPr id="317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1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71.25pt;margin-top:63.6pt;height:0pt;width:50.25pt;z-index:251782144;mso-width-relative:page;mso-height-relative:page;" filled="f" stroked="t" coordsize="21600,21600" o:gfxdata="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CnGZ8tkAAAALAQAADwAAAAAA&#10;AAABACAAAAAiAAAAZHJzL2Rvd25yZXYueG1sUEsBAhQAFAAAAAgAh07iQDFs8zcSAgAALAQAAA4A&#10;AAAAAAAAAQAgAAAAKAEAAGRycy9lMm9Eb2MueG1sUEsFBgAAAAAGAAYAWQEAAKwFAAAAAA=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5934075" cy="1228725"/>
            <wp:effectExtent l="171450" t="171450" r="390525" b="37147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228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r>
        <w:rPr>
          <w:lang w:val="en-IN" w:eastAsia="en-IN"/>
        </w:rPr>
        <w:drawing>
          <wp:inline distT="0" distB="0" distL="0" distR="0">
            <wp:extent cx="5934075" cy="4514850"/>
            <wp:effectExtent l="171450" t="171450" r="390525" b="361950"/>
            <wp:docPr id="352" name="Picture 352" descr="C:\Users\Pramod\Downloads\screenshot-205.147.97.190-2017-10-05-11-22-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 descr="C:\Users\Pramod\Downloads\screenshot-205.147.97.190-2017-10-05-11-22-53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20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/>
    <w:p>
      <w:r>
        <w:rPr>
          <w:lang w:val="en-IN" w:eastAsia="en-IN"/>
        </w:rPr>
        <w:drawing>
          <wp:inline distT="0" distB="0" distL="0" distR="0">
            <wp:extent cx="5943600" cy="1476375"/>
            <wp:effectExtent l="171450" t="171450" r="381000" b="371475"/>
            <wp:docPr id="353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>After selecting Payment Type another fields according to selected payment type will display as shown in figure below:-</w:t>
      </w:r>
    </w:p>
    <w:p>
      <w:pPr>
        <w:tabs>
          <w:tab w:val="left" w:pos="1260"/>
        </w:tabs>
      </w:pPr>
    </w:p>
    <w:p>
      <w:pPr>
        <w:tabs>
          <w:tab w:val="left" w:pos="1260"/>
        </w:tabs>
      </w:pPr>
      <w:r>
        <w:rPr>
          <w:lang w:val="en-IN" w:eastAsia="en-IN"/>
        </w:rPr>
        <w:drawing>
          <wp:inline distT="0" distB="0" distL="0" distR="0">
            <wp:extent cx="5934075" cy="3562350"/>
            <wp:effectExtent l="171450" t="171450" r="390525" b="361950"/>
            <wp:docPr id="355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Picture 35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562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tabs>
          <w:tab w:val="left" w:pos="1260"/>
        </w:tabs>
      </w:pPr>
      <w:r>
        <w:tab/>
      </w:r>
    </w:p>
    <w:p>
      <w:pPr>
        <w:pStyle w:val="75"/>
        <w:numPr>
          <w:ilvl w:val="0"/>
          <w:numId w:val="10"/>
        </w:numPr>
        <w:tabs>
          <w:tab w:val="left" w:pos="1260"/>
        </w:tabs>
      </w:pPr>
      <w:r>
        <w:t>Fill the details</w:t>
      </w:r>
    </w:p>
    <w:p>
      <w:pPr>
        <w:tabs>
          <w:tab w:val="left" w:pos="1260"/>
        </w:tabs>
      </w:pPr>
      <w:r>
        <w:rPr>
          <w:lang w:val="en-IN" w:eastAsia="en-IN"/>
        </w:rPr>
        <w:drawing>
          <wp:inline distT="0" distB="0" distL="0" distR="0">
            <wp:extent cx="5934075" cy="2838450"/>
            <wp:effectExtent l="171450" t="171450" r="390525" b="361950"/>
            <wp:docPr id="354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838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ab/>
      </w:r>
    </w:p>
    <w:p>
      <w:pPr>
        <w:pStyle w:val="75"/>
        <w:numPr>
          <w:ilvl w:val="0"/>
          <w:numId w:val="10"/>
        </w:numPr>
        <w:tabs>
          <w:tab w:val="left" w:pos="1260"/>
        </w:tabs>
      </w:pPr>
      <w:r>
        <w:t>Click on submit button</w:t>
      </w:r>
    </w:p>
    <w:p>
      <w:pPr>
        <w:tabs>
          <w:tab w:val="left" w:pos="1260"/>
        </w:tabs>
      </w:pPr>
      <w:r>
        <w:t>User can view the report .</w:t>
      </w:r>
    </w:p>
    <w:p>
      <w:pPr>
        <w:tabs>
          <w:tab w:val="left" w:pos="1260"/>
        </w:tabs>
      </w:pPr>
    </w:p>
    <w:p>
      <w:pPr>
        <w:tabs>
          <w:tab w:val="left" w:pos="1260"/>
        </w:tabs>
      </w:pPr>
    </w:p>
    <w:p>
      <w:pPr>
        <w:tabs>
          <w:tab w:val="left" w:pos="1260"/>
        </w:tabs>
      </w:pPr>
    </w:p>
    <w:p>
      <w:pPr>
        <w:tabs>
          <w:tab w:val="left" w:pos="1260"/>
        </w:tabs>
      </w:pPr>
    </w:p>
    <w:p>
      <w:pPr>
        <w:tabs>
          <w:tab w:val="left" w:pos="1260"/>
        </w:tabs>
      </w:pPr>
    </w:p>
    <w:p>
      <w:pPr>
        <w:tabs>
          <w:tab w:val="left" w:pos="1260"/>
        </w:tabs>
      </w:pPr>
    </w:p>
    <w:p>
      <w:pPr>
        <w:tabs>
          <w:tab w:val="left" w:pos="1260"/>
        </w:tabs>
      </w:pPr>
    </w:p>
    <w:p>
      <w:pPr>
        <w:tabs>
          <w:tab w:val="left" w:pos="1260"/>
        </w:tabs>
      </w:pPr>
    </w:p>
    <w:p>
      <w:pPr>
        <w:tabs>
          <w:tab w:val="left" w:pos="1260"/>
        </w:tabs>
      </w:pPr>
    </w:p>
    <w:p>
      <w:pPr>
        <w:tabs>
          <w:tab w:val="left" w:pos="1260"/>
        </w:tabs>
      </w:pPr>
    </w:p>
    <w:p>
      <w:pPr>
        <w:tabs>
          <w:tab w:val="left" w:pos="1260"/>
        </w:tabs>
      </w:pPr>
    </w:p>
    <w:p>
      <w:pPr>
        <w:tabs>
          <w:tab w:val="left" w:pos="1260"/>
        </w:tabs>
      </w:pPr>
    </w:p>
    <w:p>
      <w:pPr>
        <w:tabs>
          <w:tab w:val="left" w:pos="1260"/>
        </w:tabs>
      </w:pPr>
    </w:p>
    <w:p>
      <w:pPr>
        <w:tabs>
          <w:tab w:val="left" w:pos="1260"/>
        </w:tabs>
      </w:pPr>
    </w:p>
    <w:p>
      <w:pPr>
        <w:tabs>
          <w:tab w:val="left" w:pos="1260"/>
        </w:tabs>
        <w:rPr>
          <w:b/>
        </w:rPr>
      </w:pPr>
    </w:p>
    <w:p>
      <w:pPr>
        <w:pStyle w:val="3"/>
      </w:pPr>
      <w:bookmarkStart w:id="9" w:name="_Toc499548294"/>
      <w:r>
        <w:t>Demand to Hqrs: -</w:t>
      </w:r>
      <w:bookmarkEnd w:id="9"/>
    </w:p>
    <w:p>
      <w:pPr>
        <w:tabs>
          <w:tab w:val="left" w:pos="1260"/>
        </w:tabs>
      </w:pPr>
      <w:r>
        <w:t xml:space="preserve"> Through this link region can process a demand to Headquarter.</w:t>
      </w:r>
    </w:p>
    <w:p>
      <w:pPr>
        <w:tabs>
          <w:tab w:val="left" w:pos="1260"/>
        </w:tabs>
      </w:pPr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2417445</wp:posOffset>
                </wp:positionV>
                <wp:extent cx="476250" cy="0"/>
                <wp:effectExtent l="0" t="133350" r="0" b="171450"/>
                <wp:wrapNone/>
                <wp:docPr id="357" name="Straight Arrow Connector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.25pt;margin-top:190.35pt;height:0pt;width:37.5pt;z-index:251783168;mso-width-relative:page;mso-height-relative:page;" filled="f" stroked="t" coordsize="21600,21600" o:gfxdata="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Tt3Y/YAAAACQEAAA8AAAAAAAAA&#10;AQAgAAAAIgAAAGRycy9kb3ducmV2LnhtbFBLAQIUABQAAAAIAIdO4kCcN04UEQIAACwEAAAOAAAA&#10;AAAAAAEAIAAAACcBAABkcnMvZTJvRG9jLnhtbFBLBQYAAAAABgAGAFkBAACqBQAAAAA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3000375" cy="3390900"/>
            <wp:effectExtent l="171450" t="171450" r="390525" b="361950"/>
            <wp:docPr id="356" name="Pictur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390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75"/>
        <w:numPr>
          <w:ilvl w:val="0"/>
          <w:numId w:val="10"/>
        </w:numPr>
      </w:pPr>
      <w:r>
        <w:t>Click on Demand to Hqrs</w:t>
      </w:r>
    </w:p>
    <w:p>
      <w:r>
        <w:rPr>
          <w:lang w:val="en-IN" w:eastAsia="en-IN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584200</wp:posOffset>
                </wp:positionV>
                <wp:extent cx="438150" cy="9525"/>
                <wp:effectExtent l="0" t="114300" r="0" b="161925"/>
                <wp:wrapNone/>
                <wp:docPr id="359" name="Straight Arrow Connector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57pt;margin-top:46pt;height:0.75pt;width:34.5pt;z-index:251784192;mso-width-relative:page;mso-height-relative:page;" filled="f" stroked="t" coordsize="21600,21600" o:gfxdata="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HTJJI2AAAAAkB&#10;AAAPAAAAAAAAAAEAIAAAACIAAABkcnMvZG93bnJldi54bWxQSwECFAAUAAAACACHTuJAPVvkYhsC&#10;AAA5BAAADgAAAAAAAAABACAAAAAnAQAAZHJzL2Uyb0RvYy54bWxQSwUGAAAAAAYABgBZAQAAtAUA&#10;AAAA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5943600" cy="1590675"/>
            <wp:effectExtent l="171450" t="171450" r="381000" b="371475"/>
            <wp:docPr id="358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10"/>
        </w:numPr>
      </w:pPr>
      <w:r>
        <w:t>Click on Create Demand</w:t>
      </w:r>
    </w:p>
    <w:p>
      <w:r>
        <w:rPr>
          <w:lang w:val="en-IN" w:eastAsia="en-IN"/>
        </w:rPr>
        <w:drawing>
          <wp:inline distT="0" distB="0" distL="0" distR="0">
            <wp:extent cx="5943600" cy="2371725"/>
            <wp:effectExtent l="171450" t="171450" r="381000" b="371475"/>
            <wp:docPr id="360" name="Pictur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Picture 36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75"/>
        <w:numPr>
          <w:ilvl w:val="0"/>
          <w:numId w:val="10"/>
        </w:numPr>
      </w:pPr>
      <w:r>
        <w:t>Select Financial Year</w:t>
      </w:r>
    </w:p>
    <w:p>
      <w:pPr>
        <w:pStyle w:val="75"/>
        <w:numPr>
          <w:ilvl w:val="0"/>
          <w:numId w:val="10"/>
        </w:numPr>
      </w:pPr>
      <w:r>
        <w:t>Enter Remarks</w:t>
      </w:r>
    </w:p>
    <w:p>
      <w:pPr>
        <w:pStyle w:val="75"/>
        <w:numPr>
          <w:ilvl w:val="0"/>
          <w:numId w:val="10"/>
        </w:numPr>
      </w:pPr>
      <w:r>
        <w:t>Upload Document</w:t>
      </w:r>
    </w:p>
    <w:p>
      <w:r>
        <w:rPr>
          <w:lang w:val="en-IN" w:eastAsia="en-IN"/>
        </w:rPr>
        <w:drawing>
          <wp:inline distT="0" distB="0" distL="0" distR="0">
            <wp:extent cx="5934075" cy="1476375"/>
            <wp:effectExtent l="171450" t="171450" r="390525" b="371475"/>
            <wp:docPr id="361" name="Pictur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 36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476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11"/>
        </w:numPr>
      </w:pPr>
      <w:r>
        <w:t>Click on submit button</w:t>
      </w:r>
    </w:p>
    <w:p>
      <w:r>
        <w:t xml:space="preserve">                                     </w:t>
      </w:r>
      <w:r>
        <w:rPr>
          <w:lang w:val="en-IN" w:eastAsia="en-IN"/>
        </w:rPr>
        <w:drawing>
          <wp:inline distT="0" distB="0" distL="0" distR="0">
            <wp:extent cx="3838575" cy="838200"/>
            <wp:effectExtent l="171450" t="171450" r="390525" b="361950"/>
            <wp:docPr id="362" name="Picture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 36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838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r>
        <w:t xml:space="preserve">                        </w:t>
      </w:r>
    </w:p>
    <w:p/>
    <w:p>
      <w:r>
        <w:rPr>
          <w:lang w:val="en-IN" w:eastAsia="en-IN"/>
        </w:rPr>
        <w:drawing>
          <wp:inline distT="0" distB="0" distL="0" distR="0">
            <wp:extent cx="5943600" cy="1676400"/>
            <wp:effectExtent l="171450" t="171450" r="381000" b="361950"/>
            <wp:docPr id="363" name="Picture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Picture 36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r>
        <w:t>Now headquarter will process the demand. Login by Headquarter</w:t>
      </w:r>
    </w:p>
    <w:p>
      <w:pPr>
        <w:pStyle w:val="3"/>
      </w:pPr>
      <w:bookmarkStart w:id="10" w:name="_Toc499548295"/>
      <w:r>
        <w:t>Alumni Details: -</w:t>
      </w:r>
      <w:bookmarkEnd w:id="10"/>
    </w:p>
    <w:p>
      <w:r>
        <w:t>Region can view the details of alumni added by Mission.</w:t>
      </w:r>
    </w:p>
    <w:p>
      <w:r>
        <w:rPr>
          <w:b/>
          <w:lang w:val="en-IN" w:eastAsia="en-IN"/>
        </w:rPr>
        <w:drawing>
          <wp:inline distT="0" distB="0" distL="0" distR="0">
            <wp:extent cx="3067050" cy="361950"/>
            <wp:effectExtent l="171450" t="171450" r="381000" b="361950"/>
            <wp:docPr id="377" name="Pictur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61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11"/>
        </w:numPr>
      </w:pPr>
      <w:r>
        <w:t>Click on Alumni Application</w:t>
      </w:r>
    </w:p>
    <w:p>
      <w:r>
        <w:rPr>
          <w:lang w:val="en-IN" w:eastAsia="en-IN"/>
        </w:rPr>
        <w:drawing>
          <wp:inline distT="0" distB="0" distL="0" distR="0">
            <wp:extent cx="5943600" cy="1619250"/>
            <wp:effectExtent l="171450" t="171450" r="381000" b="361950"/>
            <wp:docPr id="378" name="Pictur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9" w:type="first"/>
      <w:headerReference r:id="rId6" w:type="default"/>
      <w:footerReference r:id="rId8" w:type="default"/>
      <w:pgSz w:w="12240" w:h="15840"/>
      <w:pgMar w:top="870" w:right="1440" w:bottom="1440" w:left="1440" w:header="737" w:footer="720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both"/>
      <w:rPr>
        <w:rFonts w:cs="Arial"/>
      </w:rPr>
    </w:pPr>
    <w:r>
      <w:rPr>
        <w:rFonts w:cs="Arial"/>
      </w:rPr>
      <w:t>Internal</w:t>
    </w:r>
    <w:r>
      <w:rPr>
        <w:rFonts w:cs="Arial"/>
      </w:rPr>
      <w:tab/>
    </w:r>
    <w:r>
      <w:rPr>
        <w:rFonts w:cs="Arial"/>
      </w:rPr>
      <w:t xml:space="preserve">© Velocis Systems Pvt. Ltd </w:t>
    </w:r>
    <w:r>
      <w:rPr>
        <w:rFonts w:cs="Arial"/>
      </w:rPr>
      <w:tab/>
    </w: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t xml:space="preserve"> </w:t>
    </w:r>
    <w:r>
      <w:rPr>
        <w:rFonts w:cs="Arial"/>
      </w:rPr>
      <w:tab/>
    </w:r>
    <w:r>
      <w:rPr>
        <w:rFonts w:cs="Arial"/>
      </w:rPr>
      <w:t xml:space="preserve">                                                                                                                                                          </w:t>
    </w:r>
  </w:p>
  <w:p>
    <w:pPr>
      <w:pStyle w:val="1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framePr w:wrap="around" w:vAnchor="text" w:hAnchor="margin" w:xAlign="right" w:y="1"/>
      <w:rPr>
        <w:rStyle w:val="40"/>
      </w:rPr>
    </w:pPr>
    <w:r>
      <w:rPr>
        <w:rStyle w:val="40"/>
      </w:rPr>
      <w:fldChar w:fldCharType="begin"/>
    </w:r>
    <w:r>
      <w:rPr>
        <w:rStyle w:val="40"/>
      </w:rPr>
      <w:instrText xml:space="preserve">PAGE  </w:instrText>
    </w:r>
    <w:r>
      <w:rPr>
        <w:rStyle w:val="40"/>
      </w:rPr>
      <w:fldChar w:fldCharType="separate"/>
    </w:r>
    <w:r>
      <w:rPr>
        <w:rStyle w:val="40"/>
      </w:rPr>
      <w:t>2</w:t>
    </w:r>
    <w:r>
      <w:rPr>
        <w:rStyle w:val="40"/>
      </w:rPr>
      <w:fldChar w:fldCharType="end"/>
    </w:r>
  </w:p>
  <w:p>
    <w:pPr>
      <w:pStyle w:val="19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both"/>
      <w:rPr>
        <w:rFonts w:cs="Arial"/>
      </w:rPr>
    </w:pPr>
    <w:r>
      <w:rPr>
        <w:rFonts w:cs="Arial"/>
      </w:rPr>
      <w:t>Internal</w:t>
    </w:r>
    <w:r>
      <w:rPr>
        <w:rFonts w:cs="Arial"/>
      </w:rPr>
      <w:tab/>
    </w:r>
    <w:r>
      <w:rPr>
        <w:rFonts w:cs="Arial"/>
      </w:rPr>
      <w:t xml:space="preserve">Ministry of External Affairs </w:t>
    </w:r>
    <w:r>
      <w:rPr>
        <w:rFonts w:cs="Arial"/>
      </w:rPr>
      <w:tab/>
    </w: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37</w:t>
    </w:r>
    <w:r>
      <w:rPr>
        <w:b/>
        <w:bCs/>
        <w:sz w:val="24"/>
        <w:szCs w:val="24"/>
      </w:rPr>
      <w:fldChar w:fldCharType="end"/>
    </w:r>
    <w:r>
      <w:t xml:space="preserve"> </w:t>
    </w:r>
    <w:r>
      <w:rPr>
        <w:rFonts w:cs="Arial"/>
      </w:rPr>
      <w:tab/>
    </w:r>
    <w:r>
      <w:rPr>
        <w:rFonts w:cs="Arial"/>
      </w:rPr>
      <w:t xml:space="preserve">                                                                                                                                                          </w:t>
    </w:r>
  </w:p>
  <w:p>
    <w:pPr>
      <w:pStyle w:val="19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87520348"/>
    </w:sdtPr>
    <w:sdtContent>
      <w:p>
        <w:pPr>
          <w:pStyle w:val="19"/>
          <w:tabs>
            <w:tab w:val="left" w:pos="6915"/>
            <w:tab w:val="right" w:pos="9360"/>
          </w:tabs>
        </w:pPr>
        <w:r>
          <w:tab/>
        </w:r>
        <w:r>
          <w:tab/>
        </w:r>
        <w:r>
          <w:tab/>
        </w:r>
        <w:r>
          <w:tab/>
        </w:r>
      </w:p>
    </w:sdtContent>
  </w:sdt>
  <w:p>
    <w:pPr>
      <w:pStyle w:val="79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8280"/>
      </w:tabs>
      <w:ind w:left="1440"/>
      <w:rPr>
        <w:rFonts w:cs="Arial"/>
      </w:rPr>
    </w:pPr>
    <w:r>
      <w:rPr>
        <w:rFonts w:cs="Arial"/>
      </w:rPr>
      <w:t>Internal</w:t>
    </w:r>
    <w:r>
      <w:rPr>
        <w:rFonts w:cs="Arial"/>
      </w:rPr>
      <w:tab/>
    </w:r>
    <w:r>
      <w:rPr>
        <w:rFonts w:cs="Arial"/>
      </w:rPr>
      <w:t xml:space="preserve">©                        </w:t>
    </w:r>
    <w:r>
      <w:rPr>
        <w:rFonts w:cs="Arial"/>
        <w:sz w:val="18"/>
        <w:szCs w:val="18"/>
      </w:rPr>
      <w:t xml:space="preserve">MINISTRY OF EXTERNAL AFFAIRS      </w:t>
    </w:r>
    <w:r>
      <w:rPr>
        <w:rFonts w:cs="Arial"/>
        <w:sz w:val="18"/>
        <w:szCs w:val="18"/>
      </w:rPr>
      <w:tab/>
    </w:r>
    <w:r>
      <w:rPr>
        <w:rFonts w:cs="Arial"/>
        <w:sz w:val="18"/>
        <w:szCs w:val="18"/>
      </w:rPr>
      <w:tab/>
    </w:r>
    <w:r>
      <w:rPr>
        <w:rFonts w:cs="Arial"/>
        <w:sz w:val="18"/>
        <w:szCs w:val="18"/>
      </w:rPr>
      <w:t>Page 2</w:t>
    </w:r>
  </w:p>
  <w:p>
    <w:pPr>
      <w:pStyle w:val="1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rPr>
        <w:sz w:val="18"/>
        <w:szCs w:val="16"/>
      </w:rPr>
    </w:pPr>
    <w:r>
      <w:rPr>
        <w:sz w:val="16"/>
        <w:szCs w:val="16"/>
      </w:rPr>
      <w:ptab w:relativeTo="margin" w:alignment="left" w:leader="none"/>
    </w:r>
    <w:r>
      <w:rPr>
        <w:b/>
      </w:rPr>
      <w:ptab w:relativeTo="margin" w:alignment="left" w:leader="dot"/>
    </w:r>
    <w:r>
      <w:rPr>
        <w:b/>
      </w:rPr>
      <w:t xml:space="preserve"> </w:t>
    </w:r>
  </w:p>
  <w:tbl>
    <w:tblPr>
      <w:tblStyle w:val="42"/>
      <w:tblW w:w="9558" w:type="dxa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89"/>
      <w:gridCol w:w="3190"/>
      <w:gridCol w:w="3179"/>
    </w:tblGrid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</w:tblPrEx>
      <w:tc>
        <w:tcPr>
          <w:tcW w:w="9558" w:type="dxa"/>
          <w:gridSpan w:val="3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</w:tcPr>
        <w:p>
          <w:pPr>
            <w:tabs>
              <w:tab w:val="left" w:pos="1135"/>
            </w:tabs>
            <w:spacing w:before="40"/>
            <w:ind w:right="68"/>
            <w:jc w:val="center"/>
            <w:rPr>
              <w:rFonts w:cs="Arial" w:asciiTheme="minorHAnsi" w:hAnsiTheme="minorHAnsi"/>
              <w:b/>
              <w:color w:val="984807" w:themeColor="accent6" w:themeShade="80"/>
              <w:sz w:val="24"/>
              <w:szCs w:val="24"/>
            </w:rPr>
          </w:pPr>
          <w:r>
            <w:rPr>
              <w:rFonts w:cs="Arial" w:asciiTheme="minorHAnsi" w:hAnsiTheme="minorHAnsi"/>
              <w:b/>
              <w:color w:val="984807" w:themeColor="accent6" w:themeShade="80"/>
              <w:sz w:val="24"/>
              <w:szCs w:val="24"/>
            </w:rPr>
            <w:t>E-BOX</w:t>
          </w:r>
        </w:p>
      </w:tc>
    </w:tr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89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</w:tcPr>
        <w:p>
          <w:pPr>
            <w:pStyle w:val="25"/>
            <w:jc w:val="left"/>
            <w:rPr>
              <w:rFonts w:cs="Arial" w:asciiTheme="minorHAnsi" w:hAnsiTheme="minorHAnsi"/>
              <w:b w:val="0"/>
              <w:sz w:val="24"/>
              <w:szCs w:val="24"/>
            </w:rPr>
          </w:pPr>
          <w:r>
            <w:rPr>
              <w:rFonts w:cs="Arial" w:asciiTheme="minorHAnsi" w:hAnsiTheme="minorHAnsi"/>
              <w:b w:val="0"/>
              <w:sz w:val="24"/>
              <w:szCs w:val="24"/>
            </w:rPr>
            <w:t>Getting Started Guide</w:t>
          </w:r>
        </w:p>
      </w:tc>
      <w:tc>
        <w:tcPr>
          <w:tcW w:w="3190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</w:tcPr>
        <w:p>
          <w:pPr>
            <w:pStyle w:val="25"/>
            <w:rPr>
              <w:rFonts w:cs="Arial"/>
              <w:b w:val="0"/>
              <w:sz w:val="18"/>
            </w:rPr>
          </w:pPr>
          <w:r>
            <w:rPr>
              <w:rFonts w:cs="Arial"/>
              <w:sz w:val="18"/>
            </w:rPr>
            <w:t>Version:</w:t>
          </w:r>
          <w:r>
            <w:rPr>
              <w:rFonts w:cs="Arial"/>
              <w:b w:val="0"/>
              <w:sz w:val="18"/>
            </w:rPr>
            <w:t xml:space="preserve"> 1.0</w:t>
          </w:r>
        </w:p>
      </w:tc>
      <w:tc>
        <w:tcPr>
          <w:tcW w:w="3179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</w:tcPr>
        <w:p>
          <w:pPr>
            <w:pStyle w:val="19"/>
            <w:rPr>
              <w:rFonts w:cs="Arial"/>
              <w:sz w:val="18"/>
            </w:rPr>
          </w:pPr>
          <w:r>
            <w:rPr>
              <w:rFonts w:cs="Arial"/>
              <w:b/>
              <w:sz w:val="18"/>
            </w:rPr>
            <w:t>Issue Date:</w:t>
          </w:r>
          <w:r>
            <w:rPr>
              <w:rFonts w:cs="Arial"/>
              <w:sz w:val="18"/>
            </w:rPr>
            <w:t xml:space="preserve"> 28-Jun-2017</w:t>
          </w:r>
        </w:p>
      </w:tc>
    </w:tr>
  </w:tbl>
  <w:p>
    <w:pPr>
      <w:pStyle w:val="21"/>
      <w:rPr>
        <w:sz w:val="18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2"/>
      <w:tblW w:w="9558" w:type="dxa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89"/>
      <w:gridCol w:w="3190"/>
      <w:gridCol w:w="3179"/>
    </w:tblGrid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558" w:type="dxa"/>
          <w:gridSpan w:val="3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</w:tcPr>
        <w:p>
          <w:pPr>
            <w:tabs>
              <w:tab w:val="left" w:pos="1135"/>
            </w:tabs>
            <w:spacing w:before="40"/>
            <w:ind w:right="68"/>
            <w:jc w:val="center"/>
            <w:rPr>
              <w:rFonts w:cs="Arial" w:asciiTheme="minorHAnsi" w:hAnsiTheme="minorHAnsi"/>
              <w:b/>
              <w:color w:val="984807" w:themeColor="accent6" w:themeShade="80"/>
              <w:sz w:val="24"/>
              <w:szCs w:val="24"/>
            </w:rPr>
          </w:pPr>
          <w:r>
            <w:rPr>
              <w:rFonts w:cs="Arial" w:asciiTheme="minorHAnsi" w:hAnsiTheme="minorHAnsi"/>
              <w:b/>
              <w:color w:val="984807" w:themeColor="accent6" w:themeShade="80"/>
              <w:sz w:val="24"/>
              <w:szCs w:val="24"/>
            </w:rPr>
            <w:t>ICCR(Indian Council for Cultural Relations)</w:t>
          </w:r>
        </w:p>
      </w:tc>
    </w:tr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89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</w:tcPr>
        <w:p>
          <w:pPr>
            <w:pStyle w:val="25"/>
            <w:jc w:val="left"/>
            <w:rPr>
              <w:rFonts w:cs="Arial" w:asciiTheme="minorHAnsi" w:hAnsiTheme="minorHAnsi"/>
              <w:b w:val="0"/>
              <w:sz w:val="24"/>
              <w:szCs w:val="24"/>
            </w:rPr>
          </w:pPr>
          <w:r>
            <w:rPr>
              <w:rFonts w:cs="Arial" w:asciiTheme="minorHAnsi" w:hAnsiTheme="minorHAnsi"/>
              <w:b w:val="0"/>
              <w:sz w:val="24"/>
              <w:szCs w:val="24"/>
            </w:rPr>
            <w:t>Getting Started Guide</w:t>
          </w:r>
        </w:p>
      </w:tc>
      <w:tc>
        <w:tcPr>
          <w:tcW w:w="3190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</w:tcPr>
        <w:p>
          <w:pPr>
            <w:pStyle w:val="25"/>
            <w:rPr>
              <w:rFonts w:cs="Arial"/>
              <w:b w:val="0"/>
              <w:sz w:val="18"/>
            </w:rPr>
          </w:pPr>
          <w:r>
            <w:rPr>
              <w:rFonts w:cs="Arial"/>
              <w:sz w:val="18"/>
            </w:rPr>
            <w:t>Version:</w:t>
          </w:r>
          <w:r>
            <w:rPr>
              <w:rFonts w:cs="Arial"/>
              <w:b w:val="0"/>
              <w:sz w:val="18"/>
            </w:rPr>
            <w:t xml:space="preserve"> 1.0</w:t>
          </w:r>
        </w:p>
      </w:tc>
      <w:tc>
        <w:tcPr>
          <w:tcW w:w="3179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</w:tcPr>
        <w:p>
          <w:pPr>
            <w:pStyle w:val="19"/>
            <w:rPr>
              <w:rFonts w:cs="Arial"/>
              <w:sz w:val="18"/>
            </w:rPr>
          </w:pPr>
          <w:r>
            <w:rPr>
              <w:rFonts w:cs="Arial"/>
              <w:b/>
              <w:sz w:val="18"/>
            </w:rPr>
            <w:t>Issue Date:</w:t>
          </w:r>
          <w:r>
            <w:rPr>
              <w:rFonts w:cs="Arial"/>
              <w:sz w:val="18"/>
            </w:rPr>
            <w:t xml:space="preserve"> 03-Oct-2017</w:t>
          </w:r>
        </w:p>
      </w:tc>
    </w:tr>
  </w:tbl>
  <w:p>
    <w:pPr>
      <w:pStyle w:val="2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2"/>
      <w:tblW w:w="9558" w:type="dxa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89"/>
      <w:gridCol w:w="3190"/>
      <w:gridCol w:w="3179"/>
    </w:tblGrid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558" w:type="dxa"/>
          <w:gridSpan w:val="3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</w:tcPr>
        <w:p>
          <w:pPr>
            <w:tabs>
              <w:tab w:val="left" w:pos="1135"/>
            </w:tabs>
            <w:spacing w:before="40"/>
            <w:ind w:right="68"/>
            <w:jc w:val="center"/>
            <w:rPr>
              <w:rFonts w:cs="Arial" w:asciiTheme="minorHAnsi" w:hAnsiTheme="minorHAnsi"/>
              <w:b/>
              <w:color w:val="984807" w:themeColor="accent6" w:themeShade="80"/>
              <w:sz w:val="24"/>
              <w:szCs w:val="24"/>
            </w:rPr>
          </w:pPr>
          <w:r>
            <w:rPr>
              <w:rFonts w:cs="Arial" w:asciiTheme="minorHAnsi" w:hAnsiTheme="minorHAnsi"/>
              <w:b/>
              <w:color w:val="984807" w:themeColor="accent6" w:themeShade="80"/>
              <w:sz w:val="24"/>
              <w:szCs w:val="24"/>
            </w:rPr>
            <w:t>ICCR(Indian Council for Cultural Relations)</w:t>
          </w:r>
        </w:p>
      </w:tc>
    </w:tr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89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</w:tcPr>
        <w:p>
          <w:pPr>
            <w:pStyle w:val="25"/>
            <w:jc w:val="left"/>
            <w:rPr>
              <w:rFonts w:cs="Arial" w:asciiTheme="minorHAnsi" w:hAnsiTheme="minorHAnsi"/>
              <w:b w:val="0"/>
              <w:sz w:val="24"/>
              <w:szCs w:val="24"/>
            </w:rPr>
          </w:pPr>
          <w:r>
            <w:rPr>
              <w:rFonts w:cs="Arial" w:asciiTheme="minorHAnsi" w:hAnsiTheme="minorHAnsi"/>
              <w:b w:val="0"/>
              <w:sz w:val="24"/>
              <w:szCs w:val="24"/>
            </w:rPr>
            <w:t>Getting Started Guide</w:t>
          </w:r>
        </w:p>
      </w:tc>
      <w:tc>
        <w:tcPr>
          <w:tcW w:w="3190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</w:tcPr>
        <w:p>
          <w:pPr>
            <w:pStyle w:val="25"/>
            <w:rPr>
              <w:rFonts w:cs="Arial"/>
              <w:b w:val="0"/>
              <w:sz w:val="18"/>
            </w:rPr>
          </w:pPr>
          <w:r>
            <w:rPr>
              <w:rFonts w:cs="Arial"/>
              <w:sz w:val="18"/>
            </w:rPr>
            <w:t>Version:</w:t>
          </w:r>
          <w:r>
            <w:rPr>
              <w:rFonts w:cs="Arial"/>
              <w:b w:val="0"/>
              <w:sz w:val="18"/>
            </w:rPr>
            <w:t xml:space="preserve"> 1.0</w:t>
          </w:r>
        </w:p>
      </w:tc>
      <w:tc>
        <w:tcPr>
          <w:tcW w:w="3179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</w:tcPr>
        <w:p>
          <w:pPr>
            <w:pStyle w:val="19"/>
            <w:rPr>
              <w:rFonts w:cs="Arial"/>
              <w:sz w:val="18"/>
            </w:rPr>
          </w:pPr>
          <w:r>
            <w:rPr>
              <w:rFonts w:cs="Arial"/>
              <w:b/>
              <w:sz w:val="18"/>
            </w:rPr>
            <w:t>Issue Date:</w:t>
          </w:r>
          <w:r>
            <w:rPr>
              <w:rFonts w:cs="Arial"/>
              <w:sz w:val="18"/>
            </w:rPr>
            <w:t xml:space="preserve"> 28-Jun-2017</w:t>
          </w:r>
        </w:p>
      </w:tc>
    </w:tr>
  </w:tbl>
  <w:p>
    <w:pPr>
      <w:pStyle w:val="2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  <w:rPr>
        <w:rFonts w:hint="default" w:ascii="Arial" w:hAnsi="Arial" w:cs="Arial"/>
        <w:color w:val="1F497D" w:themeColor="text2"/>
        <w14:textFill>
          <w14:solidFill>
            <w14:schemeClr w14:val="tx2"/>
          </w14:solidFill>
        </w14:textFill>
      </w:rPr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  <w:rPr>
        <w:rFonts w:hint="default" w:ascii="Arial" w:hAnsi="Arial" w:cs="Arial"/>
        <w:color w:val="1F497D" w:themeColor="text2"/>
        <w14:textFill>
          <w14:solidFill>
            <w14:schemeClr w14:val="tx2"/>
          </w14:solidFill>
        </w14:textFill>
      </w:rPr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1">
    <w:nsid w:val="00A61F0F"/>
    <w:multiLevelType w:val="multilevel"/>
    <w:tmpl w:val="00A61F0F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1C22109"/>
    <w:multiLevelType w:val="multilevel"/>
    <w:tmpl w:val="01C22109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4176E6E"/>
    <w:multiLevelType w:val="multilevel"/>
    <w:tmpl w:val="14176E6E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3D53288"/>
    <w:multiLevelType w:val="multilevel"/>
    <w:tmpl w:val="33D53288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96C3A9C"/>
    <w:multiLevelType w:val="multilevel"/>
    <w:tmpl w:val="596C3A9C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5D125320"/>
    <w:multiLevelType w:val="multilevel"/>
    <w:tmpl w:val="5D125320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62CC6F5A"/>
    <w:multiLevelType w:val="multilevel"/>
    <w:tmpl w:val="62CC6F5A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7043136E"/>
    <w:multiLevelType w:val="multilevel"/>
    <w:tmpl w:val="7043136E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58A133A"/>
    <w:multiLevelType w:val="multilevel"/>
    <w:tmpl w:val="758A133A"/>
    <w:lvl w:ilvl="0" w:tentative="0">
      <w:start w:val="1"/>
      <w:numFmt w:val="bullet"/>
      <w:pStyle w:val="57"/>
      <w:lvlText w:val=""/>
      <w:lvlJc w:val="left"/>
      <w:pPr>
        <w:tabs>
          <w:tab w:val="left" w:pos="1080"/>
        </w:tabs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hint="default" w:ascii="Wingdings" w:hAnsi="Wingdings"/>
      </w:rPr>
    </w:lvl>
  </w:abstractNum>
  <w:abstractNum w:abstractNumId="10">
    <w:nsid w:val="7AD04F48"/>
    <w:multiLevelType w:val="multilevel"/>
    <w:tmpl w:val="7AD04F48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9"/>
  </w:num>
  <w:num w:numId="3">
    <w:abstractNumId w:val="7"/>
  </w:num>
  <w:num w:numId="4">
    <w:abstractNumId w:val="6"/>
  </w:num>
  <w:num w:numId="5">
    <w:abstractNumId w:val="10"/>
  </w:num>
  <w:num w:numId="6">
    <w:abstractNumId w:val="1"/>
  </w:num>
  <w:num w:numId="7">
    <w:abstractNumId w:val="8"/>
  </w:num>
  <w:num w:numId="8">
    <w:abstractNumId w:val="2"/>
  </w:num>
  <w:num w:numId="9">
    <w:abstractNumId w:val="4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ocumentProtection w:enforcement="0"/>
  <w:defaultTabStop w:val="720"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E84"/>
    <w:rsid w:val="0000203C"/>
    <w:rsid w:val="00003587"/>
    <w:rsid w:val="00004CCF"/>
    <w:rsid w:val="00006A66"/>
    <w:rsid w:val="00011E56"/>
    <w:rsid w:val="000122A5"/>
    <w:rsid w:val="000130AC"/>
    <w:rsid w:val="000151A9"/>
    <w:rsid w:val="00015280"/>
    <w:rsid w:val="00015A96"/>
    <w:rsid w:val="00021276"/>
    <w:rsid w:val="000222CF"/>
    <w:rsid w:val="00022D11"/>
    <w:rsid w:val="000232ED"/>
    <w:rsid w:val="00023801"/>
    <w:rsid w:val="0002691D"/>
    <w:rsid w:val="0002703F"/>
    <w:rsid w:val="00030E96"/>
    <w:rsid w:val="00031529"/>
    <w:rsid w:val="000316F5"/>
    <w:rsid w:val="00033A76"/>
    <w:rsid w:val="00035AFE"/>
    <w:rsid w:val="000362EC"/>
    <w:rsid w:val="00037C70"/>
    <w:rsid w:val="000408A6"/>
    <w:rsid w:val="00043EB6"/>
    <w:rsid w:val="0004499B"/>
    <w:rsid w:val="00046743"/>
    <w:rsid w:val="000469BB"/>
    <w:rsid w:val="00052FA1"/>
    <w:rsid w:val="00064609"/>
    <w:rsid w:val="000676CF"/>
    <w:rsid w:val="000716A4"/>
    <w:rsid w:val="00072F59"/>
    <w:rsid w:val="000747F9"/>
    <w:rsid w:val="00080759"/>
    <w:rsid w:val="00083A63"/>
    <w:rsid w:val="00083D4F"/>
    <w:rsid w:val="00083E39"/>
    <w:rsid w:val="0008496F"/>
    <w:rsid w:val="00087B2C"/>
    <w:rsid w:val="00087F87"/>
    <w:rsid w:val="000905BC"/>
    <w:rsid w:val="0009091D"/>
    <w:rsid w:val="00090C8D"/>
    <w:rsid w:val="000916A0"/>
    <w:rsid w:val="00096338"/>
    <w:rsid w:val="000969A1"/>
    <w:rsid w:val="00097331"/>
    <w:rsid w:val="000978D8"/>
    <w:rsid w:val="000A1046"/>
    <w:rsid w:val="000A289D"/>
    <w:rsid w:val="000A2E7F"/>
    <w:rsid w:val="000A2FBF"/>
    <w:rsid w:val="000A746D"/>
    <w:rsid w:val="000B00C4"/>
    <w:rsid w:val="000B40C5"/>
    <w:rsid w:val="000B57A5"/>
    <w:rsid w:val="000B7847"/>
    <w:rsid w:val="000C051A"/>
    <w:rsid w:val="000C0781"/>
    <w:rsid w:val="000C4A27"/>
    <w:rsid w:val="000C4F1D"/>
    <w:rsid w:val="000D3682"/>
    <w:rsid w:val="000D3DBC"/>
    <w:rsid w:val="000D4801"/>
    <w:rsid w:val="000D5054"/>
    <w:rsid w:val="000D54C9"/>
    <w:rsid w:val="000D574A"/>
    <w:rsid w:val="000D61DD"/>
    <w:rsid w:val="000D658C"/>
    <w:rsid w:val="000D75C2"/>
    <w:rsid w:val="000E0D84"/>
    <w:rsid w:val="000E3782"/>
    <w:rsid w:val="000E5258"/>
    <w:rsid w:val="000E5613"/>
    <w:rsid w:val="000E5940"/>
    <w:rsid w:val="000E61C7"/>
    <w:rsid w:val="000E6208"/>
    <w:rsid w:val="000F1780"/>
    <w:rsid w:val="000F1836"/>
    <w:rsid w:val="000F1E14"/>
    <w:rsid w:val="000F765E"/>
    <w:rsid w:val="0010308B"/>
    <w:rsid w:val="001033D3"/>
    <w:rsid w:val="0010547C"/>
    <w:rsid w:val="00106781"/>
    <w:rsid w:val="00107EC1"/>
    <w:rsid w:val="00110446"/>
    <w:rsid w:val="00111D3F"/>
    <w:rsid w:val="00115891"/>
    <w:rsid w:val="00116669"/>
    <w:rsid w:val="00116C8F"/>
    <w:rsid w:val="00116E7F"/>
    <w:rsid w:val="00120812"/>
    <w:rsid w:val="00121A1D"/>
    <w:rsid w:val="00122B44"/>
    <w:rsid w:val="001239F7"/>
    <w:rsid w:val="001244F0"/>
    <w:rsid w:val="001300CC"/>
    <w:rsid w:val="00131CEF"/>
    <w:rsid w:val="0013545A"/>
    <w:rsid w:val="00135F71"/>
    <w:rsid w:val="0014099F"/>
    <w:rsid w:val="001427FB"/>
    <w:rsid w:val="00143927"/>
    <w:rsid w:val="001459C3"/>
    <w:rsid w:val="00150D8A"/>
    <w:rsid w:val="00151C37"/>
    <w:rsid w:val="00153B0B"/>
    <w:rsid w:val="001563DB"/>
    <w:rsid w:val="001577F7"/>
    <w:rsid w:val="00157CA1"/>
    <w:rsid w:val="0017279A"/>
    <w:rsid w:val="00174EA8"/>
    <w:rsid w:val="0017513A"/>
    <w:rsid w:val="00180840"/>
    <w:rsid w:val="00181C04"/>
    <w:rsid w:val="0018208B"/>
    <w:rsid w:val="00185C34"/>
    <w:rsid w:val="00186068"/>
    <w:rsid w:val="00186BE5"/>
    <w:rsid w:val="0018751E"/>
    <w:rsid w:val="00187BB0"/>
    <w:rsid w:val="00187DC5"/>
    <w:rsid w:val="00193EFF"/>
    <w:rsid w:val="00195322"/>
    <w:rsid w:val="00196CC3"/>
    <w:rsid w:val="001976F6"/>
    <w:rsid w:val="001A192B"/>
    <w:rsid w:val="001A1DCB"/>
    <w:rsid w:val="001A249A"/>
    <w:rsid w:val="001A4DBB"/>
    <w:rsid w:val="001A4F48"/>
    <w:rsid w:val="001B0751"/>
    <w:rsid w:val="001B10AC"/>
    <w:rsid w:val="001B284E"/>
    <w:rsid w:val="001B4FAE"/>
    <w:rsid w:val="001B5427"/>
    <w:rsid w:val="001B5839"/>
    <w:rsid w:val="001B6047"/>
    <w:rsid w:val="001C0B18"/>
    <w:rsid w:val="001C1AA7"/>
    <w:rsid w:val="001C43FE"/>
    <w:rsid w:val="001D25CD"/>
    <w:rsid w:val="001D420A"/>
    <w:rsid w:val="001D6192"/>
    <w:rsid w:val="001D621F"/>
    <w:rsid w:val="001D74E5"/>
    <w:rsid w:val="001E0155"/>
    <w:rsid w:val="001E1F39"/>
    <w:rsid w:val="001E214D"/>
    <w:rsid w:val="001E32F9"/>
    <w:rsid w:val="001E7D41"/>
    <w:rsid w:val="001E7F11"/>
    <w:rsid w:val="001F19B2"/>
    <w:rsid w:val="001F4384"/>
    <w:rsid w:val="00202241"/>
    <w:rsid w:val="002024A6"/>
    <w:rsid w:val="00202AA3"/>
    <w:rsid w:val="002067BD"/>
    <w:rsid w:val="00206C2A"/>
    <w:rsid w:val="002075D4"/>
    <w:rsid w:val="00212E22"/>
    <w:rsid w:val="0021491D"/>
    <w:rsid w:val="002155FD"/>
    <w:rsid w:val="00217380"/>
    <w:rsid w:val="0022286F"/>
    <w:rsid w:val="002237D9"/>
    <w:rsid w:val="00225F28"/>
    <w:rsid w:val="0022625F"/>
    <w:rsid w:val="00226802"/>
    <w:rsid w:val="00230508"/>
    <w:rsid w:val="00230C29"/>
    <w:rsid w:val="002345C7"/>
    <w:rsid w:val="00235AF8"/>
    <w:rsid w:val="00237077"/>
    <w:rsid w:val="002370FC"/>
    <w:rsid w:val="00237C12"/>
    <w:rsid w:val="002421F6"/>
    <w:rsid w:val="00243AE7"/>
    <w:rsid w:val="00243FFC"/>
    <w:rsid w:val="002443EC"/>
    <w:rsid w:val="00244499"/>
    <w:rsid w:val="00244799"/>
    <w:rsid w:val="0024615F"/>
    <w:rsid w:val="00247005"/>
    <w:rsid w:val="002505B7"/>
    <w:rsid w:val="00252311"/>
    <w:rsid w:val="002530EA"/>
    <w:rsid w:val="00255AB5"/>
    <w:rsid w:val="00256C6A"/>
    <w:rsid w:val="0025723E"/>
    <w:rsid w:val="00265098"/>
    <w:rsid w:val="002707D0"/>
    <w:rsid w:val="00271C43"/>
    <w:rsid w:val="0027448C"/>
    <w:rsid w:val="002753EC"/>
    <w:rsid w:val="00277275"/>
    <w:rsid w:val="002819BB"/>
    <w:rsid w:val="00282B74"/>
    <w:rsid w:val="0028715B"/>
    <w:rsid w:val="0028782F"/>
    <w:rsid w:val="00287964"/>
    <w:rsid w:val="002907B3"/>
    <w:rsid w:val="00290C05"/>
    <w:rsid w:val="002A10CE"/>
    <w:rsid w:val="002A13C7"/>
    <w:rsid w:val="002A1621"/>
    <w:rsid w:val="002A1FDD"/>
    <w:rsid w:val="002A2536"/>
    <w:rsid w:val="002A38C9"/>
    <w:rsid w:val="002A5949"/>
    <w:rsid w:val="002B1D6D"/>
    <w:rsid w:val="002B243A"/>
    <w:rsid w:val="002B4A70"/>
    <w:rsid w:val="002C1359"/>
    <w:rsid w:val="002C32B5"/>
    <w:rsid w:val="002C3AC9"/>
    <w:rsid w:val="002C41A2"/>
    <w:rsid w:val="002C42DB"/>
    <w:rsid w:val="002C5516"/>
    <w:rsid w:val="002C5A8A"/>
    <w:rsid w:val="002C70B7"/>
    <w:rsid w:val="002D0443"/>
    <w:rsid w:val="002D14C4"/>
    <w:rsid w:val="002D2C50"/>
    <w:rsid w:val="002D5AC5"/>
    <w:rsid w:val="002E015B"/>
    <w:rsid w:val="002E4A87"/>
    <w:rsid w:val="002E6D74"/>
    <w:rsid w:val="002F0C89"/>
    <w:rsid w:val="002F50E8"/>
    <w:rsid w:val="00301254"/>
    <w:rsid w:val="00301F26"/>
    <w:rsid w:val="003027EF"/>
    <w:rsid w:val="00303AEC"/>
    <w:rsid w:val="00303FDF"/>
    <w:rsid w:val="003064C8"/>
    <w:rsid w:val="003111BB"/>
    <w:rsid w:val="003146D7"/>
    <w:rsid w:val="00316141"/>
    <w:rsid w:val="00316E4B"/>
    <w:rsid w:val="00317403"/>
    <w:rsid w:val="0031784D"/>
    <w:rsid w:val="003206C9"/>
    <w:rsid w:val="003215FF"/>
    <w:rsid w:val="00321897"/>
    <w:rsid w:val="0032240D"/>
    <w:rsid w:val="00324F12"/>
    <w:rsid w:val="00327167"/>
    <w:rsid w:val="00330AFD"/>
    <w:rsid w:val="0033186E"/>
    <w:rsid w:val="00332F9E"/>
    <w:rsid w:val="003340E5"/>
    <w:rsid w:val="003348B9"/>
    <w:rsid w:val="0033525B"/>
    <w:rsid w:val="003359E3"/>
    <w:rsid w:val="00340BEC"/>
    <w:rsid w:val="00342130"/>
    <w:rsid w:val="00342CD7"/>
    <w:rsid w:val="00343BC8"/>
    <w:rsid w:val="003467D0"/>
    <w:rsid w:val="00347187"/>
    <w:rsid w:val="00350C15"/>
    <w:rsid w:val="00352839"/>
    <w:rsid w:val="003532D2"/>
    <w:rsid w:val="00354914"/>
    <w:rsid w:val="003601ED"/>
    <w:rsid w:val="00362E2A"/>
    <w:rsid w:val="00363A98"/>
    <w:rsid w:val="00365759"/>
    <w:rsid w:val="00370941"/>
    <w:rsid w:val="00370D92"/>
    <w:rsid w:val="00371A87"/>
    <w:rsid w:val="00376D1B"/>
    <w:rsid w:val="00377BF0"/>
    <w:rsid w:val="00381D87"/>
    <w:rsid w:val="003827AC"/>
    <w:rsid w:val="003847B7"/>
    <w:rsid w:val="0038483C"/>
    <w:rsid w:val="00385C97"/>
    <w:rsid w:val="00386224"/>
    <w:rsid w:val="00386B14"/>
    <w:rsid w:val="00386B99"/>
    <w:rsid w:val="0039391B"/>
    <w:rsid w:val="00395FBD"/>
    <w:rsid w:val="0039666D"/>
    <w:rsid w:val="00396A8A"/>
    <w:rsid w:val="00396EA7"/>
    <w:rsid w:val="003A1189"/>
    <w:rsid w:val="003A162C"/>
    <w:rsid w:val="003A2837"/>
    <w:rsid w:val="003A4263"/>
    <w:rsid w:val="003A6E68"/>
    <w:rsid w:val="003A70D0"/>
    <w:rsid w:val="003B382C"/>
    <w:rsid w:val="003B3F42"/>
    <w:rsid w:val="003B4C5C"/>
    <w:rsid w:val="003B62FA"/>
    <w:rsid w:val="003B6518"/>
    <w:rsid w:val="003B7375"/>
    <w:rsid w:val="003C20F5"/>
    <w:rsid w:val="003C2976"/>
    <w:rsid w:val="003C3FEA"/>
    <w:rsid w:val="003C62D9"/>
    <w:rsid w:val="003C6D03"/>
    <w:rsid w:val="003D3361"/>
    <w:rsid w:val="003D394C"/>
    <w:rsid w:val="003D422E"/>
    <w:rsid w:val="003D6B3E"/>
    <w:rsid w:val="003D6FBB"/>
    <w:rsid w:val="003D75A9"/>
    <w:rsid w:val="003E12C3"/>
    <w:rsid w:val="003E1FCF"/>
    <w:rsid w:val="003E4D4C"/>
    <w:rsid w:val="003E5635"/>
    <w:rsid w:val="003E5882"/>
    <w:rsid w:val="003F4118"/>
    <w:rsid w:val="003F494A"/>
    <w:rsid w:val="003F509F"/>
    <w:rsid w:val="003F51A5"/>
    <w:rsid w:val="003F586A"/>
    <w:rsid w:val="003F6672"/>
    <w:rsid w:val="004009B8"/>
    <w:rsid w:val="00401F8D"/>
    <w:rsid w:val="0040640C"/>
    <w:rsid w:val="004064CD"/>
    <w:rsid w:val="00410897"/>
    <w:rsid w:val="00413059"/>
    <w:rsid w:val="00414729"/>
    <w:rsid w:val="00415315"/>
    <w:rsid w:val="0041707E"/>
    <w:rsid w:val="00422F85"/>
    <w:rsid w:val="00425C28"/>
    <w:rsid w:val="00430DF6"/>
    <w:rsid w:val="0043203F"/>
    <w:rsid w:val="004345AF"/>
    <w:rsid w:val="00435A9D"/>
    <w:rsid w:val="00435B0D"/>
    <w:rsid w:val="004401F9"/>
    <w:rsid w:val="004424E1"/>
    <w:rsid w:val="004451EA"/>
    <w:rsid w:val="004460A6"/>
    <w:rsid w:val="0045046F"/>
    <w:rsid w:val="00450AC4"/>
    <w:rsid w:val="0045236C"/>
    <w:rsid w:val="00452413"/>
    <w:rsid w:val="00456599"/>
    <w:rsid w:val="004566F3"/>
    <w:rsid w:val="00456E48"/>
    <w:rsid w:val="00463154"/>
    <w:rsid w:val="004634D1"/>
    <w:rsid w:val="00463B75"/>
    <w:rsid w:val="00464E04"/>
    <w:rsid w:val="004718A9"/>
    <w:rsid w:val="00474CEF"/>
    <w:rsid w:val="00475DBC"/>
    <w:rsid w:val="004776A3"/>
    <w:rsid w:val="0048055F"/>
    <w:rsid w:val="00480B33"/>
    <w:rsid w:val="00480F12"/>
    <w:rsid w:val="00483302"/>
    <w:rsid w:val="00483A19"/>
    <w:rsid w:val="004846C0"/>
    <w:rsid w:val="00486D05"/>
    <w:rsid w:val="00487487"/>
    <w:rsid w:val="0048787A"/>
    <w:rsid w:val="004909DC"/>
    <w:rsid w:val="00490C09"/>
    <w:rsid w:val="00493F4F"/>
    <w:rsid w:val="004944D5"/>
    <w:rsid w:val="00496FD6"/>
    <w:rsid w:val="004978F7"/>
    <w:rsid w:val="004A1B12"/>
    <w:rsid w:val="004A1CCF"/>
    <w:rsid w:val="004A2D4A"/>
    <w:rsid w:val="004A3C05"/>
    <w:rsid w:val="004A458B"/>
    <w:rsid w:val="004A61BA"/>
    <w:rsid w:val="004B0FF2"/>
    <w:rsid w:val="004B1776"/>
    <w:rsid w:val="004B7DE7"/>
    <w:rsid w:val="004C0925"/>
    <w:rsid w:val="004C136C"/>
    <w:rsid w:val="004C4A8B"/>
    <w:rsid w:val="004C4EDA"/>
    <w:rsid w:val="004C4FBB"/>
    <w:rsid w:val="004C52E2"/>
    <w:rsid w:val="004C706A"/>
    <w:rsid w:val="004D0114"/>
    <w:rsid w:val="004D01F7"/>
    <w:rsid w:val="004D1589"/>
    <w:rsid w:val="004D3ED3"/>
    <w:rsid w:val="004D6A93"/>
    <w:rsid w:val="004D7105"/>
    <w:rsid w:val="004E01EB"/>
    <w:rsid w:val="004E0BE6"/>
    <w:rsid w:val="004E0BFD"/>
    <w:rsid w:val="004E3102"/>
    <w:rsid w:val="004E41D6"/>
    <w:rsid w:val="004E5080"/>
    <w:rsid w:val="004E798B"/>
    <w:rsid w:val="004F0F37"/>
    <w:rsid w:val="004F410D"/>
    <w:rsid w:val="004F6949"/>
    <w:rsid w:val="004F7C37"/>
    <w:rsid w:val="0050424E"/>
    <w:rsid w:val="0050428E"/>
    <w:rsid w:val="00505B44"/>
    <w:rsid w:val="00507093"/>
    <w:rsid w:val="00511F1D"/>
    <w:rsid w:val="0051338A"/>
    <w:rsid w:val="00513679"/>
    <w:rsid w:val="0051407D"/>
    <w:rsid w:val="00514876"/>
    <w:rsid w:val="005160E9"/>
    <w:rsid w:val="00517B84"/>
    <w:rsid w:val="00520A5E"/>
    <w:rsid w:val="0052482F"/>
    <w:rsid w:val="00524F18"/>
    <w:rsid w:val="0052508E"/>
    <w:rsid w:val="00527AE1"/>
    <w:rsid w:val="005326AE"/>
    <w:rsid w:val="00534F94"/>
    <w:rsid w:val="005350F7"/>
    <w:rsid w:val="00542E4B"/>
    <w:rsid w:val="00544081"/>
    <w:rsid w:val="00545364"/>
    <w:rsid w:val="00551807"/>
    <w:rsid w:val="00551C15"/>
    <w:rsid w:val="005521D1"/>
    <w:rsid w:val="005523B4"/>
    <w:rsid w:val="0055314B"/>
    <w:rsid w:val="0055382C"/>
    <w:rsid w:val="00553D03"/>
    <w:rsid w:val="0055434F"/>
    <w:rsid w:val="0055459D"/>
    <w:rsid w:val="005549EC"/>
    <w:rsid w:val="0055539E"/>
    <w:rsid w:val="00557458"/>
    <w:rsid w:val="00557CD1"/>
    <w:rsid w:val="0056054B"/>
    <w:rsid w:val="00560988"/>
    <w:rsid w:val="005616E2"/>
    <w:rsid w:val="0056272D"/>
    <w:rsid w:val="0056391F"/>
    <w:rsid w:val="00564906"/>
    <w:rsid w:val="00564A3F"/>
    <w:rsid w:val="00571565"/>
    <w:rsid w:val="005715E9"/>
    <w:rsid w:val="00572CE3"/>
    <w:rsid w:val="00574AFE"/>
    <w:rsid w:val="0057626E"/>
    <w:rsid w:val="005769F6"/>
    <w:rsid w:val="00577693"/>
    <w:rsid w:val="00580C08"/>
    <w:rsid w:val="00582806"/>
    <w:rsid w:val="005836E3"/>
    <w:rsid w:val="00585D3C"/>
    <w:rsid w:val="005864A2"/>
    <w:rsid w:val="00591A95"/>
    <w:rsid w:val="00595969"/>
    <w:rsid w:val="005964BF"/>
    <w:rsid w:val="00597A8B"/>
    <w:rsid w:val="005A31EB"/>
    <w:rsid w:val="005A669B"/>
    <w:rsid w:val="005A6809"/>
    <w:rsid w:val="005A6F96"/>
    <w:rsid w:val="005A76FB"/>
    <w:rsid w:val="005B234D"/>
    <w:rsid w:val="005B2B8D"/>
    <w:rsid w:val="005B4A79"/>
    <w:rsid w:val="005B5012"/>
    <w:rsid w:val="005B6DE5"/>
    <w:rsid w:val="005C4453"/>
    <w:rsid w:val="005C77D1"/>
    <w:rsid w:val="005C7C8F"/>
    <w:rsid w:val="005D040D"/>
    <w:rsid w:val="005D1AAA"/>
    <w:rsid w:val="005D2E2A"/>
    <w:rsid w:val="005D32F0"/>
    <w:rsid w:val="005D3AAC"/>
    <w:rsid w:val="005D5341"/>
    <w:rsid w:val="005D6D00"/>
    <w:rsid w:val="005D7CC1"/>
    <w:rsid w:val="005E02E7"/>
    <w:rsid w:val="005E54C7"/>
    <w:rsid w:val="005E562C"/>
    <w:rsid w:val="005E6C0D"/>
    <w:rsid w:val="005E75F1"/>
    <w:rsid w:val="005F04FC"/>
    <w:rsid w:val="005F08BD"/>
    <w:rsid w:val="005F11A8"/>
    <w:rsid w:val="005F1261"/>
    <w:rsid w:val="005F1BD7"/>
    <w:rsid w:val="005F40FF"/>
    <w:rsid w:val="005F50A5"/>
    <w:rsid w:val="0060212A"/>
    <w:rsid w:val="00602CE3"/>
    <w:rsid w:val="00602EDB"/>
    <w:rsid w:val="00605FB8"/>
    <w:rsid w:val="00607784"/>
    <w:rsid w:val="0061348E"/>
    <w:rsid w:val="006165A5"/>
    <w:rsid w:val="006179FC"/>
    <w:rsid w:val="00617A1B"/>
    <w:rsid w:val="006201C8"/>
    <w:rsid w:val="006213F3"/>
    <w:rsid w:val="006251D4"/>
    <w:rsid w:val="00625B09"/>
    <w:rsid w:val="00627711"/>
    <w:rsid w:val="00627FB0"/>
    <w:rsid w:val="00633E25"/>
    <w:rsid w:val="00635077"/>
    <w:rsid w:val="006368C2"/>
    <w:rsid w:val="00636EAE"/>
    <w:rsid w:val="00640E06"/>
    <w:rsid w:val="00642738"/>
    <w:rsid w:val="00643559"/>
    <w:rsid w:val="00646397"/>
    <w:rsid w:val="00650EA6"/>
    <w:rsid w:val="00653810"/>
    <w:rsid w:val="006543CC"/>
    <w:rsid w:val="00655167"/>
    <w:rsid w:val="00655628"/>
    <w:rsid w:val="006578A7"/>
    <w:rsid w:val="00657EC0"/>
    <w:rsid w:val="00662D31"/>
    <w:rsid w:val="00663B97"/>
    <w:rsid w:val="00665147"/>
    <w:rsid w:val="00667E37"/>
    <w:rsid w:val="00671394"/>
    <w:rsid w:val="00673657"/>
    <w:rsid w:val="00674921"/>
    <w:rsid w:val="0067633A"/>
    <w:rsid w:val="006768CB"/>
    <w:rsid w:val="006801BE"/>
    <w:rsid w:val="00680B1B"/>
    <w:rsid w:val="00681F99"/>
    <w:rsid w:val="006847A2"/>
    <w:rsid w:val="006847F3"/>
    <w:rsid w:val="00685835"/>
    <w:rsid w:val="006872DB"/>
    <w:rsid w:val="00687551"/>
    <w:rsid w:val="006906E6"/>
    <w:rsid w:val="006945A2"/>
    <w:rsid w:val="00694760"/>
    <w:rsid w:val="00694987"/>
    <w:rsid w:val="006951E2"/>
    <w:rsid w:val="006976E4"/>
    <w:rsid w:val="006A0239"/>
    <w:rsid w:val="006A0E55"/>
    <w:rsid w:val="006A1324"/>
    <w:rsid w:val="006A1609"/>
    <w:rsid w:val="006A1FF5"/>
    <w:rsid w:val="006A4510"/>
    <w:rsid w:val="006A6481"/>
    <w:rsid w:val="006A7001"/>
    <w:rsid w:val="006B016F"/>
    <w:rsid w:val="006B0B80"/>
    <w:rsid w:val="006B26BC"/>
    <w:rsid w:val="006B75A5"/>
    <w:rsid w:val="006C147F"/>
    <w:rsid w:val="006D02FD"/>
    <w:rsid w:val="006D051F"/>
    <w:rsid w:val="006D0FCF"/>
    <w:rsid w:val="006D3DAF"/>
    <w:rsid w:val="006D4088"/>
    <w:rsid w:val="006D65D6"/>
    <w:rsid w:val="006D68C5"/>
    <w:rsid w:val="006D74A1"/>
    <w:rsid w:val="006D74C2"/>
    <w:rsid w:val="006E1701"/>
    <w:rsid w:val="006E7267"/>
    <w:rsid w:val="006E7602"/>
    <w:rsid w:val="006F065A"/>
    <w:rsid w:val="006F128A"/>
    <w:rsid w:val="006F3B24"/>
    <w:rsid w:val="006F5610"/>
    <w:rsid w:val="006F6967"/>
    <w:rsid w:val="00700E07"/>
    <w:rsid w:val="0070119D"/>
    <w:rsid w:val="0070139B"/>
    <w:rsid w:val="00703DFC"/>
    <w:rsid w:val="00704304"/>
    <w:rsid w:val="007100B4"/>
    <w:rsid w:val="007108CA"/>
    <w:rsid w:val="00710F38"/>
    <w:rsid w:val="0071499D"/>
    <w:rsid w:val="00715334"/>
    <w:rsid w:val="00715E38"/>
    <w:rsid w:val="00716F80"/>
    <w:rsid w:val="007173D8"/>
    <w:rsid w:val="00717853"/>
    <w:rsid w:val="00721B55"/>
    <w:rsid w:val="00722708"/>
    <w:rsid w:val="00725E81"/>
    <w:rsid w:val="007306B7"/>
    <w:rsid w:val="00731A79"/>
    <w:rsid w:val="007324AF"/>
    <w:rsid w:val="00734433"/>
    <w:rsid w:val="007354B9"/>
    <w:rsid w:val="00736A1A"/>
    <w:rsid w:val="00741E49"/>
    <w:rsid w:val="0074228D"/>
    <w:rsid w:val="0074260B"/>
    <w:rsid w:val="00744AD8"/>
    <w:rsid w:val="00746967"/>
    <w:rsid w:val="007469CF"/>
    <w:rsid w:val="00747C1A"/>
    <w:rsid w:val="00753717"/>
    <w:rsid w:val="00753F24"/>
    <w:rsid w:val="00754F8F"/>
    <w:rsid w:val="00755B54"/>
    <w:rsid w:val="0075694C"/>
    <w:rsid w:val="00757371"/>
    <w:rsid w:val="0075739A"/>
    <w:rsid w:val="007577F1"/>
    <w:rsid w:val="00760A83"/>
    <w:rsid w:val="00762DB5"/>
    <w:rsid w:val="00764D84"/>
    <w:rsid w:val="007666CD"/>
    <w:rsid w:val="00766ECA"/>
    <w:rsid w:val="007700DA"/>
    <w:rsid w:val="007706E5"/>
    <w:rsid w:val="00770A28"/>
    <w:rsid w:val="007713A7"/>
    <w:rsid w:val="007717D3"/>
    <w:rsid w:val="007724C0"/>
    <w:rsid w:val="00772C58"/>
    <w:rsid w:val="00774615"/>
    <w:rsid w:val="0077486C"/>
    <w:rsid w:val="0077557E"/>
    <w:rsid w:val="00781473"/>
    <w:rsid w:val="007819B2"/>
    <w:rsid w:val="0078378D"/>
    <w:rsid w:val="00784C3A"/>
    <w:rsid w:val="007854D3"/>
    <w:rsid w:val="00785F62"/>
    <w:rsid w:val="0078618A"/>
    <w:rsid w:val="00786485"/>
    <w:rsid w:val="00787EFC"/>
    <w:rsid w:val="007905B4"/>
    <w:rsid w:val="0079198C"/>
    <w:rsid w:val="00792C76"/>
    <w:rsid w:val="007A30AC"/>
    <w:rsid w:val="007A593B"/>
    <w:rsid w:val="007A71DE"/>
    <w:rsid w:val="007A7AF8"/>
    <w:rsid w:val="007B2903"/>
    <w:rsid w:val="007B3EE7"/>
    <w:rsid w:val="007B601B"/>
    <w:rsid w:val="007C16D2"/>
    <w:rsid w:val="007C22A8"/>
    <w:rsid w:val="007C5DDE"/>
    <w:rsid w:val="007C7A62"/>
    <w:rsid w:val="007D1EC1"/>
    <w:rsid w:val="007D3583"/>
    <w:rsid w:val="007D55F5"/>
    <w:rsid w:val="007D6431"/>
    <w:rsid w:val="007D681E"/>
    <w:rsid w:val="007D7941"/>
    <w:rsid w:val="007E1177"/>
    <w:rsid w:val="007E2753"/>
    <w:rsid w:val="007E372B"/>
    <w:rsid w:val="007E4AF7"/>
    <w:rsid w:val="007E57DA"/>
    <w:rsid w:val="007E60A5"/>
    <w:rsid w:val="007E6DDD"/>
    <w:rsid w:val="007E7072"/>
    <w:rsid w:val="007F0B68"/>
    <w:rsid w:val="007F5B21"/>
    <w:rsid w:val="007F610B"/>
    <w:rsid w:val="007F6E69"/>
    <w:rsid w:val="008066CC"/>
    <w:rsid w:val="008100FA"/>
    <w:rsid w:val="008106E3"/>
    <w:rsid w:val="008124F5"/>
    <w:rsid w:val="00816126"/>
    <w:rsid w:val="0081744F"/>
    <w:rsid w:val="00820403"/>
    <w:rsid w:val="00821C92"/>
    <w:rsid w:val="00823F73"/>
    <w:rsid w:val="0083022E"/>
    <w:rsid w:val="008315D9"/>
    <w:rsid w:val="00833AB4"/>
    <w:rsid w:val="00833C98"/>
    <w:rsid w:val="00835318"/>
    <w:rsid w:val="00835D41"/>
    <w:rsid w:val="00836347"/>
    <w:rsid w:val="00836BBE"/>
    <w:rsid w:val="00841700"/>
    <w:rsid w:val="008429A1"/>
    <w:rsid w:val="00842EA0"/>
    <w:rsid w:val="008432C9"/>
    <w:rsid w:val="00843DDE"/>
    <w:rsid w:val="00844102"/>
    <w:rsid w:val="00845F1F"/>
    <w:rsid w:val="00846093"/>
    <w:rsid w:val="008501F9"/>
    <w:rsid w:val="0085579B"/>
    <w:rsid w:val="00856AA8"/>
    <w:rsid w:val="00857CD0"/>
    <w:rsid w:val="00860FFB"/>
    <w:rsid w:val="00863D65"/>
    <w:rsid w:val="00864795"/>
    <w:rsid w:val="00864814"/>
    <w:rsid w:val="00864A8B"/>
    <w:rsid w:val="00864D14"/>
    <w:rsid w:val="0086585A"/>
    <w:rsid w:val="00871AD0"/>
    <w:rsid w:val="00871DA2"/>
    <w:rsid w:val="00872DF5"/>
    <w:rsid w:val="00874546"/>
    <w:rsid w:val="00875130"/>
    <w:rsid w:val="008755A9"/>
    <w:rsid w:val="008755B2"/>
    <w:rsid w:val="00876A34"/>
    <w:rsid w:val="0088075C"/>
    <w:rsid w:val="00882CCA"/>
    <w:rsid w:val="008834B7"/>
    <w:rsid w:val="008837B3"/>
    <w:rsid w:val="00883E3C"/>
    <w:rsid w:val="008847F8"/>
    <w:rsid w:val="00885D7C"/>
    <w:rsid w:val="00886002"/>
    <w:rsid w:val="00886042"/>
    <w:rsid w:val="00886474"/>
    <w:rsid w:val="00886DE5"/>
    <w:rsid w:val="00891DDA"/>
    <w:rsid w:val="0089286C"/>
    <w:rsid w:val="00894192"/>
    <w:rsid w:val="00894B44"/>
    <w:rsid w:val="00895091"/>
    <w:rsid w:val="008A39B2"/>
    <w:rsid w:val="008A43D6"/>
    <w:rsid w:val="008A4C5C"/>
    <w:rsid w:val="008A7A07"/>
    <w:rsid w:val="008B0E19"/>
    <w:rsid w:val="008B0E39"/>
    <w:rsid w:val="008B1F33"/>
    <w:rsid w:val="008B2D12"/>
    <w:rsid w:val="008B328B"/>
    <w:rsid w:val="008B4C2B"/>
    <w:rsid w:val="008B6004"/>
    <w:rsid w:val="008B7F83"/>
    <w:rsid w:val="008C03D4"/>
    <w:rsid w:val="008C0592"/>
    <w:rsid w:val="008C18B2"/>
    <w:rsid w:val="008C1C3B"/>
    <w:rsid w:val="008C4961"/>
    <w:rsid w:val="008C6638"/>
    <w:rsid w:val="008C74D1"/>
    <w:rsid w:val="008C7BB8"/>
    <w:rsid w:val="008C7C35"/>
    <w:rsid w:val="008C7EAB"/>
    <w:rsid w:val="008D0AB3"/>
    <w:rsid w:val="008D0AC8"/>
    <w:rsid w:val="008D0DFD"/>
    <w:rsid w:val="008D114D"/>
    <w:rsid w:val="008D1644"/>
    <w:rsid w:val="008D39C5"/>
    <w:rsid w:val="008D5326"/>
    <w:rsid w:val="008D5F03"/>
    <w:rsid w:val="008D6916"/>
    <w:rsid w:val="008D6E74"/>
    <w:rsid w:val="008D7A9F"/>
    <w:rsid w:val="008E1809"/>
    <w:rsid w:val="008E20CD"/>
    <w:rsid w:val="008E2119"/>
    <w:rsid w:val="008E26A5"/>
    <w:rsid w:val="008E344F"/>
    <w:rsid w:val="008E3B3D"/>
    <w:rsid w:val="008E4D1E"/>
    <w:rsid w:val="008F0988"/>
    <w:rsid w:val="008F3704"/>
    <w:rsid w:val="008F3C22"/>
    <w:rsid w:val="008F472D"/>
    <w:rsid w:val="008F5322"/>
    <w:rsid w:val="008F5D07"/>
    <w:rsid w:val="00900267"/>
    <w:rsid w:val="00901FB4"/>
    <w:rsid w:val="009028B1"/>
    <w:rsid w:val="009056AB"/>
    <w:rsid w:val="00907FB0"/>
    <w:rsid w:val="00911CC1"/>
    <w:rsid w:val="00912CC5"/>
    <w:rsid w:val="0091310A"/>
    <w:rsid w:val="009144F4"/>
    <w:rsid w:val="009145EE"/>
    <w:rsid w:val="009147A3"/>
    <w:rsid w:val="0091593F"/>
    <w:rsid w:val="00917E81"/>
    <w:rsid w:val="009203FB"/>
    <w:rsid w:val="0092069D"/>
    <w:rsid w:val="009236F3"/>
    <w:rsid w:val="0092421B"/>
    <w:rsid w:val="009242EF"/>
    <w:rsid w:val="00924674"/>
    <w:rsid w:val="00924EF9"/>
    <w:rsid w:val="00926C9C"/>
    <w:rsid w:val="00930BDE"/>
    <w:rsid w:val="00931F23"/>
    <w:rsid w:val="00932BD9"/>
    <w:rsid w:val="0093681E"/>
    <w:rsid w:val="00940884"/>
    <w:rsid w:val="0094114B"/>
    <w:rsid w:val="00943859"/>
    <w:rsid w:val="00944108"/>
    <w:rsid w:val="00946894"/>
    <w:rsid w:val="00946D50"/>
    <w:rsid w:val="0095014F"/>
    <w:rsid w:val="0095109E"/>
    <w:rsid w:val="00951E3C"/>
    <w:rsid w:val="00951EB5"/>
    <w:rsid w:val="00952471"/>
    <w:rsid w:val="0095319B"/>
    <w:rsid w:val="00954E3C"/>
    <w:rsid w:val="009624F5"/>
    <w:rsid w:val="0096364A"/>
    <w:rsid w:val="009648DE"/>
    <w:rsid w:val="009649B8"/>
    <w:rsid w:val="00967411"/>
    <w:rsid w:val="00970197"/>
    <w:rsid w:val="009703CD"/>
    <w:rsid w:val="00970DAD"/>
    <w:rsid w:val="009723F3"/>
    <w:rsid w:val="00972AE1"/>
    <w:rsid w:val="00980673"/>
    <w:rsid w:val="009815B3"/>
    <w:rsid w:val="00984D39"/>
    <w:rsid w:val="00985034"/>
    <w:rsid w:val="0098694A"/>
    <w:rsid w:val="00987DC3"/>
    <w:rsid w:val="0099199E"/>
    <w:rsid w:val="009A0056"/>
    <w:rsid w:val="009A03B7"/>
    <w:rsid w:val="009A0FD7"/>
    <w:rsid w:val="009A463B"/>
    <w:rsid w:val="009A55CF"/>
    <w:rsid w:val="009A7083"/>
    <w:rsid w:val="009A7A04"/>
    <w:rsid w:val="009B110F"/>
    <w:rsid w:val="009B2EC8"/>
    <w:rsid w:val="009B4C3A"/>
    <w:rsid w:val="009B71D4"/>
    <w:rsid w:val="009B79C4"/>
    <w:rsid w:val="009B7ED7"/>
    <w:rsid w:val="009C00E2"/>
    <w:rsid w:val="009C0B14"/>
    <w:rsid w:val="009C2D0F"/>
    <w:rsid w:val="009C4744"/>
    <w:rsid w:val="009C54F9"/>
    <w:rsid w:val="009C7C37"/>
    <w:rsid w:val="009C7D68"/>
    <w:rsid w:val="009E394C"/>
    <w:rsid w:val="009F01A0"/>
    <w:rsid w:val="009F01C3"/>
    <w:rsid w:val="009F0770"/>
    <w:rsid w:val="009F1C15"/>
    <w:rsid w:val="009F6AE1"/>
    <w:rsid w:val="009F791C"/>
    <w:rsid w:val="00A0125C"/>
    <w:rsid w:val="00A01319"/>
    <w:rsid w:val="00A01961"/>
    <w:rsid w:val="00A01AF3"/>
    <w:rsid w:val="00A031B7"/>
    <w:rsid w:val="00A03994"/>
    <w:rsid w:val="00A04DD8"/>
    <w:rsid w:val="00A07383"/>
    <w:rsid w:val="00A10129"/>
    <w:rsid w:val="00A113F4"/>
    <w:rsid w:val="00A162BD"/>
    <w:rsid w:val="00A17CE9"/>
    <w:rsid w:val="00A208BC"/>
    <w:rsid w:val="00A21058"/>
    <w:rsid w:val="00A213B6"/>
    <w:rsid w:val="00A22CCD"/>
    <w:rsid w:val="00A23EEF"/>
    <w:rsid w:val="00A23F63"/>
    <w:rsid w:val="00A243CC"/>
    <w:rsid w:val="00A24890"/>
    <w:rsid w:val="00A24CCA"/>
    <w:rsid w:val="00A25FDB"/>
    <w:rsid w:val="00A26877"/>
    <w:rsid w:val="00A272AB"/>
    <w:rsid w:val="00A3092E"/>
    <w:rsid w:val="00A3175D"/>
    <w:rsid w:val="00A31C29"/>
    <w:rsid w:val="00A31EA0"/>
    <w:rsid w:val="00A3210E"/>
    <w:rsid w:val="00A321CC"/>
    <w:rsid w:val="00A327C4"/>
    <w:rsid w:val="00A40DBB"/>
    <w:rsid w:val="00A42CA8"/>
    <w:rsid w:val="00A4538C"/>
    <w:rsid w:val="00A45B8B"/>
    <w:rsid w:val="00A45B90"/>
    <w:rsid w:val="00A45EA2"/>
    <w:rsid w:val="00A46CEA"/>
    <w:rsid w:val="00A47404"/>
    <w:rsid w:val="00A5059C"/>
    <w:rsid w:val="00A52CA9"/>
    <w:rsid w:val="00A5545A"/>
    <w:rsid w:val="00A56BCB"/>
    <w:rsid w:val="00A56D0A"/>
    <w:rsid w:val="00A57E1B"/>
    <w:rsid w:val="00A60919"/>
    <w:rsid w:val="00A62457"/>
    <w:rsid w:val="00A63FF1"/>
    <w:rsid w:val="00A643B2"/>
    <w:rsid w:val="00A657C8"/>
    <w:rsid w:val="00A662EB"/>
    <w:rsid w:val="00A6770F"/>
    <w:rsid w:val="00A70DBC"/>
    <w:rsid w:val="00A767EC"/>
    <w:rsid w:val="00A77D6F"/>
    <w:rsid w:val="00A810D9"/>
    <w:rsid w:val="00A83E77"/>
    <w:rsid w:val="00A843D3"/>
    <w:rsid w:val="00A85001"/>
    <w:rsid w:val="00A85E26"/>
    <w:rsid w:val="00A86190"/>
    <w:rsid w:val="00A862D3"/>
    <w:rsid w:val="00A86C6C"/>
    <w:rsid w:val="00A900E7"/>
    <w:rsid w:val="00A9127E"/>
    <w:rsid w:val="00A94081"/>
    <w:rsid w:val="00A95598"/>
    <w:rsid w:val="00A96557"/>
    <w:rsid w:val="00AA2A98"/>
    <w:rsid w:val="00AA6F1D"/>
    <w:rsid w:val="00AB050E"/>
    <w:rsid w:val="00AB621A"/>
    <w:rsid w:val="00AB718B"/>
    <w:rsid w:val="00AC0F01"/>
    <w:rsid w:val="00AC17D9"/>
    <w:rsid w:val="00AC3D8D"/>
    <w:rsid w:val="00AC6150"/>
    <w:rsid w:val="00AC6536"/>
    <w:rsid w:val="00AD0874"/>
    <w:rsid w:val="00AD13C9"/>
    <w:rsid w:val="00AD1F1A"/>
    <w:rsid w:val="00AD291E"/>
    <w:rsid w:val="00AD2DED"/>
    <w:rsid w:val="00AD2F8B"/>
    <w:rsid w:val="00AD3BA1"/>
    <w:rsid w:val="00AD4B65"/>
    <w:rsid w:val="00AD576B"/>
    <w:rsid w:val="00AE18BA"/>
    <w:rsid w:val="00AE6060"/>
    <w:rsid w:val="00AF036D"/>
    <w:rsid w:val="00AF2565"/>
    <w:rsid w:val="00B02D9D"/>
    <w:rsid w:val="00B02EB6"/>
    <w:rsid w:val="00B03095"/>
    <w:rsid w:val="00B041F3"/>
    <w:rsid w:val="00B05D32"/>
    <w:rsid w:val="00B064E8"/>
    <w:rsid w:val="00B06901"/>
    <w:rsid w:val="00B143C9"/>
    <w:rsid w:val="00B1526B"/>
    <w:rsid w:val="00B17158"/>
    <w:rsid w:val="00B17A3C"/>
    <w:rsid w:val="00B17AB5"/>
    <w:rsid w:val="00B17D06"/>
    <w:rsid w:val="00B20736"/>
    <w:rsid w:val="00B21992"/>
    <w:rsid w:val="00B276B5"/>
    <w:rsid w:val="00B27809"/>
    <w:rsid w:val="00B27E96"/>
    <w:rsid w:val="00B27F0D"/>
    <w:rsid w:val="00B31F65"/>
    <w:rsid w:val="00B3522F"/>
    <w:rsid w:val="00B360C1"/>
    <w:rsid w:val="00B36D21"/>
    <w:rsid w:val="00B36E29"/>
    <w:rsid w:val="00B4162D"/>
    <w:rsid w:val="00B42B9D"/>
    <w:rsid w:val="00B43D00"/>
    <w:rsid w:val="00B45A41"/>
    <w:rsid w:val="00B51918"/>
    <w:rsid w:val="00B51C1F"/>
    <w:rsid w:val="00B5288A"/>
    <w:rsid w:val="00B53EA6"/>
    <w:rsid w:val="00B56726"/>
    <w:rsid w:val="00B56C3B"/>
    <w:rsid w:val="00B56E01"/>
    <w:rsid w:val="00B60B5D"/>
    <w:rsid w:val="00B60D26"/>
    <w:rsid w:val="00B61820"/>
    <w:rsid w:val="00B61C05"/>
    <w:rsid w:val="00B61E4A"/>
    <w:rsid w:val="00B72088"/>
    <w:rsid w:val="00B74103"/>
    <w:rsid w:val="00B74400"/>
    <w:rsid w:val="00B753A8"/>
    <w:rsid w:val="00B80EFB"/>
    <w:rsid w:val="00B81D0E"/>
    <w:rsid w:val="00B849FF"/>
    <w:rsid w:val="00B85575"/>
    <w:rsid w:val="00B87C9D"/>
    <w:rsid w:val="00B91F64"/>
    <w:rsid w:val="00B937F0"/>
    <w:rsid w:val="00B946E7"/>
    <w:rsid w:val="00B94E6A"/>
    <w:rsid w:val="00B95C26"/>
    <w:rsid w:val="00BA20AB"/>
    <w:rsid w:val="00BA234F"/>
    <w:rsid w:val="00BA4D2C"/>
    <w:rsid w:val="00BA4E03"/>
    <w:rsid w:val="00BA5949"/>
    <w:rsid w:val="00BA60E3"/>
    <w:rsid w:val="00BA6DE6"/>
    <w:rsid w:val="00BA74D9"/>
    <w:rsid w:val="00BA79C2"/>
    <w:rsid w:val="00BB3EA9"/>
    <w:rsid w:val="00BB44D9"/>
    <w:rsid w:val="00BB52CB"/>
    <w:rsid w:val="00BC0F95"/>
    <w:rsid w:val="00BC27F5"/>
    <w:rsid w:val="00BC7F6F"/>
    <w:rsid w:val="00BD06B8"/>
    <w:rsid w:val="00BD2A15"/>
    <w:rsid w:val="00BD54F9"/>
    <w:rsid w:val="00BE0842"/>
    <w:rsid w:val="00BE1A71"/>
    <w:rsid w:val="00BE2D44"/>
    <w:rsid w:val="00BE536D"/>
    <w:rsid w:val="00BE56DA"/>
    <w:rsid w:val="00BF2FCF"/>
    <w:rsid w:val="00BF37A3"/>
    <w:rsid w:val="00BF5879"/>
    <w:rsid w:val="00BF6D0A"/>
    <w:rsid w:val="00BF770F"/>
    <w:rsid w:val="00C00640"/>
    <w:rsid w:val="00C00FE7"/>
    <w:rsid w:val="00C0355F"/>
    <w:rsid w:val="00C11E10"/>
    <w:rsid w:val="00C13F46"/>
    <w:rsid w:val="00C22A1B"/>
    <w:rsid w:val="00C22A1E"/>
    <w:rsid w:val="00C23D1C"/>
    <w:rsid w:val="00C25257"/>
    <w:rsid w:val="00C27821"/>
    <w:rsid w:val="00C31381"/>
    <w:rsid w:val="00C31ECD"/>
    <w:rsid w:val="00C32AEB"/>
    <w:rsid w:val="00C3318F"/>
    <w:rsid w:val="00C35381"/>
    <w:rsid w:val="00C369A3"/>
    <w:rsid w:val="00C373F1"/>
    <w:rsid w:val="00C4015B"/>
    <w:rsid w:val="00C40376"/>
    <w:rsid w:val="00C418CD"/>
    <w:rsid w:val="00C41E22"/>
    <w:rsid w:val="00C426D6"/>
    <w:rsid w:val="00C43A81"/>
    <w:rsid w:val="00C450EE"/>
    <w:rsid w:val="00C4646F"/>
    <w:rsid w:val="00C46E14"/>
    <w:rsid w:val="00C517D3"/>
    <w:rsid w:val="00C52B6D"/>
    <w:rsid w:val="00C531C1"/>
    <w:rsid w:val="00C5328E"/>
    <w:rsid w:val="00C5453C"/>
    <w:rsid w:val="00C551A9"/>
    <w:rsid w:val="00C55870"/>
    <w:rsid w:val="00C56A32"/>
    <w:rsid w:val="00C56B65"/>
    <w:rsid w:val="00C56F71"/>
    <w:rsid w:val="00C5788C"/>
    <w:rsid w:val="00C57BE1"/>
    <w:rsid w:val="00C62EE4"/>
    <w:rsid w:val="00C665F7"/>
    <w:rsid w:val="00C66910"/>
    <w:rsid w:val="00C66B84"/>
    <w:rsid w:val="00C67284"/>
    <w:rsid w:val="00C6743F"/>
    <w:rsid w:val="00C67545"/>
    <w:rsid w:val="00C721B2"/>
    <w:rsid w:val="00C74AA2"/>
    <w:rsid w:val="00C76C99"/>
    <w:rsid w:val="00C76D1E"/>
    <w:rsid w:val="00C81475"/>
    <w:rsid w:val="00C822A5"/>
    <w:rsid w:val="00C83CA2"/>
    <w:rsid w:val="00C84402"/>
    <w:rsid w:val="00C84A1F"/>
    <w:rsid w:val="00C85082"/>
    <w:rsid w:val="00C90A65"/>
    <w:rsid w:val="00C93691"/>
    <w:rsid w:val="00C964BC"/>
    <w:rsid w:val="00C96DAB"/>
    <w:rsid w:val="00CA0866"/>
    <w:rsid w:val="00CA0888"/>
    <w:rsid w:val="00CA0D85"/>
    <w:rsid w:val="00CA4354"/>
    <w:rsid w:val="00CA7485"/>
    <w:rsid w:val="00CB0E7D"/>
    <w:rsid w:val="00CB101F"/>
    <w:rsid w:val="00CB34C2"/>
    <w:rsid w:val="00CB378F"/>
    <w:rsid w:val="00CB3B7F"/>
    <w:rsid w:val="00CB3F85"/>
    <w:rsid w:val="00CB4288"/>
    <w:rsid w:val="00CC0617"/>
    <w:rsid w:val="00CC0A7D"/>
    <w:rsid w:val="00CC1024"/>
    <w:rsid w:val="00CC1C0A"/>
    <w:rsid w:val="00CC260B"/>
    <w:rsid w:val="00CC42E5"/>
    <w:rsid w:val="00CC595A"/>
    <w:rsid w:val="00CC6441"/>
    <w:rsid w:val="00CD03BA"/>
    <w:rsid w:val="00CD153C"/>
    <w:rsid w:val="00CD55BD"/>
    <w:rsid w:val="00CD76A4"/>
    <w:rsid w:val="00CD7A1B"/>
    <w:rsid w:val="00CE3050"/>
    <w:rsid w:val="00CF0C79"/>
    <w:rsid w:val="00CF2834"/>
    <w:rsid w:val="00CF5379"/>
    <w:rsid w:val="00CF771C"/>
    <w:rsid w:val="00CF7A14"/>
    <w:rsid w:val="00CF7EE2"/>
    <w:rsid w:val="00D014A1"/>
    <w:rsid w:val="00D01C93"/>
    <w:rsid w:val="00D0229F"/>
    <w:rsid w:val="00D033DC"/>
    <w:rsid w:val="00D045FC"/>
    <w:rsid w:val="00D054EA"/>
    <w:rsid w:val="00D07542"/>
    <w:rsid w:val="00D07EAF"/>
    <w:rsid w:val="00D10EA4"/>
    <w:rsid w:val="00D11FA5"/>
    <w:rsid w:val="00D13E05"/>
    <w:rsid w:val="00D14423"/>
    <w:rsid w:val="00D14634"/>
    <w:rsid w:val="00D15420"/>
    <w:rsid w:val="00D2427E"/>
    <w:rsid w:val="00D24338"/>
    <w:rsid w:val="00D25B64"/>
    <w:rsid w:val="00D30806"/>
    <w:rsid w:val="00D30E58"/>
    <w:rsid w:val="00D31429"/>
    <w:rsid w:val="00D315D2"/>
    <w:rsid w:val="00D31F21"/>
    <w:rsid w:val="00D333B8"/>
    <w:rsid w:val="00D33EB8"/>
    <w:rsid w:val="00D34F6A"/>
    <w:rsid w:val="00D41D55"/>
    <w:rsid w:val="00D4211F"/>
    <w:rsid w:val="00D44995"/>
    <w:rsid w:val="00D45B38"/>
    <w:rsid w:val="00D461A0"/>
    <w:rsid w:val="00D47556"/>
    <w:rsid w:val="00D54678"/>
    <w:rsid w:val="00D5657B"/>
    <w:rsid w:val="00D572EE"/>
    <w:rsid w:val="00D61B06"/>
    <w:rsid w:val="00D61EE5"/>
    <w:rsid w:val="00D62584"/>
    <w:rsid w:val="00D662D7"/>
    <w:rsid w:val="00D66715"/>
    <w:rsid w:val="00D66E70"/>
    <w:rsid w:val="00D67857"/>
    <w:rsid w:val="00D72C30"/>
    <w:rsid w:val="00D74972"/>
    <w:rsid w:val="00D81074"/>
    <w:rsid w:val="00D8147C"/>
    <w:rsid w:val="00D82E84"/>
    <w:rsid w:val="00D84F9C"/>
    <w:rsid w:val="00D90293"/>
    <w:rsid w:val="00D9043F"/>
    <w:rsid w:val="00D90E29"/>
    <w:rsid w:val="00D9115E"/>
    <w:rsid w:val="00D93FF9"/>
    <w:rsid w:val="00D950F2"/>
    <w:rsid w:val="00D951D7"/>
    <w:rsid w:val="00D960CD"/>
    <w:rsid w:val="00D97D7F"/>
    <w:rsid w:val="00D97EED"/>
    <w:rsid w:val="00DA0947"/>
    <w:rsid w:val="00DA16BD"/>
    <w:rsid w:val="00DA2AC4"/>
    <w:rsid w:val="00DA6312"/>
    <w:rsid w:val="00DA7468"/>
    <w:rsid w:val="00DA7EDD"/>
    <w:rsid w:val="00DA7F92"/>
    <w:rsid w:val="00DB1196"/>
    <w:rsid w:val="00DB178A"/>
    <w:rsid w:val="00DB37CD"/>
    <w:rsid w:val="00DB643C"/>
    <w:rsid w:val="00DB6968"/>
    <w:rsid w:val="00DB6A0D"/>
    <w:rsid w:val="00DC0CE2"/>
    <w:rsid w:val="00DC2215"/>
    <w:rsid w:val="00DC2231"/>
    <w:rsid w:val="00DC33A4"/>
    <w:rsid w:val="00DC41E8"/>
    <w:rsid w:val="00DC572A"/>
    <w:rsid w:val="00DC62CE"/>
    <w:rsid w:val="00DC6BAB"/>
    <w:rsid w:val="00DD3889"/>
    <w:rsid w:val="00DD51C7"/>
    <w:rsid w:val="00DE20F7"/>
    <w:rsid w:val="00DE3963"/>
    <w:rsid w:val="00DE66DB"/>
    <w:rsid w:val="00DE72C6"/>
    <w:rsid w:val="00DE75B1"/>
    <w:rsid w:val="00DF2319"/>
    <w:rsid w:val="00DF394B"/>
    <w:rsid w:val="00DF55A1"/>
    <w:rsid w:val="00DF6368"/>
    <w:rsid w:val="00DF7184"/>
    <w:rsid w:val="00E0017F"/>
    <w:rsid w:val="00E00CC2"/>
    <w:rsid w:val="00E00DDA"/>
    <w:rsid w:val="00E04C5E"/>
    <w:rsid w:val="00E074F0"/>
    <w:rsid w:val="00E07667"/>
    <w:rsid w:val="00E07F04"/>
    <w:rsid w:val="00E116D9"/>
    <w:rsid w:val="00E11B58"/>
    <w:rsid w:val="00E12349"/>
    <w:rsid w:val="00E12444"/>
    <w:rsid w:val="00E1350D"/>
    <w:rsid w:val="00E14E97"/>
    <w:rsid w:val="00E152DF"/>
    <w:rsid w:val="00E2020F"/>
    <w:rsid w:val="00E20CC0"/>
    <w:rsid w:val="00E213EC"/>
    <w:rsid w:val="00E2224D"/>
    <w:rsid w:val="00E22281"/>
    <w:rsid w:val="00E24B00"/>
    <w:rsid w:val="00E24B93"/>
    <w:rsid w:val="00E26809"/>
    <w:rsid w:val="00E316AD"/>
    <w:rsid w:val="00E31ABA"/>
    <w:rsid w:val="00E324EA"/>
    <w:rsid w:val="00E40652"/>
    <w:rsid w:val="00E40DA9"/>
    <w:rsid w:val="00E423B4"/>
    <w:rsid w:val="00E431B8"/>
    <w:rsid w:val="00E500A1"/>
    <w:rsid w:val="00E50404"/>
    <w:rsid w:val="00E50C32"/>
    <w:rsid w:val="00E512B5"/>
    <w:rsid w:val="00E515A0"/>
    <w:rsid w:val="00E515D8"/>
    <w:rsid w:val="00E52A64"/>
    <w:rsid w:val="00E52FA0"/>
    <w:rsid w:val="00E55246"/>
    <w:rsid w:val="00E559E8"/>
    <w:rsid w:val="00E56DB8"/>
    <w:rsid w:val="00E57AFC"/>
    <w:rsid w:val="00E57D90"/>
    <w:rsid w:val="00E57F95"/>
    <w:rsid w:val="00E63AF5"/>
    <w:rsid w:val="00E63B65"/>
    <w:rsid w:val="00E64212"/>
    <w:rsid w:val="00E66949"/>
    <w:rsid w:val="00E705CE"/>
    <w:rsid w:val="00E70CD2"/>
    <w:rsid w:val="00E72E8C"/>
    <w:rsid w:val="00E73D9E"/>
    <w:rsid w:val="00E7650F"/>
    <w:rsid w:val="00E766CB"/>
    <w:rsid w:val="00E8146E"/>
    <w:rsid w:val="00E81599"/>
    <w:rsid w:val="00E82606"/>
    <w:rsid w:val="00E834AC"/>
    <w:rsid w:val="00E86D79"/>
    <w:rsid w:val="00E8716C"/>
    <w:rsid w:val="00E9152B"/>
    <w:rsid w:val="00E916E7"/>
    <w:rsid w:val="00E91F35"/>
    <w:rsid w:val="00E92155"/>
    <w:rsid w:val="00E92FF4"/>
    <w:rsid w:val="00E939BC"/>
    <w:rsid w:val="00E948A6"/>
    <w:rsid w:val="00E95633"/>
    <w:rsid w:val="00EA0D68"/>
    <w:rsid w:val="00EA143D"/>
    <w:rsid w:val="00EA24BD"/>
    <w:rsid w:val="00EA39E8"/>
    <w:rsid w:val="00EA4662"/>
    <w:rsid w:val="00EA628D"/>
    <w:rsid w:val="00EA7257"/>
    <w:rsid w:val="00EB1F61"/>
    <w:rsid w:val="00EB2468"/>
    <w:rsid w:val="00EB2977"/>
    <w:rsid w:val="00EB4691"/>
    <w:rsid w:val="00EB5ABF"/>
    <w:rsid w:val="00EC7CA2"/>
    <w:rsid w:val="00EC7F3B"/>
    <w:rsid w:val="00ED2357"/>
    <w:rsid w:val="00ED4F48"/>
    <w:rsid w:val="00ED7C1B"/>
    <w:rsid w:val="00EE3E3E"/>
    <w:rsid w:val="00EE602F"/>
    <w:rsid w:val="00EE6466"/>
    <w:rsid w:val="00EF69EA"/>
    <w:rsid w:val="00EF6DBF"/>
    <w:rsid w:val="00EF7E08"/>
    <w:rsid w:val="00F003FA"/>
    <w:rsid w:val="00F016E9"/>
    <w:rsid w:val="00F0335A"/>
    <w:rsid w:val="00F05056"/>
    <w:rsid w:val="00F0527A"/>
    <w:rsid w:val="00F1015F"/>
    <w:rsid w:val="00F11547"/>
    <w:rsid w:val="00F168D9"/>
    <w:rsid w:val="00F22985"/>
    <w:rsid w:val="00F22D6B"/>
    <w:rsid w:val="00F23314"/>
    <w:rsid w:val="00F27781"/>
    <w:rsid w:val="00F317FC"/>
    <w:rsid w:val="00F31AC9"/>
    <w:rsid w:val="00F348C0"/>
    <w:rsid w:val="00F36B46"/>
    <w:rsid w:val="00F4296C"/>
    <w:rsid w:val="00F43196"/>
    <w:rsid w:val="00F43270"/>
    <w:rsid w:val="00F45058"/>
    <w:rsid w:val="00F4524D"/>
    <w:rsid w:val="00F4544E"/>
    <w:rsid w:val="00F51C85"/>
    <w:rsid w:val="00F51D3E"/>
    <w:rsid w:val="00F5244E"/>
    <w:rsid w:val="00F52BD9"/>
    <w:rsid w:val="00F53035"/>
    <w:rsid w:val="00F538D7"/>
    <w:rsid w:val="00F53B60"/>
    <w:rsid w:val="00F55A3B"/>
    <w:rsid w:val="00F55BA8"/>
    <w:rsid w:val="00F57774"/>
    <w:rsid w:val="00F6283A"/>
    <w:rsid w:val="00F6311A"/>
    <w:rsid w:val="00F63F2E"/>
    <w:rsid w:val="00F67F9D"/>
    <w:rsid w:val="00F7100C"/>
    <w:rsid w:val="00F7188E"/>
    <w:rsid w:val="00F73BC0"/>
    <w:rsid w:val="00F74B1B"/>
    <w:rsid w:val="00F74E50"/>
    <w:rsid w:val="00F7516D"/>
    <w:rsid w:val="00F75AE0"/>
    <w:rsid w:val="00F76F24"/>
    <w:rsid w:val="00F77316"/>
    <w:rsid w:val="00F803BD"/>
    <w:rsid w:val="00F80876"/>
    <w:rsid w:val="00F8289C"/>
    <w:rsid w:val="00F83304"/>
    <w:rsid w:val="00F83757"/>
    <w:rsid w:val="00F83E52"/>
    <w:rsid w:val="00F87C34"/>
    <w:rsid w:val="00F95F82"/>
    <w:rsid w:val="00F972D4"/>
    <w:rsid w:val="00FA0110"/>
    <w:rsid w:val="00FA026A"/>
    <w:rsid w:val="00FA1ED6"/>
    <w:rsid w:val="00FA2A85"/>
    <w:rsid w:val="00FA671C"/>
    <w:rsid w:val="00FA7F0E"/>
    <w:rsid w:val="00FB0260"/>
    <w:rsid w:val="00FB04DD"/>
    <w:rsid w:val="00FB066B"/>
    <w:rsid w:val="00FB06C1"/>
    <w:rsid w:val="00FB0B7B"/>
    <w:rsid w:val="00FB10D5"/>
    <w:rsid w:val="00FB15C2"/>
    <w:rsid w:val="00FB40FF"/>
    <w:rsid w:val="00FB4EC2"/>
    <w:rsid w:val="00FC0856"/>
    <w:rsid w:val="00FC3689"/>
    <w:rsid w:val="00FC4B28"/>
    <w:rsid w:val="00FD2723"/>
    <w:rsid w:val="00FD300B"/>
    <w:rsid w:val="00FD6736"/>
    <w:rsid w:val="00FD6D7F"/>
    <w:rsid w:val="00FD7E01"/>
    <w:rsid w:val="00FE024E"/>
    <w:rsid w:val="00FE0998"/>
    <w:rsid w:val="00FE1EF0"/>
    <w:rsid w:val="00FE3DE3"/>
    <w:rsid w:val="00FE781D"/>
    <w:rsid w:val="00FE7F07"/>
    <w:rsid w:val="00FE7FCF"/>
    <w:rsid w:val="00FF05FC"/>
    <w:rsid w:val="00FF0913"/>
    <w:rsid w:val="00FF1043"/>
    <w:rsid w:val="00FF2825"/>
    <w:rsid w:val="00FF2CD8"/>
    <w:rsid w:val="00FF4840"/>
    <w:rsid w:val="00FF6728"/>
    <w:rsid w:val="00FF6A15"/>
    <w:rsid w:val="00FF7D82"/>
    <w:rsid w:val="5820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name="footnote text"/>
    <w:lsdException w:uiPriority="0" w:name="annotation text"/>
    <w:lsdException w:unhideWhenUsed="0" w:uiPriority="99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nhideWhenUsed="0"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nhideWhenUsed="0" w:uiPriority="0" w:semiHidden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name="Document Map"/>
    <w:lsdException w:uiPriority="0" w:name="Plain Text"/>
    <w:lsdException w:uiPriority="0" w:name="E-mail Signature"/>
    <w:lsdException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80" w:line="312" w:lineRule="auto"/>
    </w:pPr>
    <w:rPr>
      <w:rFonts w:ascii="Arial" w:hAnsi="Arial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2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i/>
      <w:sz w:val="18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5">
    <w:name w:val="Default Paragraph Font"/>
    <w:unhideWhenUsed/>
    <w:uiPriority w:val="1"/>
  </w:style>
  <w:style w:type="table" w:default="1" w:styleId="42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64"/>
    <w:uiPriority w:val="0"/>
    <w:pPr>
      <w:spacing w:line="240" w:lineRule="auto"/>
    </w:pPr>
    <w:rPr>
      <w:rFonts w:ascii="Tahoma" w:hAnsi="Tahoma" w:cs="Tahoma"/>
      <w:sz w:val="16"/>
      <w:szCs w:val="16"/>
    </w:rPr>
  </w:style>
  <w:style w:type="paragraph" w:styleId="12">
    <w:name w:val="Body Text"/>
    <w:basedOn w:val="1"/>
    <w:link w:val="71"/>
    <w:uiPriority w:val="0"/>
    <w:pPr>
      <w:keepLines/>
      <w:spacing w:after="120"/>
      <w:ind w:left="720"/>
    </w:pPr>
  </w:style>
  <w:style w:type="paragraph" w:styleId="13">
    <w:name w:val="Body Text 2"/>
    <w:basedOn w:val="1"/>
    <w:uiPriority w:val="0"/>
    <w:rPr>
      <w:i/>
      <w:color w:val="0000FF"/>
    </w:rPr>
  </w:style>
  <w:style w:type="paragraph" w:styleId="14">
    <w:name w:val="Body Text First Indent"/>
    <w:basedOn w:val="12"/>
    <w:link w:val="72"/>
    <w:uiPriority w:val="0"/>
    <w:pPr>
      <w:keepLines w:val="0"/>
      <w:spacing w:after="80"/>
      <w:ind w:left="0" w:firstLine="360"/>
    </w:pPr>
  </w:style>
  <w:style w:type="paragraph" w:styleId="15">
    <w:name w:val="Body Text Indent"/>
    <w:basedOn w:val="1"/>
    <w:uiPriority w:val="0"/>
    <w:pPr>
      <w:ind w:left="720"/>
    </w:pPr>
    <w:rPr>
      <w:i/>
      <w:color w:val="0000FF"/>
      <w:u w:val="single"/>
    </w:rPr>
  </w:style>
  <w:style w:type="paragraph" w:styleId="16">
    <w:name w:val="annotation text"/>
    <w:basedOn w:val="1"/>
    <w:link w:val="76"/>
    <w:unhideWhenUsed/>
    <w:uiPriority w:val="0"/>
    <w:pPr>
      <w:spacing w:line="240" w:lineRule="auto"/>
    </w:pPr>
  </w:style>
  <w:style w:type="paragraph" w:styleId="17">
    <w:name w:val="annotation subject"/>
    <w:basedOn w:val="16"/>
    <w:next w:val="16"/>
    <w:link w:val="77"/>
    <w:unhideWhenUsed/>
    <w:uiPriority w:val="0"/>
    <w:rPr>
      <w:b/>
      <w:bCs/>
    </w:rPr>
  </w:style>
  <w:style w:type="paragraph" w:styleId="18">
    <w:name w:val="Document Map"/>
    <w:basedOn w:val="1"/>
    <w:semiHidden/>
    <w:uiPriority w:val="0"/>
    <w:pPr>
      <w:shd w:val="clear" w:color="auto" w:fill="000080"/>
    </w:pPr>
    <w:rPr>
      <w:rFonts w:ascii="Tahoma" w:hAnsi="Tahoma"/>
    </w:rPr>
  </w:style>
  <w:style w:type="paragraph" w:styleId="19">
    <w:name w:val="footer"/>
    <w:basedOn w:val="1"/>
    <w:link w:val="67"/>
    <w:uiPriority w:val="99"/>
    <w:pPr>
      <w:tabs>
        <w:tab w:val="center" w:pos="4320"/>
        <w:tab w:val="right" w:pos="8640"/>
      </w:tabs>
    </w:pPr>
  </w:style>
  <w:style w:type="paragraph" w:styleId="20">
    <w:name w:val="footnote text"/>
    <w:basedOn w:val="1"/>
    <w:semiHidden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21">
    <w:name w:val="header"/>
    <w:basedOn w:val="1"/>
    <w:link w:val="69"/>
    <w:uiPriority w:val="99"/>
    <w:pPr>
      <w:tabs>
        <w:tab w:val="center" w:pos="4320"/>
        <w:tab w:val="right" w:pos="8640"/>
      </w:tabs>
    </w:pPr>
  </w:style>
  <w:style w:type="paragraph" w:styleId="22">
    <w:name w:val="Normal (Web)"/>
    <w:basedOn w:val="1"/>
    <w:uiPriority w:val="9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23">
    <w:name w:val="Normal Indent"/>
    <w:basedOn w:val="1"/>
    <w:uiPriority w:val="0"/>
    <w:pPr>
      <w:ind w:left="900" w:hanging="900"/>
    </w:pPr>
  </w:style>
  <w:style w:type="paragraph" w:styleId="24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5">
    <w:name w:val="Title"/>
    <w:basedOn w:val="1"/>
    <w:next w:val="1"/>
    <w:link w:val="70"/>
    <w:qFormat/>
    <w:uiPriority w:val="0"/>
    <w:pPr>
      <w:spacing w:line="240" w:lineRule="auto"/>
      <w:jc w:val="center"/>
    </w:pPr>
    <w:rPr>
      <w:b/>
      <w:sz w:val="36"/>
    </w:rPr>
  </w:style>
  <w:style w:type="paragraph" w:styleId="26">
    <w:name w:val="toc 1"/>
    <w:basedOn w:val="1"/>
    <w:next w:val="1"/>
    <w:uiPriority w:val="39"/>
    <w:pPr>
      <w:spacing w:before="120" w:after="120"/>
    </w:pPr>
    <w:rPr>
      <w:b/>
      <w:bCs/>
      <w:caps/>
      <w:szCs w:val="24"/>
    </w:rPr>
  </w:style>
  <w:style w:type="paragraph" w:styleId="27">
    <w:name w:val="toc 2"/>
    <w:basedOn w:val="1"/>
    <w:next w:val="1"/>
    <w:uiPriority w:val="39"/>
    <w:pPr>
      <w:ind w:left="200"/>
    </w:pPr>
    <w:rPr>
      <w:smallCaps/>
      <w:szCs w:val="24"/>
    </w:rPr>
  </w:style>
  <w:style w:type="paragraph" w:styleId="28">
    <w:name w:val="toc 3"/>
    <w:basedOn w:val="1"/>
    <w:next w:val="1"/>
    <w:uiPriority w:val="39"/>
    <w:pPr>
      <w:ind w:left="400"/>
    </w:pPr>
    <w:rPr>
      <w:i/>
      <w:iCs/>
      <w:szCs w:val="24"/>
    </w:rPr>
  </w:style>
  <w:style w:type="paragraph" w:styleId="29">
    <w:name w:val="toc 4"/>
    <w:basedOn w:val="1"/>
    <w:next w:val="1"/>
    <w:semiHidden/>
    <w:uiPriority w:val="0"/>
    <w:pPr>
      <w:ind w:left="600"/>
    </w:pPr>
    <w:rPr>
      <w:sz w:val="18"/>
      <w:szCs w:val="21"/>
    </w:rPr>
  </w:style>
  <w:style w:type="paragraph" w:styleId="30">
    <w:name w:val="toc 5"/>
    <w:basedOn w:val="1"/>
    <w:next w:val="1"/>
    <w:semiHidden/>
    <w:uiPriority w:val="0"/>
    <w:pPr>
      <w:ind w:left="800"/>
    </w:pPr>
    <w:rPr>
      <w:sz w:val="18"/>
      <w:szCs w:val="21"/>
    </w:rPr>
  </w:style>
  <w:style w:type="paragraph" w:styleId="31">
    <w:name w:val="toc 6"/>
    <w:basedOn w:val="1"/>
    <w:next w:val="1"/>
    <w:semiHidden/>
    <w:uiPriority w:val="0"/>
    <w:pPr>
      <w:ind w:left="1000"/>
    </w:pPr>
    <w:rPr>
      <w:sz w:val="18"/>
      <w:szCs w:val="21"/>
    </w:rPr>
  </w:style>
  <w:style w:type="paragraph" w:styleId="32">
    <w:name w:val="toc 7"/>
    <w:basedOn w:val="1"/>
    <w:next w:val="1"/>
    <w:semiHidden/>
    <w:uiPriority w:val="0"/>
    <w:pPr>
      <w:ind w:left="1200"/>
    </w:pPr>
    <w:rPr>
      <w:sz w:val="18"/>
      <w:szCs w:val="21"/>
    </w:rPr>
  </w:style>
  <w:style w:type="paragraph" w:styleId="33">
    <w:name w:val="toc 8"/>
    <w:basedOn w:val="1"/>
    <w:next w:val="1"/>
    <w:semiHidden/>
    <w:uiPriority w:val="0"/>
    <w:pPr>
      <w:ind w:left="1400"/>
    </w:pPr>
    <w:rPr>
      <w:sz w:val="18"/>
      <w:szCs w:val="21"/>
    </w:rPr>
  </w:style>
  <w:style w:type="paragraph" w:styleId="34">
    <w:name w:val="toc 9"/>
    <w:basedOn w:val="1"/>
    <w:next w:val="1"/>
    <w:semiHidden/>
    <w:uiPriority w:val="0"/>
    <w:pPr>
      <w:ind w:left="1600"/>
    </w:pPr>
    <w:rPr>
      <w:sz w:val="18"/>
      <w:szCs w:val="21"/>
    </w:rPr>
  </w:style>
  <w:style w:type="character" w:styleId="36">
    <w:name w:val="annotation reference"/>
    <w:basedOn w:val="35"/>
    <w:unhideWhenUsed/>
    <w:uiPriority w:val="0"/>
    <w:rPr>
      <w:sz w:val="16"/>
      <w:szCs w:val="16"/>
    </w:rPr>
  </w:style>
  <w:style w:type="character" w:styleId="37">
    <w:name w:val="Emphasis"/>
    <w:basedOn w:val="35"/>
    <w:qFormat/>
    <w:uiPriority w:val="0"/>
    <w:rPr>
      <w:i/>
      <w:iCs/>
    </w:rPr>
  </w:style>
  <w:style w:type="character" w:styleId="38">
    <w:name w:val="footnote reference"/>
    <w:basedOn w:val="35"/>
    <w:semiHidden/>
    <w:uiPriority w:val="0"/>
    <w:rPr>
      <w:sz w:val="20"/>
      <w:vertAlign w:val="superscript"/>
    </w:rPr>
  </w:style>
  <w:style w:type="character" w:styleId="39">
    <w:name w:val="Hyperlink"/>
    <w:basedOn w:val="35"/>
    <w:uiPriority w:val="99"/>
    <w:rPr>
      <w:color w:val="0000FF"/>
      <w:u w:val="single"/>
    </w:rPr>
  </w:style>
  <w:style w:type="character" w:styleId="40">
    <w:name w:val="page number"/>
    <w:basedOn w:val="35"/>
    <w:uiPriority w:val="0"/>
  </w:style>
  <w:style w:type="character" w:styleId="41">
    <w:name w:val="Strong"/>
    <w:basedOn w:val="35"/>
    <w:qFormat/>
    <w:uiPriority w:val="22"/>
    <w:rPr>
      <w:b/>
      <w:bCs/>
    </w:rPr>
  </w:style>
  <w:style w:type="table" w:styleId="43">
    <w:name w:val="Table Grid"/>
    <w:basedOn w:val="42"/>
    <w:uiPriority w:val="59"/>
    <w:pPr>
      <w:widowControl w:val="0"/>
      <w:spacing w:line="24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styleId="44">
    <w:name w:val="Light Shading Accent 2"/>
    <w:basedOn w:val="4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45">
    <w:name w:val="Light Shading Accent 3"/>
    <w:basedOn w:val="4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46">
    <w:name w:val="Light Shading Accent 4"/>
    <w:basedOn w:val="4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paragraph" w:customStyle="1" w:styleId="47">
    <w:name w:val="Paragraph2"/>
    <w:basedOn w:val="1"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48">
    <w:name w:val="Tabletext"/>
    <w:basedOn w:val="1"/>
    <w:uiPriority w:val="0"/>
    <w:pPr>
      <w:keepLines/>
      <w:spacing w:after="120"/>
    </w:pPr>
    <w:rPr>
      <w:sz w:val="16"/>
    </w:rPr>
  </w:style>
  <w:style w:type="paragraph" w:customStyle="1" w:styleId="49">
    <w:name w:val="Blockquote"/>
    <w:basedOn w:val="1"/>
    <w:uiPriority w:val="0"/>
    <w:pPr>
      <w:widowControl/>
      <w:spacing w:before="100" w:after="100" w:line="240" w:lineRule="auto"/>
      <w:ind w:left="360" w:right="360"/>
    </w:pPr>
    <w:rPr>
      <w:snapToGrid w:val="0"/>
      <w:sz w:val="24"/>
      <w:lang w:val="en-CA"/>
    </w:rPr>
  </w:style>
  <w:style w:type="paragraph" w:customStyle="1" w:styleId="50">
    <w:name w:val="Bullet1"/>
    <w:basedOn w:val="1"/>
    <w:uiPriority w:val="0"/>
    <w:pPr>
      <w:ind w:left="720" w:hanging="432"/>
    </w:pPr>
  </w:style>
  <w:style w:type="paragraph" w:customStyle="1" w:styleId="51">
    <w:name w:val="Bullet2"/>
    <w:basedOn w:val="1"/>
    <w:uiPriority w:val="0"/>
    <w:pPr>
      <w:ind w:left="1440" w:hanging="360"/>
    </w:pPr>
    <w:rPr>
      <w:color w:val="000080"/>
    </w:rPr>
  </w:style>
  <w:style w:type="paragraph" w:customStyle="1" w:styleId="52">
    <w:name w:val="Main Title"/>
    <w:basedOn w:val="1"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53">
    <w:name w:val="Paragraph1"/>
    <w:basedOn w:val="1"/>
    <w:uiPriority w:val="0"/>
    <w:pPr>
      <w:spacing w:before="80" w:line="240" w:lineRule="auto"/>
      <w:jc w:val="both"/>
    </w:pPr>
  </w:style>
  <w:style w:type="paragraph" w:customStyle="1" w:styleId="54">
    <w:name w:val="Paragraph3"/>
    <w:basedOn w:val="1"/>
    <w:uiPriority w:val="0"/>
    <w:pPr>
      <w:spacing w:before="80" w:line="240" w:lineRule="auto"/>
      <w:ind w:left="1530"/>
      <w:jc w:val="both"/>
    </w:pPr>
  </w:style>
  <w:style w:type="paragraph" w:customStyle="1" w:styleId="55">
    <w:name w:val="Paragraph4"/>
    <w:basedOn w:val="1"/>
    <w:uiPriority w:val="0"/>
    <w:pPr>
      <w:spacing w:before="80" w:line="240" w:lineRule="auto"/>
      <w:ind w:left="2250"/>
      <w:jc w:val="both"/>
    </w:pPr>
  </w:style>
  <w:style w:type="paragraph" w:customStyle="1" w:styleId="56">
    <w:name w:val="Body"/>
    <w:basedOn w:val="1"/>
    <w:uiPriority w:val="0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57">
    <w:name w:val="Bullet"/>
    <w:basedOn w:val="1"/>
    <w:uiPriority w:val="0"/>
    <w:pPr>
      <w:widowControl/>
      <w:numPr>
        <w:ilvl w:val="0"/>
        <w:numId w:val="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58">
    <w:name w:val="InfoBlue"/>
    <w:basedOn w:val="1"/>
    <w:next w:val="12"/>
    <w:uiPriority w:val="0"/>
    <w:pPr>
      <w:spacing w:after="120"/>
      <w:ind w:left="720"/>
    </w:pPr>
    <w:rPr>
      <w:i/>
      <w:color w:val="0000FF"/>
    </w:rPr>
  </w:style>
  <w:style w:type="paragraph" w:customStyle="1" w:styleId="59">
    <w:name w:val="Subheading"/>
    <w:basedOn w:val="12"/>
    <w:uiPriority w:val="0"/>
    <w:pPr>
      <w:spacing w:before="240"/>
    </w:pPr>
    <w:rPr>
      <w:b/>
      <w:bCs/>
    </w:rPr>
  </w:style>
  <w:style w:type="paragraph" w:customStyle="1" w:styleId="60">
    <w:name w:val="infoblue"/>
    <w:basedOn w:val="1"/>
    <w:uiPriority w:val="0"/>
    <w:pPr>
      <w:widowControl/>
      <w:spacing w:after="120"/>
      <w:ind w:left="450"/>
    </w:pPr>
    <w:rPr>
      <w:i/>
      <w:iCs/>
      <w:color w:val="0000FF"/>
    </w:rPr>
  </w:style>
  <w:style w:type="paragraph" w:customStyle="1" w:styleId="61">
    <w:name w:val="Body Text1"/>
    <w:uiPriority w:val="0"/>
    <w:pPr>
      <w:keepLines/>
      <w:spacing w:after="120" w:line="220" w:lineRule="atLeast"/>
    </w:pPr>
    <w:rPr>
      <w:rFonts w:ascii="Times New Roman" w:hAnsi="Times New Roman" w:eastAsia="Times New Roman" w:cs="Times New Roman"/>
      <w:lang w:val="en-GB" w:eastAsia="en-US" w:bidi="ar-SA"/>
    </w:rPr>
  </w:style>
  <w:style w:type="paragraph" w:customStyle="1" w:styleId="62">
    <w:name w:val="tableheading"/>
    <w:basedOn w:val="1"/>
    <w:uiPriority w:val="0"/>
    <w:pPr>
      <w:widowControl/>
      <w:spacing w:before="100" w:beforeAutospacing="1" w:after="100" w:afterAutospacing="1" w:line="240" w:lineRule="auto"/>
    </w:pPr>
    <w:rPr>
      <w:rFonts w:cs="Arial"/>
      <w:b/>
      <w:bCs/>
    </w:rPr>
  </w:style>
  <w:style w:type="paragraph" w:customStyle="1" w:styleId="63">
    <w:name w:val="#"/>
    <w:basedOn w:val="3"/>
    <w:uiPriority w:val="0"/>
  </w:style>
  <w:style w:type="character" w:customStyle="1" w:styleId="64">
    <w:name w:val="Balloon Text Char"/>
    <w:basedOn w:val="35"/>
    <w:link w:val="11"/>
    <w:uiPriority w:val="0"/>
    <w:rPr>
      <w:rFonts w:ascii="Tahoma" w:hAnsi="Tahoma" w:cs="Tahoma"/>
      <w:sz w:val="16"/>
      <w:szCs w:val="16"/>
      <w:lang w:bidi="ar-SA"/>
    </w:rPr>
  </w:style>
  <w:style w:type="table" w:customStyle="1" w:styleId="65">
    <w:name w:val="Light List - Accent 11"/>
    <w:basedOn w:val="4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66">
    <w:name w:val="Light Shading - Accent 11"/>
    <w:basedOn w:val="4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67">
    <w:name w:val="Footer Char"/>
    <w:basedOn w:val="35"/>
    <w:link w:val="19"/>
    <w:uiPriority w:val="99"/>
    <w:rPr>
      <w:rFonts w:ascii="Verdana" w:hAnsi="Verdana"/>
    </w:rPr>
  </w:style>
  <w:style w:type="character" w:customStyle="1" w:styleId="68">
    <w:name w:val="Placeholder Text"/>
    <w:basedOn w:val="35"/>
    <w:semiHidden/>
    <w:uiPriority w:val="99"/>
    <w:rPr>
      <w:color w:val="808080"/>
    </w:rPr>
  </w:style>
  <w:style w:type="character" w:customStyle="1" w:styleId="69">
    <w:name w:val="Header Char"/>
    <w:basedOn w:val="35"/>
    <w:link w:val="21"/>
    <w:uiPriority w:val="99"/>
    <w:rPr>
      <w:rFonts w:ascii="Verdana" w:hAnsi="Verdana"/>
    </w:rPr>
  </w:style>
  <w:style w:type="character" w:customStyle="1" w:styleId="70">
    <w:name w:val="Title Char"/>
    <w:basedOn w:val="35"/>
    <w:link w:val="25"/>
    <w:locked/>
    <w:uiPriority w:val="0"/>
    <w:rPr>
      <w:rFonts w:ascii="Arial" w:hAnsi="Arial"/>
      <w:b/>
      <w:sz w:val="36"/>
    </w:rPr>
  </w:style>
  <w:style w:type="character" w:customStyle="1" w:styleId="71">
    <w:name w:val="Body Text Char"/>
    <w:basedOn w:val="35"/>
    <w:link w:val="12"/>
    <w:uiPriority w:val="0"/>
    <w:rPr>
      <w:rFonts w:ascii="Verdana" w:hAnsi="Verdana"/>
    </w:rPr>
  </w:style>
  <w:style w:type="character" w:customStyle="1" w:styleId="72">
    <w:name w:val="Body Text First Indent Char"/>
    <w:basedOn w:val="71"/>
    <w:link w:val="14"/>
    <w:uiPriority w:val="0"/>
    <w:rPr>
      <w:rFonts w:ascii="Verdana" w:hAnsi="Verdana"/>
    </w:rPr>
  </w:style>
  <w:style w:type="paragraph" w:customStyle="1" w:styleId="73">
    <w:name w:val="Table Paragraph (L)"/>
    <w:uiPriority w:val="0"/>
    <w:rPr>
      <w:rFonts w:ascii="Arial" w:hAnsi="Arial" w:eastAsia="Times New Roman" w:cs="Arial"/>
      <w:sz w:val="24"/>
      <w:lang w:val="en-US" w:eastAsia="en-US" w:bidi="ar-SA"/>
    </w:rPr>
  </w:style>
  <w:style w:type="paragraph" w:customStyle="1" w:styleId="74">
    <w:name w:val="Table Head (L)"/>
    <w:uiPriority w:val="0"/>
    <w:pPr>
      <w:keepNext/>
    </w:pPr>
    <w:rPr>
      <w:rFonts w:ascii="Arial" w:hAnsi="Arial" w:eastAsia="Times New Roman" w:cs="Arial"/>
      <w:b/>
      <w:sz w:val="24"/>
      <w:lang w:val="en-US" w:eastAsia="en-US" w:bidi="ar-SA"/>
    </w:rPr>
  </w:style>
  <w:style w:type="paragraph" w:customStyle="1" w:styleId="75">
    <w:name w:val="List Paragraph"/>
    <w:basedOn w:val="1"/>
    <w:qFormat/>
    <w:uiPriority w:val="34"/>
    <w:pPr>
      <w:ind w:left="720"/>
      <w:contextualSpacing/>
    </w:pPr>
  </w:style>
  <w:style w:type="character" w:customStyle="1" w:styleId="76">
    <w:name w:val="Comment Text Char"/>
    <w:basedOn w:val="35"/>
    <w:link w:val="16"/>
    <w:semiHidden/>
    <w:uiPriority w:val="0"/>
    <w:rPr>
      <w:rFonts w:ascii="Arial" w:hAnsi="Arial"/>
    </w:rPr>
  </w:style>
  <w:style w:type="character" w:customStyle="1" w:styleId="77">
    <w:name w:val="Comment Subject Char"/>
    <w:basedOn w:val="76"/>
    <w:link w:val="17"/>
    <w:semiHidden/>
    <w:uiPriority w:val="0"/>
    <w:rPr>
      <w:rFonts w:ascii="Arial" w:hAnsi="Arial"/>
      <w:b/>
      <w:bCs/>
    </w:rPr>
  </w:style>
  <w:style w:type="paragraph" w:customStyle="1" w:styleId="78">
    <w:name w:val="TOC Heading"/>
    <w:basedOn w:val="2"/>
    <w:next w:val="1"/>
    <w:unhideWhenUsed/>
    <w:qFormat/>
    <w:uiPriority w:val="39"/>
    <w:pPr>
      <w:keepLines/>
      <w:widowControl/>
      <w:numPr>
        <w:numId w:val="0"/>
      </w:numPr>
      <w:spacing w:before="480" w:after="0" w:line="276" w:lineRule="auto"/>
      <w:outlineLvl w:val="9"/>
    </w:pPr>
    <w:rPr>
      <w:rFonts w:asciiTheme="majorHAnsi" w:hAnsiTheme="majorHAnsi" w:eastAsiaTheme="majorEastAsia" w:cstheme="majorBidi"/>
      <w:bCs/>
      <w:color w:val="376092" w:themeColor="accent1" w:themeShade="BF"/>
      <w:sz w:val="28"/>
      <w:szCs w:val="28"/>
    </w:rPr>
  </w:style>
  <w:style w:type="paragraph" w:customStyle="1" w:styleId="79">
    <w:name w:val="No Spacing"/>
    <w:link w:val="80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80">
    <w:name w:val="No Spacing Char"/>
    <w:basedOn w:val="35"/>
    <w:link w:val="79"/>
    <w:uiPriority w:val="1"/>
    <w:rPr>
      <w:rFonts w:asciiTheme="minorHAnsi" w:hAnsiTheme="minorHAnsi" w:eastAsiaTheme="minorEastAsia" w:cstheme="minorBidi"/>
      <w:sz w:val="22"/>
      <w:szCs w:val="22"/>
    </w:rPr>
  </w:style>
  <w:style w:type="character" w:customStyle="1" w:styleId="81">
    <w:name w:val="apple-converted-space"/>
    <w:basedOn w:val="35"/>
    <w:uiPriority w:val="0"/>
  </w:style>
  <w:style w:type="character" w:customStyle="1" w:styleId="82">
    <w:name w:val="text-red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7" Type="http://schemas.openxmlformats.org/officeDocument/2006/relationships/fontTable" Target="fontTable.xml"/><Relationship Id="rId76" Type="http://schemas.openxmlformats.org/officeDocument/2006/relationships/customXml" Target="../customXml/item2.xml"/><Relationship Id="rId75" Type="http://schemas.openxmlformats.org/officeDocument/2006/relationships/numbering" Target="numbering.xml"/><Relationship Id="rId74" Type="http://schemas.openxmlformats.org/officeDocument/2006/relationships/customXml" Target="../customXml/item1.xml"/><Relationship Id="rId73" Type="http://schemas.openxmlformats.org/officeDocument/2006/relationships/image" Target="media/image63.png"/><Relationship Id="rId72" Type="http://schemas.openxmlformats.org/officeDocument/2006/relationships/image" Target="media/image62.png"/><Relationship Id="rId71" Type="http://schemas.openxmlformats.org/officeDocument/2006/relationships/image" Target="media/image61.png"/><Relationship Id="rId70" Type="http://schemas.openxmlformats.org/officeDocument/2006/relationships/image" Target="media/image60.png"/><Relationship Id="rId7" Type="http://schemas.openxmlformats.org/officeDocument/2006/relationships/header" Target="header3.xml"/><Relationship Id="rId69" Type="http://schemas.openxmlformats.org/officeDocument/2006/relationships/image" Target="media/image59.png"/><Relationship Id="rId68" Type="http://schemas.openxmlformats.org/officeDocument/2006/relationships/image" Target="media/image58.png"/><Relationship Id="rId67" Type="http://schemas.openxmlformats.org/officeDocument/2006/relationships/image" Target="media/image57.png"/><Relationship Id="rId66" Type="http://schemas.openxmlformats.org/officeDocument/2006/relationships/image" Target="media/image56.png"/><Relationship Id="rId65" Type="http://schemas.openxmlformats.org/officeDocument/2006/relationships/image" Target="media/image55.png"/><Relationship Id="rId64" Type="http://schemas.openxmlformats.org/officeDocument/2006/relationships/image" Target="media/image54.png"/><Relationship Id="rId63" Type="http://schemas.openxmlformats.org/officeDocument/2006/relationships/image" Target="media/image53.png"/><Relationship Id="rId62" Type="http://schemas.openxmlformats.org/officeDocument/2006/relationships/image" Target="media/image52.png"/><Relationship Id="rId61" Type="http://schemas.openxmlformats.org/officeDocument/2006/relationships/image" Target="media/image51.png"/><Relationship Id="rId60" Type="http://schemas.openxmlformats.org/officeDocument/2006/relationships/image" Target="media/image50.png"/><Relationship Id="rId6" Type="http://schemas.openxmlformats.org/officeDocument/2006/relationships/header" Target="header2.xml"/><Relationship Id="rId59" Type="http://schemas.openxmlformats.org/officeDocument/2006/relationships/image" Target="media/image49.png"/><Relationship Id="rId58" Type="http://schemas.openxmlformats.org/officeDocument/2006/relationships/image" Target="media/image48.png"/><Relationship Id="rId57" Type="http://schemas.openxmlformats.org/officeDocument/2006/relationships/image" Target="media/image47.png"/><Relationship Id="rId56" Type="http://schemas.openxmlformats.org/officeDocument/2006/relationships/image" Target="media/image46.png"/><Relationship Id="rId55" Type="http://schemas.openxmlformats.org/officeDocument/2006/relationships/image" Target="media/image45.png"/><Relationship Id="rId54" Type="http://schemas.openxmlformats.org/officeDocument/2006/relationships/image" Target="media/image44.png"/><Relationship Id="rId53" Type="http://schemas.openxmlformats.org/officeDocument/2006/relationships/image" Target="media/image43.png"/><Relationship Id="rId52" Type="http://schemas.openxmlformats.org/officeDocument/2006/relationships/image" Target="media/image42.png"/><Relationship Id="rId51" Type="http://schemas.openxmlformats.org/officeDocument/2006/relationships/image" Target="media/image41.png"/><Relationship Id="rId50" Type="http://schemas.openxmlformats.org/officeDocument/2006/relationships/image" Target="media/image40.png"/><Relationship Id="rId5" Type="http://schemas.openxmlformats.org/officeDocument/2006/relationships/footer" Target="footer2.xml"/><Relationship Id="rId49" Type="http://schemas.openxmlformats.org/officeDocument/2006/relationships/image" Target="media/image39.png"/><Relationship Id="rId48" Type="http://schemas.openxmlformats.org/officeDocument/2006/relationships/image" Target="media/image38.png"/><Relationship Id="rId47" Type="http://schemas.openxmlformats.org/officeDocument/2006/relationships/image" Target="media/image37.png"/><Relationship Id="rId46" Type="http://schemas.openxmlformats.org/officeDocument/2006/relationships/image" Target="media/image36.png"/><Relationship Id="rId45" Type="http://schemas.openxmlformats.org/officeDocument/2006/relationships/image" Target="media/image35.png"/><Relationship Id="rId44" Type="http://schemas.openxmlformats.org/officeDocument/2006/relationships/image" Target="media/image34.png"/><Relationship Id="rId43" Type="http://schemas.openxmlformats.org/officeDocument/2006/relationships/image" Target="media/image33.png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footer" Target="footer1.xml"/><Relationship Id="rId39" Type="http://schemas.openxmlformats.org/officeDocument/2006/relationships/image" Target="media/image29.png"/><Relationship Id="rId38" Type="http://schemas.openxmlformats.org/officeDocument/2006/relationships/image" Target="media/image28.pn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header" Target="header1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locis\Desktop\Templates\PP%20&amp;%20PMC%20&amp;%20IPM\TPL_1031_Project%20Management%20Pla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ADB3D58-C118-46B9-82C1-03933FE6EC9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TPL_1031_Project Management Plan</Template>
  <Manager>Gautam Silkka</Manager>
  <Company>Velocis Systems Pvt. Ltd</Company>
  <Pages>38</Pages>
  <Words>1050</Words>
  <Characters>5988</Characters>
  <Lines>49</Lines>
  <Paragraphs>14</Paragraphs>
  <TotalTime>0</TotalTime>
  <ScaleCrop>false</ScaleCrop>
  <LinksUpToDate>false</LinksUpToDate>
  <CharactersWithSpaces>7024</CharactersWithSpaces>
  <Application>WPS Office_10.2.0.5996_F1E327BC-269C-435d-A152-05C5408002CA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2016-11-21T04:15:00Z</dcterms:created>
  <dc:creator>Sunaina Midha</dc:creator>
  <cp:lastModifiedBy>Kamal</cp:lastModifiedBy>
  <cp:lastPrinted>2015-07-03T12:25:00Z</cp:lastPrinted>
  <dcterms:modified xsi:type="dcterms:W3CDTF">2018-02-15T18:49:04Z</dcterms:modified>
  <dc:title>ICCR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Project Management Process</vt:lpwstr>
  </property>
  <property fmtid="{D5CDD505-2E9C-101B-9397-08002B2CF9AE}" pid="3" name="Document number">
    <vt:lpwstr>VSPL/CMMI/CM/TPL/1.0</vt:lpwstr>
  </property>
  <property fmtid="{D5CDD505-2E9C-101B-9397-08002B2CF9AE}" pid="4" name="KSOProductBuildVer">
    <vt:lpwstr>1033-10.2.0.5996</vt:lpwstr>
  </property>
</Properties>
</file>